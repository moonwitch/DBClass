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02003" w14:textId="6E9C9CF9" w:rsidR="00B85ABC" w:rsidRDefault="001947C0" w:rsidP="00D546A8">
      <w:pPr>
        <w:spacing w:after="240"/>
        <w:jc w:val="right"/>
        <w:rPr>
          <w:b/>
          <w:bCs/>
          <w:color w:val="262626" w:themeColor="text1" w:themeTint="D9"/>
          <w:sz w:val="44"/>
          <w:szCs w:val="44"/>
        </w:rPr>
      </w:pPr>
      <w:r>
        <w:rPr>
          <w:b/>
          <w:bCs/>
          <w:color w:val="0099CC"/>
          <w:sz w:val="32"/>
          <w:szCs w:val="32"/>
        </w:rPr>
        <w:br/>
      </w:r>
      <w:r w:rsidR="00D546A8">
        <w:rPr>
          <w:b/>
          <w:bCs/>
          <w:color w:val="0099CC"/>
          <w:sz w:val="32"/>
          <w:szCs w:val="32"/>
        </w:rPr>
        <w:br/>
      </w:r>
      <w:r>
        <w:rPr>
          <w:b/>
          <w:bCs/>
          <w:color w:val="0099CC"/>
          <w:sz w:val="32"/>
          <w:szCs w:val="32"/>
        </w:rPr>
        <w:br/>
      </w:r>
    </w:p>
    <w:p w14:paraId="4622BACB" w14:textId="5CD19060" w:rsidR="003529ED" w:rsidRPr="00D546A8" w:rsidRDefault="00EA5EE1" w:rsidP="00D546A8">
      <w:pPr>
        <w:spacing w:after="240"/>
        <w:jc w:val="right"/>
        <w:rPr>
          <w:b/>
          <w:bCs/>
          <w:color w:val="0099CC"/>
          <w:sz w:val="32"/>
          <w:szCs w:val="32"/>
        </w:rPr>
      </w:pPr>
      <w:r>
        <w:rPr>
          <w:b/>
          <w:bCs/>
          <w:color w:val="262626" w:themeColor="text1" w:themeTint="D9"/>
          <w:sz w:val="44"/>
          <w:szCs w:val="44"/>
        </w:rPr>
        <w:t>DATABASEBEHEER</w:t>
      </w:r>
      <w:r w:rsidR="00BC18F0">
        <w:rPr>
          <w:b/>
          <w:bCs/>
          <w:color w:val="262626" w:themeColor="text1" w:themeTint="D9"/>
          <w:sz w:val="44"/>
          <w:szCs w:val="44"/>
        </w:rPr>
        <w:t xml:space="preserve"> |</w:t>
      </w:r>
      <w:r w:rsidR="005B2D72" w:rsidRPr="00404A51">
        <w:rPr>
          <w:b/>
          <w:bCs/>
          <w:color w:val="262626" w:themeColor="text1" w:themeTint="D9"/>
          <w:sz w:val="44"/>
          <w:szCs w:val="44"/>
        </w:rPr>
        <w:t xml:space="preserve">  </w:t>
      </w:r>
      <w:r w:rsidR="00655252" w:rsidRPr="00D546A8">
        <w:rPr>
          <w:sz w:val="44"/>
          <w:szCs w:val="44"/>
        </w:rPr>
        <w:t xml:space="preserve">HOOFDSTUK </w:t>
      </w:r>
      <w:r w:rsidR="00B85ABC">
        <w:rPr>
          <w:sz w:val="44"/>
          <w:szCs w:val="44"/>
        </w:rPr>
        <w:t>4</w:t>
      </w:r>
    </w:p>
    <w:p w14:paraId="4A180BA0" w14:textId="02E85CAF" w:rsidR="00867401" w:rsidRPr="00EA5EE1" w:rsidRDefault="0045332E" w:rsidP="00EA5EE1">
      <w:pPr>
        <w:spacing w:line="192" w:lineRule="auto"/>
        <w:ind w:left="426"/>
        <w:jc w:val="right"/>
        <w:rPr>
          <w:b/>
          <w:bCs/>
          <w:color w:val="33CCCC"/>
          <w:sz w:val="72"/>
          <w:szCs w:val="72"/>
        </w:rPr>
      </w:pPr>
      <w:r>
        <w:rPr>
          <w:b/>
          <w:bCs/>
          <w:color w:val="33CCCC"/>
          <w:sz w:val="72"/>
          <w:szCs w:val="72"/>
        </w:rPr>
        <w:t>INLEIDING SQL</w:t>
      </w:r>
    </w:p>
    <w:p w14:paraId="0FAF6F03" w14:textId="09E66679" w:rsidR="009C3613" w:rsidRPr="00D546A8" w:rsidRDefault="00BC4EFA" w:rsidP="00D546A8">
      <w:pPr>
        <w:jc w:val="right"/>
        <w:rPr>
          <w:rFonts w:cstheme="minorHAnsi"/>
          <w:color w:val="808080" w:themeColor="background1" w:themeShade="80"/>
          <w:sz w:val="28"/>
          <w:szCs w:val="28"/>
        </w:rPr>
      </w:pPr>
      <w:r>
        <w:rPr>
          <w:rFonts w:cstheme="minorHAnsi"/>
          <w:color w:val="808080" w:themeColor="background1" w:themeShade="80"/>
          <w:sz w:val="28"/>
          <w:szCs w:val="28"/>
        </w:rPr>
        <w:t xml:space="preserve">  </w:t>
      </w:r>
      <w:r w:rsidR="00856BEB">
        <w:rPr>
          <w:rFonts w:cstheme="minorHAnsi"/>
          <w:color w:val="808080" w:themeColor="background1" w:themeShade="80"/>
          <w:sz w:val="28"/>
          <w:szCs w:val="28"/>
        </w:rPr>
        <w:t>W</w:t>
      </w:r>
      <w:r w:rsidR="00594544" w:rsidRPr="005B6F3C">
        <w:rPr>
          <w:color w:val="808080" w:themeColor="background1" w:themeShade="80"/>
          <w:sz w:val="28"/>
          <w:szCs w:val="28"/>
        </w:rPr>
        <w:t>. VAN BEECK</w:t>
      </w:r>
    </w:p>
    <w:p w14:paraId="0A7AB320" w14:textId="77777777" w:rsidR="009C3613" w:rsidRPr="009C3613" w:rsidRDefault="009C3613" w:rsidP="009C3613">
      <w:pPr>
        <w:rPr>
          <w:sz w:val="32"/>
          <w:szCs w:val="32"/>
        </w:rPr>
      </w:pPr>
    </w:p>
    <w:p w14:paraId="67C059BC" w14:textId="77777777" w:rsidR="009C3613" w:rsidRPr="009C3613" w:rsidRDefault="009C3613" w:rsidP="009C3613">
      <w:pPr>
        <w:rPr>
          <w:sz w:val="32"/>
          <w:szCs w:val="32"/>
        </w:rPr>
      </w:pPr>
    </w:p>
    <w:p w14:paraId="71ABBBF3" w14:textId="77777777" w:rsidR="009C3613" w:rsidRPr="009C3613" w:rsidRDefault="009C3613" w:rsidP="009C3613">
      <w:pPr>
        <w:rPr>
          <w:sz w:val="32"/>
          <w:szCs w:val="32"/>
        </w:rPr>
      </w:pPr>
    </w:p>
    <w:p w14:paraId="5D2432EA" w14:textId="77777777" w:rsidR="009C3613" w:rsidRPr="009C3613" w:rsidRDefault="009C3613" w:rsidP="009C3613">
      <w:pPr>
        <w:rPr>
          <w:sz w:val="32"/>
          <w:szCs w:val="32"/>
        </w:rPr>
      </w:pPr>
    </w:p>
    <w:p w14:paraId="44750EAA" w14:textId="77777777" w:rsidR="009C3613" w:rsidRPr="009C3613" w:rsidRDefault="009C3613" w:rsidP="009C3613">
      <w:pPr>
        <w:rPr>
          <w:sz w:val="32"/>
          <w:szCs w:val="32"/>
        </w:rPr>
      </w:pPr>
    </w:p>
    <w:p w14:paraId="432A6094" w14:textId="77777777" w:rsidR="009C3613" w:rsidRDefault="009C3613" w:rsidP="009C3613">
      <w:pPr>
        <w:rPr>
          <w:rFonts w:cstheme="minorHAnsi"/>
          <w:color w:val="808080" w:themeColor="background1" w:themeShade="80"/>
          <w:sz w:val="28"/>
          <w:szCs w:val="28"/>
        </w:rPr>
      </w:pPr>
    </w:p>
    <w:p w14:paraId="718CD723" w14:textId="77777777" w:rsidR="009C3613" w:rsidRDefault="009C3613" w:rsidP="009C3613">
      <w:pPr>
        <w:rPr>
          <w:rFonts w:cstheme="minorHAnsi"/>
          <w:color w:val="808080" w:themeColor="background1" w:themeShade="80"/>
          <w:sz w:val="28"/>
          <w:szCs w:val="28"/>
        </w:rPr>
      </w:pPr>
    </w:p>
    <w:p w14:paraId="51A28A5C" w14:textId="77777777" w:rsidR="009C3613" w:rsidRDefault="009C3613" w:rsidP="009C3613">
      <w:pPr>
        <w:jc w:val="center"/>
        <w:rPr>
          <w:rFonts w:cstheme="minorHAnsi"/>
          <w:color w:val="808080" w:themeColor="background1" w:themeShade="80"/>
          <w:sz w:val="28"/>
          <w:szCs w:val="28"/>
        </w:rPr>
      </w:pPr>
    </w:p>
    <w:p w14:paraId="7F6DFFCF" w14:textId="4976A272" w:rsidR="009C3613" w:rsidRPr="009C3613" w:rsidRDefault="009C3613" w:rsidP="009C3613">
      <w:pPr>
        <w:tabs>
          <w:tab w:val="center" w:pos="4513"/>
        </w:tabs>
        <w:rPr>
          <w:sz w:val="32"/>
          <w:szCs w:val="32"/>
        </w:rPr>
        <w:sectPr w:rsidR="009C3613" w:rsidRPr="009C3613" w:rsidSect="005A1B66">
          <w:headerReference w:type="default" r:id="rId8"/>
          <w:footerReference w:type="default" r:id="rId9"/>
          <w:headerReference w:type="first" r:id="rId10"/>
          <w:pgSz w:w="11906" w:h="16838" w:code="9"/>
          <w:pgMar w:top="1440" w:right="1440" w:bottom="1440" w:left="1440" w:header="709" w:footer="709" w:gutter="0"/>
          <w:cols w:space="708"/>
          <w:titlePg/>
          <w:docGrid w:linePitch="360"/>
        </w:sectPr>
      </w:pPr>
      <w:r>
        <w:rPr>
          <w:sz w:val="32"/>
          <w:szCs w:val="32"/>
        </w:rPr>
        <w:tab/>
      </w:r>
    </w:p>
    <w:p w14:paraId="63088A35" w14:textId="283FB27A" w:rsidR="00F40D99" w:rsidRDefault="000E065E" w:rsidP="000E065E">
      <w:pPr>
        <w:pStyle w:val="Heading1"/>
      </w:pPr>
      <w:r>
        <w:lastRenderedPageBreak/>
        <w:t>Leerstofoverzicht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846"/>
        <w:gridCol w:w="8226"/>
      </w:tblGrid>
      <w:tr w:rsidR="00817F2D" w:rsidRPr="000025B5" w14:paraId="233E3CB1" w14:textId="77777777">
        <w:tc>
          <w:tcPr>
            <w:tcW w:w="846" w:type="dxa"/>
            <w:shd w:val="clear" w:color="auto" w:fill="33CCCC"/>
            <w:vAlign w:val="center"/>
          </w:tcPr>
          <w:p w14:paraId="768AD5BF" w14:textId="77777777" w:rsidR="00817F2D" w:rsidRPr="000025B5" w:rsidRDefault="00817F2D">
            <w:pPr>
              <w:jc w:val="center"/>
            </w:pPr>
            <w:r w:rsidRPr="006035DF">
              <w:rPr>
                <w:noProof/>
              </w:rPr>
              <w:drawing>
                <wp:inline distT="0" distB="0" distL="0" distR="0" wp14:anchorId="25AB1AD5" wp14:editId="303130A0">
                  <wp:extent cx="314553" cy="314553"/>
                  <wp:effectExtent l="0" t="0" r="9525" b="9525"/>
                  <wp:docPr id="2708886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4736FABF" w14:textId="77777777" w:rsidR="00817F2D" w:rsidRPr="000025B5" w:rsidRDefault="00817F2D">
            <w:r>
              <w:t>Heb je een vraag of opmerkingen over de leerstof die in deze leerstofbundel aan bod komt? Aarzel dan niet om contact met de leerkracht op te nemen via de rubriek ‘hulp nodig’ op Moodle.</w:t>
            </w:r>
          </w:p>
        </w:tc>
      </w:tr>
    </w:tbl>
    <w:p w14:paraId="14DA85DA" w14:textId="77777777" w:rsidR="00371482" w:rsidRDefault="00371482">
      <w:pPr>
        <w:rPr>
          <w:sz w:val="6"/>
          <w:szCs w:val="6"/>
        </w:rPr>
      </w:pPr>
    </w:p>
    <w:p w14:paraId="69B252DC" w14:textId="77777777" w:rsidR="00FE5ADF" w:rsidRDefault="00FE5ADF" w:rsidP="00FE5ADF">
      <w:pPr>
        <w:rPr>
          <w:sz w:val="6"/>
          <w:szCs w:val="6"/>
        </w:rPr>
      </w:pPr>
    </w:p>
    <w:p w14:paraId="7921A2A7" w14:textId="77777777" w:rsidR="00FE5ADF" w:rsidRDefault="00FE5ADF" w:rsidP="00FE5ADF">
      <w:pPr>
        <w:rPr>
          <w:sz w:val="6"/>
          <w:szCs w:val="6"/>
        </w:rPr>
      </w:pPr>
    </w:p>
    <w:tbl>
      <w:tblPr>
        <w:tblStyle w:val="TableGrid"/>
        <w:tblW w:w="9072"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top w:w="113" w:type="dxa"/>
          <w:left w:w="113" w:type="dxa"/>
          <w:bottom w:w="113" w:type="dxa"/>
          <w:right w:w="113" w:type="dxa"/>
        </w:tblCellMar>
        <w:tblLook w:val="04A0" w:firstRow="1" w:lastRow="0" w:firstColumn="1" w:lastColumn="0" w:noHBand="0" w:noVBand="1"/>
      </w:tblPr>
      <w:tblGrid>
        <w:gridCol w:w="426"/>
        <w:gridCol w:w="708"/>
        <w:gridCol w:w="6640"/>
        <w:gridCol w:w="1298"/>
      </w:tblGrid>
      <w:tr w:rsidR="00FE5ADF" w14:paraId="6AAA27A0" w14:textId="77777777" w:rsidTr="0091196A">
        <w:tc>
          <w:tcPr>
            <w:tcW w:w="1134" w:type="dxa"/>
            <w:gridSpan w:val="2"/>
            <w:shd w:val="clear" w:color="auto" w:fill="33CCCC"/>
            <w:vAlign w:val="center"/>
          </w:tcPr>
          <w:p w14:paraId="1A69CD9E" w14:textId="77777777" w:rsidR="00FE5ADF" w:rsidRPr="00124C18" w:rsidRDefault="00FE5ADF" w:rsidP="0091196A">
            <w:pPr>
              <w:jc w:val="center"/>
              <w:rPr>
                <w:color w:val="FFFFFF" w:themeColor="background1"/>
              </w:rPr>
            </w:pPr>
            <w:r w:rsidRPr="00124C18">
              <w:rPr>
                <w:noProof/>
                <w:color w:val="FFFFFF" w:themeColor="background1"/>
              </w:rPr>
              <w:drawing>
                <wp:inline distT="0" distB="0" distL="0" distR="0" wp14:anchorId="4D430667" wp14:editId="1F59778F">
                  <wp:extent cx="504749" cy="504749"/>
                  <wp:effectExtent l="0" t="0" r="0" b="0"/>
                  <wp:docPr id="113976057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0577"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10509" cy="510509"/>
                          </a:xfrm>
                          <a:prstGeom prst="rect">
                            <a:avLst/>
                          </a:prstGeom>
                        </pic:spPr>
                      </pic:pic>
                    </a:graphicData>
                  </a:graphic>
                </wp:inline>
              </w:drawing>
            </w:r>
          </w:p>
        </w:tc>
        <w:tc>
          <w:tcPr>
            <w:tcW w:w="6640" w:type="dxa"/>
            <w:shd w:val="clear" w:color="auto" w:fill="262626" w:themeFill="text1" w:themeFillTint="D9"/>
            <w:vAlign w:val="center"/>
          </w:tcPr>
          <w:p w14:paraId="6801DE11" w14:textId="77777777" w:rsidR="00FE5ADF" w:rsidRPr="00124C18" w:rsidRDefault="00FE5ADF" w:rsidP="0091196A">
            <w:pPr>
              <w:rPr>
                <w:color w:val="FFFFFF" w:themeColor="background1"/>
              </w:rPr>
            </w:pPr>
            <w:r>
              <w:rPr>
                <w:color w:val="FFFFFF" w:themeColor="background1"/>
              </w:rPr>
              <w:t xml:space="preserve">WAT MOET JE </w:t>
            </w:r>
            <w:r w:rsidRPr="0005706B">
              <w:rPr>
                <w:b/>
                <w:bCs/>
                <w:color w:val="FFFFFF" w:themeColor="background1"/>
              </w:rPr>
              <w:t>KENNEN</w:t>
            </w:r>
            <w:r>
              <w:rPr>
                <w:color w:val="FFFFFF" w:themeColor="background1"/>
              </w:rPr>
              <w:t>?</w:t>
            </w:r>
          </w:p>
        </w:tc>
        <w:tc>
          <w:tcPr>
            <w:tcW w:w="1298" w:type="dxa"/>
            <w:shd w:val="clear" w:color="auto" w:fill="262626" w:themeFill="text1" w:themeFillTint="D9"/>
            <w:vAlign w:val="center"/>
          </w:tcPr>
          <w:p w14:paraId="2AB130CE" w14:textId="77777777" w:rsidR="00FE5ADF" w:rsidRPr="00641CE1" w:rsidRDefault="00FE5ADF" w:rsidP="0091196A">
            <w:pPr>
              <w:jc w:val="center"/>
              <w:rPr>
                <w:b/>
                <w:bCs/>
                <w:color w:val="FFFFFF" w:themeColor="background1"/>
              </w:rPr>
            </w:pPr>
            <w:r w:rsidRPr="00641CE1">
              <w:rPr>
                <w:b/>
                <w:bCs/>
                <w:color w:val="FFFFFF" w:themeColor="background1"/>
              </w:rPr>
              <w:t>Herhaald?</w:t>
            </w:r>
          </w:p>
        </w:tc>
      </w:tr>
      <w:tr w:rsidR="00FE5ADF" w14:paraId="72F157C4" w14:textId="77777777" w:rsidTr="0091196A">
        <w:tc>
          <w:tcPr>
            <w:tcW w:w="426" w:type="dxa"/>
            <w:shd w:val="clear" w:color="auto" w:fill="auto"/>
          </w:tcPr>
          <w:p w14:paraId="1CBF0855" w14:textId="77777777" w:rsidR="00FE5ADF" w:rsidRPr="001D6A96" w:rsidRDefault="00FE5ADF" w:rsidP="0091196A">
            <w:pPr>
              <w:jc w:val="center"/>
            </w:pPr>
            <w:r w:rsidRPr="001D6A96">
              <w:t>1</w:t>
            </w:r>
          </w:p>
        </w:tc>
        <w:tc>
          <w:tcPr>
            <w:tcW w:w="7348" w:type="dxa"/>
            <w:gridSpan w:val="2"/>
            <w:shd w:val="clear" w:color="auto" w:fill="auto"/>
            <w:vAlign w:val="center"/>
          </w:tcPr>
          <w:p w14:paraId="67AF6B3C" w14:textId="10DA28CB" w:rsidR="00FE5ADF" w:rsidRPr="00641CE1" w:rsidRDefault="009B0417" w:rsidP="0091196A">
            <w:r>
              <w:t xml:space="preserve">De cursist </w:t>
            </w:r>
            <w:r w:rsidR="007D6BF0">
              <w:t xml:space="preserve">kan de begrippen </w:t>
            </w:r>
            <w:r w:rsidR="007D6BF0" w:rsidRPr="007D6BF0">
              <w:rPr>
                <w:b/>
                <w:bCs/>
              </w:rPr>
              <w:t>SQL</w:t>
            </w:r>
            <w:r w:rsidR="007D6BF0">
              <w:t xml:space="preserve"> en </w:t>
            </w:r>
            <w:r w:rsidR="007D6BF0" w:rsidRPr="007D6BF0">
              <w:rPr>
                <w:b/>
                <w:bCs/>
              </w:rPr>
              <w:t>query</w:t>
            </w:r>
            <w:r w:rsidR="007D6BF0">
              <w:t xml:space="preserve"> en </w:t>
            </w:r>
            <w:r w:rsidR="007D6BF0" w:rsidRPr="007D6BF0">
              <w:rPr>
                <w:b/>
                <w:bCs/>
              </w:rPr>
              <w:t>CRUD</w:t>
            </w:r>
            <w:r w:rsidR="007D6BF0">
              <w:t xml:space="preserve"> in eigen woorden toelichten.</w:t>
            </w:r>
          </w:p>
        </w:tc>
        <w:tc>
          <w:tcPr>
            <w:tcW w:w="1298" w:type="dxa"/>
            <w:shd w:val="clear" w:color="auto" w:fill="F2F2F2" w:themeFill="background1" w:themeFillShade="F2"/>
          </w:tcPr>
          <w:p w14:paraId="4FB1CC24" w14:textId="77777777" w:rsidR="00FE5ADF" w:rsidRPr="00641CE1" w:rsidRDefault="00FE5ADF" w:rsidP="0091196A">
            <w:pPr>
              <w:jc w:val="center"/>
            </w:pPr>
          </w:p>
        </w:tc>
      </w:tr>
      <w:tr w:rsidR="00612676" w14:paraId="566EE021" w14:textId="77777777" w:rsidTr="0091196A">
        <w:tc>
          <w:tcPr>
            <w:tcW w:w="426" w:type="dxa"/>
            <w:shd w:val="clear" w:color="auto" w:fill="auto"/>
          </w:tcPr>
          <w:p w14:paraId="4CFFF5BC" w14:textId="76993DBB" w:rsidR="00612676" w:rsidRPr="001D6A96" w:rsidRDefault="00612676" w:rsidP="0091196A">
            <w:pPr>
              <w:jc w:val="center"/>
            </w:pPr>
            <w:r>
              <w:t>2</w:t>
            </w:r>
          </w:p>
        </w:tc>
        <w:tc>
          <w:tcPr>
            <w:tcW w:w="7348" w:type="dxa"/>
            <w:gridSpan w:val="2"/>
            <w:shd w:val="clear" w:color="auto" w:fill="auto"/>
            <w:vAlign w:val="center"/>
          </w:tcPr>
          <w:p w14:paraId="1282FDB3" w14:textId="5197F820" w:rsidR="00612676" w:rsidRDefault="00612676" w:rsidP="0091196A">
            <w:r>
              <w:t>De cursist kent het belang van backticks (`).</w:t>
            </w:r>
          </w:p>
        </w:tc>
        <w:tc>
          <w:tcPr>
            <w:tcW w:w="1298" w:type="dxa"/>
            <w:shd w:val="clear" w:color="auto" w:fill="F2F2F2" w:themeFill="background1" w:themeFillShade="F2"/>
          </w:tcPr>
          <w:p w14:paraId="464B6BAF" w14:textId="77777777" w:rsidR="00612676" w:rsidRPr="00641CE1" w:rsidRDefault="00612676" w:rsidP="0091196A">
            <w:pPr>
              <w:jc w:val="center"/>
            </w:pPr>
          </w:p>
        </w:tc>
      </w:tr>
    </w:tbl>
    <w:p w14:paraId="4D927B9E" w14:textId="77777777" w:rsidR="00FE5ADF" w:rsidRDefault="00FE5ADF" w:rsidP="00FE5ADF"/>
    <w:tbl>
      <w:tblPr>
        <w:tblStyle w:val="TableGrid"/>
        <w:tblW w:w="9072"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CellMar>
          <w:top w:w="113" w:type="dxa"/>
          <w:left w:w="113" w:type="dxa"/>
          <w:bottom w:w="113" w:type="dxa"/>
          <w:right w:w="113" w:type="dxa"/>
        </w:tblCellMar>
        <w:tblLook w:val="04A0" w:firstRow="1" w:lastRow="0" w:firstColumn="1" w:lastColumn="0" w:noHBand="0" w:noVBand="1"/>
      </w:tblPr>
      <w:tblGrid>
        <w:gridCol w:w="426"/>
        <w:gridCol w:w="708"/>
        <w:gridCol w:w="6640"/>
        <w:gridCol w:w="1298"/>
      </w:tblGrid>
      <w:tr w:rsidR="00FE5ADF" w14:paraId="2BF3D884" w14:textId="77777777" w:rsidTr="0091196A">
        <w:tc>
          <w:tcPr>
            <w:tcW w:w="1134" w:type="dxa"/>
            <w:gridSpan w:val="2"/>
            <w:shd w:val="clear" w:color="auto" w:fill="33CCCC"/>
            <w:vAlign w:val="center"/>
          </w:tcPr>
          <w:p w14:paraId="079D2DDA" w14:textId="77777777" w:rsidR="00FE5ADF" w:rsidRPr="00124C18" w:rsidRDefault="00FE5ADF" w:rsidP="0091196A">
            <w:pPr>
              <w:jc w:val="center"/>
              <w:rPr>
                <w:color w:val="FFFFFF" w:themeColor="background1"/>
              </w:rPr>
            </w:pPr>
            <w:r w:rsidRPr="00CF12FD">
              <w:rPr>
                <w:noProof/>
                <w:color w:val="FFFFFF" w:themeColor="background1"/>
              </w:rPr>
              <w:drawing>
                <wp:inline distT="0" distB="0" distL="0" distR="0" wp14:anchorId="464C7022" wp14:editId="7D769141">
                  <wp:extent cx="446228" cy="446228"/>
                  <wp:effectExtent l="0" t="0" r="0" b="0"/>
                  <wp:docPr id="3380526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2657"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50198" cy="450198"/>
                          </a:xfrm>
                          <a:prstGeom prst="rect">
                            <a:avLst/>
                          </a:prstGeom>
                        </pic:spPr>
                      </pic:pic>
                    </a:graphicData>
                  </a:graphic>
                </wp:inline>
              </w:drawing>
            </w:r>
          </w:p>
        </w:tc>
        <w:tc>
          <w:tcPr>
            <w:tcW w:w="6640" w:type="dxa"/>
            <w:shd w:val="clear" w:color="auto" w:fill="262626" w:themeFill="text1" w:themeFillTint="D9"/>
            <w:vAlign w:val="center"/>
          </w:tcPr>
          <w:p w14:paraId="33F4B952" w14:textId="77777777" w:rsidR="00FE5ADF" w:rsidRPr="00124C18" w:rsidRDefault="00FE5ADF" w:rsidP="0091196A">
            <w:pPr>
              <w:rPr>
                <w:color w:val="FFFFFF" w:themeColor="background1"/>
              </w:rPr>
            </w:pPr>
            <w:r>
              <w:rPr>
                <w:color w:val="FFFFFF" w:themeColor="background1"/>
              </w:rPr>
              <w:t xml:space="preserve">WAT MOET JE </w:t>
            </w:r>
            <w:r>
              <w:rPr>
                <w:b/>
                <w:bCs/>
                <w:color w:val="FFFFFF" w:themeColor="background1"/>
              </w:rPr>
              <w:t>KUNNEN</w:t>
            </w:r>
            <w:r>
              <w:rPr>
                <w:color w:val="FFFFFF" w:themeColor="background1"/>
              </w:rPr>
              <w:t>?</w:t>
            </w:r>
          </w:p>
        </w:tc>
        <w:tc>
          <w:tcPr>
            <w:tcW w:w="1298" w:type="dxa"/>
            <w:shd w:val="clear" w:color="auto" w:fill="262626" w:themeFill="text1" w:themeFillTint="D9"/>
            <w:vAlign w:val="center"/>
          </w:tcPr>
          <w:p w14:paraId="4E76504F" w14:textId="77777777" w:rsidR="00FE5ADF" w:rsidRPr="00641CE1" w:rsidRDefault="00FE5ADF" w:rsidP="0091196A">
            <w:pPr>
              <w:jc w:val="center"/>
              <w:rPr>
                <w:b/>
                <w:bCs/>
                <w:color w:val="FFFFFF" w:themeColor="background1"/>
              </w:rPr>
            </w:pPr>
            <w:r w:rsidRPr="00641CE1">
              <w:rPr>
                <w:b/>
                <w:bCs/>
                <w:color w:val="FFFFFF" w:themeColor="background1"/>
              </w:rPr>
              <w:t>Herhaald?</w:t>
            </w:r>
          </w:p>
        </w:tc>
      </w:tr>
      <w:tr w:rsidR="00FE5ADF" w14:paraId="24193B71" w14:textId="77777777" w:rsidTr="0091196A">
        <w:tc>
          <w:tcPr>
            <w:tcW w:w="426" w:type="dxa"/>
            <w:shd w:val="clear" w:color="auto" w:fill="auto"/>
            <w:vAlign w:val="center"/>
          </w:tcPr>
          <w:p w14:paraId="44C6166C" w14:textId="77777777" w:rsidR="00FE5ADF" w:rsidRPr="00564374" w:rsidRDefault="00FE5ADF" w:rsidP="0091196A">
            <w:pPr>
              <w:jc w:val="center"/>
            </w:pPr>
            <w:r>
              <w:t>1</w:t>
            </w:r>
          </w:p>
        </w:tc>
        <w:tc>
          <w:tcPr>
            <w:tcW w:w="7348" w:type="dxa"/>
            <w:gridSpan w:val="2"/>
            <w:shd w:val="clear" w:color="auto" w:fill="auto"/>
            <w:vAlign w:val="center"/>
          </w:tcPr>
          <w:p w14:paraId="7E56F83C" w14:textId="1FC0C766" w:rsidR="00FE5ADF" w:rsidRDefault="007D6BF0" w:rsidP="0091196A">
            <w:r>
              <w:t>De cursist kan de structuur van een database visualiseren aan de hand van een EER diagram.</w:t>
            </w:r>
          </w:p>
        </w:tc>
        <w:tc>
          <w:tcPr>
            <w:tcW w:w="1298" w:type="dxa"/>
            <w:shd w:val="clear" w:color="auto" w:fill="F2F2F2" w:themeFill="background1" w:themeFillShade="F2"/>
          </w:tcPr>
          <w:p w14:paraId="697E0F2E" w14:textId="77777777" w:rsidR="00FE5ADF" w:rsidRPr="00641CE1" w:rsidRDefault="00FE5ADF" w:rsidP="0091196A">
            <w:pPr>
              <w:jc w:val="center"/>
            </w:pPr>
          </w:p>
        </w:tc>
      </w:tr>
      <w:tr w:rsidR="00FE5ADF" w14:paraId="56E76A63" w14:textId="77777777" w:rsidTr="0091196A">
        <w:tc>
          <w:tcPr>
            <w:tcW w:w="426" w:type="dxa"/>
            <w:shd w:val="clear" w:color="auto" w:fill="auto"/>
            <w:vAlign w:val="center"/>
          </w:tcPr>
          <w:p w14:paraId="770A2ED2" w14:textId="77777777" w:rsidR="00FE5ADF" w:rsidRPr="00564374" w:rsidRDefault="00FE5ADF" w:rsidP="0091196A">
            <w:pPr>
              <w:jc w:val="center"/>
            </w:pPr>
            <w:r>
              <w:t>2</w:t>
            </w:r>
          </w:p>
        </w:tc>
        <w:tc>
          <w:tcPr>
            <w:tcW w:w="7348" w:type="dxa"/>
            <w:gridSpan w:val="2"/>
            <w:shd w:val="clear" w:color="auto" w:fill="auto"/>
            <w:vAlign w:val="center"/>
          </w:tcPr>
          <w:p w14:paraId="5CB32726" w14:textId="5B1A4D07" w:rsidR="00FE5ADF" w:rsidRPr="008A38DD" w:rsidRDefault="007D6BF0" w:rsidP="0091196A">
            <w:pPr>
              <w:spacing w:line="259" w:lineRule="auto"/>
            </w:pPr>
            <w:r>
              <w:t xml:space="preserve">De cursist kan </w:t>
            </w:r>
            <w:r w:rsidR="008D65DA">
              <w:t>alle of een selectie velden van een tabel opvragen.</w:t>
            </w:r>
          </w:p>
        </w:tc>
        <w:tc>
          <w:tcPr>
            <w:tcW w:w="1298" w:type="dxa"/>
            <w:shd w:val="clear" w:color="auto" w:fill="F2F2F2" w:themeFill="background1" w:themeFillShade="F2"/>
          </w:tcPr>
          <w:p w14:paraId="5FF1B631" w14:textId="77777777" w:rsidR="00FE5ADF" w:rsidRPr="00641CE1" w:rsidRDefault="00FE5ADF" w:rsidP="0091196A">
            <w:pPr>
              <w:jc w:val="center"/>
            </w:pPr>
          </w:p>
        </w:tc>
      </w:tr>
      <w:tr w:rsidR="00FE5ADF" w14:paraId="0903A653" w14:textId="77777777" w:rsidTr="0091196A">
        <w:tc>
          <w:tcPr>
            <w:tcW w:w="426" w:type="dxa"/>
            <w:shd w:val="clear" w:color="auto" w:fill="auto"/>
            <w:vAlign w:val="center"/>
          </w:tcPr>
          <w:p w14:paraId="06E94A16" w14:textId="77777777" w:rsidR="00FE5ADF" w:rsidRPr="00564374" w:rsidRDefault="00FE5ADF" w:rsidP="0091196A">
            <w:pPr>
              <w:jc w:val="center"/>
            </w:pPr>
            <w:r>
              <w:t>3</w:t>
            </w:r>
          </w:p>
        </w:tc>
        <w:tc>
          <w:tcPr>
            <w:tcW w:w="7348" w:type="dxa"/>
            <w:gridSpan w:val="2"/>
            <w:shd w:val="clear" w:color="auto" w:fill="auto"/>
            <w:vAlign w:val="center"/>
          </w:tcPr>
          <w:p w14:paraId="3ECBD39B" w14:textId="54EA017C" w:rsidR="00FE5ADF" w:rsidRPr="00124C18" w:rsidRDefault="008D65DA" w:rsidP="0091196A">
            <w:r>
              <w:t>De cursist kan een enkelvoudige en meervoudige commentaarregel aan de webpagina toevoegen.</w:t>
            </w:r>
          </w:p>
        </w:tc>
        <w:tc>
          <w:tcPr>
            <w:tcW w:w="1298" w:type="dxa"/>
            <w:shd w:val="clear" w:color="auto" w:fill="F2F2F2" w:themeFill="background1" w:themeFillShade="F2"/>
          </w:tcPr>
          <w:p w14:paraId="2C81C231" w14:textId="77777777" w:rsidR="00FE5ADF" w:rsidRPr="00641CE1" w:rsidRDefault="00FE5ADF" w:rsidP="0091196A">
            <w:pPr>
              <w:jc w:val="center"/>
            </w:pPr>
          </w:p>
        </w:tc>
      </w:tr>
      <w:tr w:rsidR="003537D1" w14:paraId="02940E9C" w14:textId="77777777" w:rsidTr="0091196A">
        <w:tc>
          <w:tcPr>
            <w:tcW w:w="426" w:type="dxa"/>
            <w:shd w:val="clear" w:color="auto" w:fill="auto"/>
            <w:vAlign w:val="center"/>
          </w:tcPr>
          <w:p w14:paraId="0A094088" w14:textId="050134DE" w:rsidR="003537D1" w:rsidRDefault="003537D1" w:rsidP="0091196A">
            <w:pPr>
              <w:jc w:val="center"/>
            </w:pPr>
            <w:r>
              <w:t>4</w:t>
            </w:r>
          </w:p>
        </w:tc>
        <w:tc>
          <w:tcPr>
            <w:tcW w:w="7348" w:type="dxa"/>
            <w:gridSpan w:val="2"/>
            <w:shd w:val="clear" w:color="auto" w:fill="auto"/>
            <w:vAlign w:val="center"/>
          </w:tcPr>
          <w:p w14:paraId="12FB9E66" w14:textId="77777777" w:rsidR="003537D1" w:rsidRDefault="003537D1" w:rsidP="0091196A">
            <w:r>
              <w:t>De cursist kan</w:t>
            </w:r>
            <w:r w:rsidR="002B6D6E">
              <w:t xml:space="preserve"> </w:t>
            </w:r>
            <w:r w:rsidR="00EA435F">
              <w:t>databasegegevens filteren op basis van</w:t>
            </w:r>
          </w:p>
          <w:p w14:paraId="506F6F6F" w14:textId="77777777" w:rsidR="00EA435F" w:rsidRDefault="00EA435F" w:rsidP="00EA435F">
            <w:pPr>
              <w:pStyle w:val="ListParagraph"/>
              <w:numPr>
                <w:ilvl w:val="0"/>
                <w:numId w:val="31"/>
              </w:numPr>
            </w:pPr>
            <w:r>
              <w:t>Een overeenkomst</w:t>
            </w:r>
          </w:p>
          <w:p w14:paraId="57AF07DB" w14:textId="77777777" w:rsidR="00EA435F" w:rsidRDefault="00EA435F" w:rsidP="00EA435F">
            <w:pPr>
              <w:pStyle w:val="ListParagraph"/>
              <w:numPr>
                <w:ilvl w:val="0"/>
                <w:numId w:val="31"/>
              </w:numPr>
            </w:pPr>
            <w:r>
              <w:t>Een patroon</w:t>
            </w:r>
          </w:p>
          <w:p w14:paraId="374E54E2" w14:textId="77777777" w:rsidR="00EA435F" w:rsidRDefault="00903723" w:rsidP="00EA435F">
            <w:pPr>
              <w:pStyle w:val="ListParagraph"/>
              <w:numPr>
                <w:ilvl w:val="0"/>
                <w:numId w:val="31"/>
              </w:numPr>
            </w:pPr>
            <w:r>
              <w:t>Een waarde die kleiner/groter is</w:t>
            </w:r>
          </w:p>
          <w:p w14:paraId="70EEF531" w14:textId="77777777" w:rsidR="00903723" w:rsidRDefault="00903723" w:rsidP="00EA435F">
            <w:pPr>
              <w:pStyle w:val="ListParagraph"/>
              <w:numPr>
                <w:ilvl w:val="0"/>
                <w:numId w:val="31"/>
              </w:numPr>
            </w:pPr>
            <w:r>
              <w:t>Een waarde die (niet) in een gegeven bereik ligt</w:t>
            </w:r>
          </w:p>
          <w:p w14:paraId="1FFD6106" w14:textId="274A3B99" w:rsidR="00612676" w:rsidRPr="00EA435F" w:rsidRDefault="00612676" w:rsidP="00EA435F">
            <w:pPr>
              <w:pStyle w:val="ListParagraph"/>
              <w:numPr>
                <w:ilvl w:val="0"/>
                <w:numId w:val="31"/>
              </w:numPr>
            </w:pPr>
            <w:r>
              <w:t>Meerdere voorwaarden (AND/OR)</w:t>
            </w:r>
          </w:p>
        </w:tc>
        <w:tc>
          <w:tcPr>
            <w:tcW w:w="1298" w:type="dxa"/>
            <w:shd w:val="clear" w:color="auto" w:fill="F2F2F2" w:themeFill="background1" w:themeFillShade="F2"/>
          </w:tcPr>
          <w:p w14:paraId="567FDED2" w14:textId="77777777" w:rsidR="003537D1" w:rsidRPr="00641CE1" w:rsidRDefault="003537D1" w:rsidP="0091196A">
            <w:pPr>
              <w:jc w:val="center"/>
            </w:pPr>
          </w:p>
        </w:tc>
      </w:tr>
      <w:tr w:rsidR="00612676" w14:paraId="792A4E6F" w14:textId="77777777" w:rsidTr="0091196A">
        <w:tc>
          <w:tcPr>
            <w:tcW w:w="426" w:type="dxa"/>
            <w:shd w:val="clear" w:color="auto" w:fill="auto"/>
            <w:vAlign w:val="center"/>
          </w:tcPr>
          <w:p w14:paraId="672EFD9C" w14:textId="670FE664" w:rsidR="00612676" w:rsidRDefault="00612676" w:rsidP="0091196A">
            <w:pPr>
              <w:jc w:val="center"/>
            </w:pPr>
            <w:r>
              <w:t>5</w:t>
            </w:r>
          </w:p>
        </w:tc>
        <w:tc>
          <w:tcPr>
            <w:tcW w:w="7348" w:type="dxa"/>
            <w:gridSpan w:val="2"/>
            <w:shd w:val="clear" w:color="auto" w:fill="auto"/>
            <w:vAlign w:val="center"/>
          </w:tcPr>
          <w:p w14:paraId="10C429E2" w14:textId="54BEB202" w:rsidR="00612676" w:rsidRDefault="00612676" w:rsidP="0091196A">
            <w:r>
              <w:t>De cursist kan werken met veldaliassen.</w:t>
            </w:r>
          </w:p>
        </w:tc>
        <w:tc>
          <w:tcPr>
            <w:tcW w:w="1298" w:type="dxa"/>
            <w:shd w:val="clear" w:color="auto" w:fill="F2F2F2" w:themeFill="background1" w:themeFillShade="F2"/>
          </w:tcPr>
          <w:p w14:paraId="50877F45" w14:textId="77777777" w:rsidR="00612676" w:rsidRPr="00641CE1" w:rsidRDefault="00612676" w:rsidP="0091196A">
            <w:pPr>
              <w:jc w:val="center"/>
            </w:pPr>
          </w:p>
        </w:tc>
      </w:tr>
    </w:tbl>
    <w:p w14:paraId="6C106D6E" w14:textId="77777777" w:rsidR="00FE5ADF" w:rsidRDefault="00FE5ADF" w:rsidP="00FE5ADF"/>
    <w:p w14:paraId="06E767EE" w14:textId="77777777" w:rsidR="00817F2D" w:rsidRDefault="00817F2D">
      <w:pPr>
        <w:rPr>
          <w:sz w:val="6"/>
          <w:szCs w:val="6"/>
        </w:rPr>
      </w:pPr>
    </w:p>
    <w:p w14:paraId="26B2D0F5" w14:textId="77777777" w:rsidR="00186AFA" w:rsidRDefault="00186AFA" w:rsidP="00186AFA"/>
    <w:p w14:paraId="6015B81B" w14:textId="77777777" w:rsidR="007307EB" w:rsidRDefault="007307EB" w:rsidP="00186AFA"/>
    <w:p w14:paraId="724B191E" w14:textId="77777777" w:rsidR="00186AFA" w:rsidRDefault="00186AFA" w:rsidP="00186AFA"/>
    <w:p w14:paraId="5E0419CC" w14:textId="77777777" w:rsidR="000E065E" w:rsidRPr="00186AFA" w:rsidRDefault="000E065E" w:rsidP="00186AFA">
      <w:pPr>
        <w:sectPr w:rsidR="000E065E" w:rsidRPr="00186AFA" w:rsidSect="005A1B66">
          <w:pgSz w:w="11906" w:h="16838"/>
          <w:pgMar w:top="1440" w:right="1440" w:bottom="1440" w:left="1440" w:header="708" w:footer="708" w:gutter="0"/>
          <w:cols w:space="708"/>
          <w:docGrid w:linePitch="360"/>
        </w:sectPr>
      </w:pPr>
    </w:p>
    <w:p w14:paraId="7BBBFA64" w14:textId="6AE06065" w:rsidR="007868AE" w:rsidRDefault="007868AE" w:rsidP="000E065E">
      <w:pPr>
        <w:pStyle w:val="Heading1"/>
      </w:pPr>
      <w:r>
        <w:lastRenderedPageBreak/>
        <w:t>Voorbereiding</w:t>
      </w:r>
    </w:p>
    <w:p w14:paraId="25A8C320" w14:textId="0D9A3628" w:rsidR="0002516F" w:rsidRPr="0002516F" w:rsidRDefault="0002516F" w:rsidP="0002516F">
      <w:pPr>
        <w:pStyle w:val="Heading2"/>
      </w:pPr>
      <w:r>
        <w:t>Word-document bewaren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394"/>
        <w:gridCol w:w="295"/>
        <w:gridCol w:w="7217"/>
      </w:tblGrid>
      <w:tr w:rsidR="00791466" w14:paraId="4EDF79D4" w14:textId="77777777" w:rsidTr="00773FE9">
        <w:trPr>
          <w:trHeight w:val="617"/>
        </w:trPr>
        <w:tc>
          <w:tcPr>
            <w:tcW w:w="1394" w:type="dxa"/>
            <w:vMerge w:val="restart"/>
            <w:vAlign w:val="center"/>
          </w:tcPr>
          <w:p w14:paraId="3C5634DD" w14:textId="77777777" w:rsidR="00791466" w:rsidRDefault="00791466" w:rsidP="00773FE9">
            <w:pPr>
              <w:jc w:val="center"/>
            </w:pPr>
            <w:r w:rsidRPr="005C2768">
              <w:rPr>
                <w:noProof/>
              </w:rPr>
              <w:drawing>
                <wp:inline distT="0" distB="0" distL="0" distR="0" wp14:anchorId="10BACE7C" wp14:editId="69902A0F">
                  <wp:extent cx="628650" cy="628650"/>
                  <wp:effectExtent l="0" t="0" r="0" b="0"/>
                  <wp:docPr id="1510962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20002"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38623" cy="638623"/>
                          </a:xfrm>
                          <a:prstGeom prst="rect">
                            <a:avLst/>
                          </a:prstGeom>
                        </pic:spPr>
                      </pic:pic>
                    </a:graphicData>
                  </a:graphic>
                </wp:inline>
              </w:drawing>
            </w:r>
          </w:p>
        </w:tc>
        <w:tc>
          <w:tcPr>
            <w:tcW w:w="295" w:type="dxa"/>
            <w:vAlign w:val="center"/>
          </w:tcPr>
          <w:p w14:paraId="5236E317" w14:textId="77777777" w:rsidR="00791466" w:rsidRPr="00F248DF" w:rsidRDefault="00791466" w:rsidP="00773FE9">
            <w:pPr>
              <w:rPr>
                <w:b/>
                <w:bCs/>
              </w:rPr>
            </w:pPr>
          </w:p>
        </w:tc>
        <w:tc>
          <w:tcPr>
            <w:tcW w:w="7217" w:type="dxa"/>
            <w:vAlign w:val="center"/>
          </w:tcPr>
          <w:p w14:paraId="1EB2DD46" w14:textId="40B231E7" w:rsidR="00791466" w:rsidRPr="00791466" w:rsidRDefault="00791466" w:rsidP="00791466">
            <w:pPr>
              <w:pStyle w:val="ListParagraph"/>
              <w:numPr>
                <w:ilvl w:val="0"/>
                <w:numId w:val="29"/>
              </w:numPr>
            </w:pPr>
            <w:r w:rsidRPr="00791466">
              <w:t>Maak de map ‘documenten’ &gt; ‘databasebeheer’ &gt; ‘</w:t>
            </w:r>
            <w:r w:rsidRPr="00791466">
              <w:rPr>
                <w:rStyle w:val="opvallendChar"/>
                <w:color w:val="auto"/>
              </w:rPr>
              <w:t>hoofdstuk_4_inleiding_SQL</w:t>
            </w:r>
            <w:r w:rsidRPr="00791466">
              <w:t>’ aan.</w:t>
            </w:r>
          </w:p>
        </w:tc>
      </w:tr>
      <w:tr w:rsidR="00791466" w14:paraId="1FD89145" w14:textId="77777777" w:rsidTr="00773FE9">
        <w:trPr>
          <w:trHeight w:val="617"/>
        </w:trPr>
        <w:tc>
          <w:tcPr>
            <w:tcW w:w="1394" w:type="dxa"/>
            <w:vMerge/>
            <w:vAlign w:val="center"/>
          </w:tcPr>
          <w:p w14:paraId="54ACBEA4" w14:textId="77777777" w:rsidR="00791466" w:rsidRPr="005C2768" w:rsidRDefault="00791466" w:rsidP="00773FE9">
            <w:pPr>
              <w:jc w:val="center"/>
              <w:rPr>
                <w:noProof/>
              </w:rPr>
            </w:pPr>
          </w:p>
        </w:tc>
        <w:tc>
          <w:tcPr>
            <w:tcW w:w="295" w:type="dxa"/>
            <w:vAlign w:val="center"/>
          </w:tcPr>
          <w:p w14:paraId="021A7A04" w14:textId="77777777" w:rsidR="00791466" w:rsidRPr="00F248DF" w:rsidRDefault="00791466" w:rsidP="00773FE9">
            <w:pPr>
              <w:rPr>
                <w:b/>
                <w:bCs/>
              </w:rPr>
            </w:pPr>
          </w:p>
        </w:tc>
        <w:tc>
          <w:tcPr>
            <w:tcW w:w="7217" w:type="dxa"/>
            <w:vAlign w:val="center"/>
          </w:tcPr>
          <w:p w14:paraId="4CC79629" w14:textId="469CE80A" w:rsidR="00791466" w:rsidRPr="00791466" w:rsidRDefault="00791466" w:rsidP="00791466">
            <w:pPr>
              <w:pStyle w:val="ListParagraph"/>
              <w:numPr>
                <w:ilvl w:val="0"/>
                <w:numId w:val="29"/>
              </w:numPr>
            </w:pPr>
            <w:r>
              <w:t xml:space="preserve">Bewaar dit </w:t>
            </w:r>
            <w:r w:rsidR="00DF72AF">
              <w:t>Word-</w:t>
            </w:r>
            <w:r>
              <w:t xml:space="preserve">document in de bovengenoemde map. De oplossingen van de oefeningen die in deze bundel aan bod komen moeten in dit document verwerkt worden. </w:t>
            </w:r>
            <w:r w:rsidR="006A5E6D">
              <w:t xml:space="preserve">Na het afwerken van dit hoofdstuk moet </w:t>
            </w:r>
            <w:r w:rsidR="00C15014">
              <w:t>de aangevulde versie van dit document onder de daarvoor voorziene opdracht op Moodle worden ingeleverd</w:t>
            </w:r>
            <w:r w:rsidR="00025AC6">
              <w:t>.</w:t>
            </w:r>
          </w:p>
        </w:tc>
      </w:tr>
    </w:tbl>
    <w:p w14:paraId="098CF077" w14:textId="663CB33F" w:rsidR="008802A6" w:rsidRDefault="008802A6" w:rsidP="008802A6">
      <w:pPr>
        <w:pStyle w:val="Heading2"/>
      </w:pPr>
      <w:r>
        <w:t>Databanken importeren</w:t>
      </w:r>
    </w:p>
    <w:p w14:paraId="3F16C319" w14:textId="20DE41BF" w:rsidR="00025AC6" w:rsidRDefault="00F74D1F" w:rsidP="00025AC6">
      <w:r>
        <w:t xml:space="preserve">De oefeningen in dit hoofdstuk doen beroep op twee </w:t>
      </w:r>
      <w:r w:rsidR="00253BBC">
        <w:t xml:space="preserve">nieuwe </w:t>
      </w:r>
      <w:r>
        <w:t>databanken</w:t>
      </w:r>
      <w:r w:rsidR="00C1763A">
        <w:t>: ‘zoo’ &amp; ‘digitech’</w:t>
      </w:r>
      <w:r>
        <w:t xml:space="preserve">. </w:t>
      </w:r>
      <w:r w:rsidR="00B13F08">
        <w:t>De</w:t>
      </w:r>
      <w:r>
        <w:t xml:space="preserve"> SQL-script</w:t>
      </w:r>
      <w:r w:rsidR="00B13F08">
        <w:t>s</w:t>
      </w:r>
      <w:r>
        <w:t xml:space="preserve"> waarmee </w:t>
      </w:r>
      <w:r w:rsidR="00253BBC">
        <w:t>je beide</w:t>
      </w:r>
      <w:r>
        <w:t xml:space="preserve"> databanken </w:t>
      </w:r>
      <w:r w:rsidR="00253BBC">
        <w:t>kan importeren kan je op Moodle terugvinden</w:t>
      </w:r>
      <w:r w:rsidR="00635D5F">
        <w:t>, alsook het EER-diagram van beide databanken</w:t>
      </w:r>
      <w:r w:rsidR="00C1763A">
        <w:t>.</w:t>
      </w:r>
      <w:r w:rsidR="00C004F8">
        <w:t xml:space="preserve"> </w:t>
      </w:r>
    </w:p>
    <w:p w14:paraId="38D5BC9D" w14:textId="75F0B717" w:rsidR="002B664C" w:rsidRPr="00782A11" w:rsidRDefault="00B13F08" w:rsidP="00025AC6">
      <w:pPr>
        <w:rPr>
          <w:b/>
          <w:bCs/>
        </w:rPr>
      </w:pPr>
      <w:r>
        <w:rPr>
          <w:b/>
          <w:bCs/>
        </w:rPr>
        <w:t xml:space="preserve">De oefeningen in dit hoofdstuk </w:t>
      </w:r>
      <w:r w:rsidR="0077798F">
        <w:rPr>
          <w:b/>
          <w:bCs/>
        </w:rPr>
        <w:t>zijn onderverdeeld in twee groepen:</w:t>
      </w:r>
    </w:p>
    <w:p w14:paraId="7AD1D7CD" w14:textId="5B40DDF7" w:rsidR="002B664C" w:rsidRDefault="00DD328D" w:rsidP="002B664C">
      <w:pPr>
        <w:pStyle w:val="ListParagraph"/>
        <w:numPr>
          <w:ilvl w:val="0"/>
          <w:numId w:val="30"/>
        </w:numPr>
      </w:pPr>
      <w:r>
        <w:t xml:space="preserve">De </w:t>
      </w:r>
      <w:r w:rsidR="008D282C" w:rsidRPr="008D282C">
        <w:rPr>
          <w:color w:val="92D050"/>
        </w:rPr>
        <w:t>groene</w:t>
      </w:r>
      <w:r w:rsidR="008D282C">
        <w:t xml:space="preserve"> </w:t>
      </w:r>
      <w:r>
        <w:t xml:space="preserve">oefeningen </w:t>
      </w:r>
      <w:r w:rsidR="002B664C" w:rsidRPr="002B664C">
        <w:t xml:space="preserve">(die beroep doen op de database ‘zoo’) </w:t>
      </w:r>
      <w:r>
        <w:t>beschikken over een verbetersleute</w:t>
      </w:r>
      <w:r w:rsidR="0077798F">
        <w:t>l</w:t>
      </w:r>
      <w:r>
        <w:t>.</w:t>
      </w:r>
      <w:r w:rsidR="00D86717">
        <w:t xml:space="preserve"> Probeer deze oefeningen eerst zelf uit en verbeter ze vervolgens aan de hand van de verbetersleutel. </w:t>
      </w:r>
      <w:r w:rsidR="00004A6C">
        <w:t>Lever enkel de verbeterde versie van je oefeningen in! Het maken van deze oefeningen geeft je toegang tot het volgende hoofdstuk.</w:t>
      </w:r>
    </w:p>
    <w:p w14:paraId="0170A6D5" w14:textId="35615B9F" w:rsidR="002B664C" w:rsidRDefault="002B664C" w:rsidP="002B664C">
      <w:pPr>
        <w:pStyle w:val="ListParagraph"/>
        <w:numPr>
          <w:ilvl w:val="0"/>
          <w:numId w:val="30"/>
        </w:numPr>
      </w:pPr>
      <w:r>
        <w:t xml:space="preserve">De </w:t>
      </w:r>
      <w:r w:rsidR="008D282C" w:rsidRPr="008D282C">
        <w:rPr>
          <w:color w:val="FF9999"/>
        </w:rPr>
        <w:t>roze</w:t>
      </w:r>
      <w:r w:rsidR="008D282C">
        <w:t xml:space="preserve"> </w:t>
      </w:r>
      <w:r>
        <w:t xml:space="preserve">oefeningen </w:t>
      </w:r>
      <w:r w:rsidR="00EB173A">
        <w:t xml:space="preserve">(die beroep doen op de database ‘digitech’) </w:t>
      </w:r>
      <w:r>
        <w:t xml:space="preserve">beschikken niet over een verbetersleutel. </w:t>
      </w:r>
      <w:r w:rsidR="00782A11">
        <w:t>Deze oefeningen worden door de leerkracht nagekeken</w:t>
      </w:r>
      <w:r w:rsidR="008C0B12">
        <w:t xml:space="preserve"> en maken deel uit van de permanente evaluatie (staan op punten).</w:t>
      </w:r>
    </w:p>
    <w:p w14:paraId="4F252A40" w14:textId="52644A08" w:rsidR="002B664C" w:rsidRDefault="00782A11" w:rsidP="00782A11">
      <w:r>
        <w:t xml:space="preserve">Het is m.a.w. belangrijk dat je </w:t>
      </w:r>
      <w:r w:rsidRPr="0045332E">
        <w:rPr>
          <w:b/>
          <w:bCs/>
        </w:rPr>
        <w:t>alle oefeningen</w:t>
      </w:r>
      <w:r w:rsidR="0045332E">
        <w:t xml:space="preserve"> volledig</w:t>
      </w:r>
      <w:r>
        <w:t xml:space="preserve"> maakt.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846"/>
        <w:gridCol w:w="8226"/>
      </w:tblGrid>
      <w:tr w:rsidR="0002516F" w:rsidRPr="00E0751D" w14:paraId="058DAAC0" w14:textId="77777777" w:rsidTr="00A11067">
        <w:tc>
          <w:tcPr>
            <w:tcW w:w="846" w:type="dxa"/>
            <w:shd w:val="clear" w:color="auto" w:fill="FFC000"/>
            <w:vAlign w:val="center"/>
          </w:tcPr>
          <w:p w14:paraId="6FA0BFAB" w14:textId="77777777" w:rsidR="0002516F" w:rsidRPr="00E0751D" w:rsidRDefault="0002516F" w:rsidP="00A11067">
            <w:pPr>
              <w:jc w:val="center"/>
            </w:pPr>
            <w:r w:rsidRPr="00E0751D">
              <w:rPr>
                <w:noProof/>
              </w:rPr>
              <w:drawing>
                <wp:inline distT="0" distB="0" distL="0" distR="0" wp14:anchorId="26DC3B01" wp14:editId="69D05221">
                  <wp:extent cx="314553" cy="314553"/>
                  <wp:effectExtent l="0" t="0" r="9525" b="9525"/>
                  <wp:docPr id="10302715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04E5F8FD" w14:textId="77777777" w:rsidR="0002516F" w:rsidRPr="00E0751D" w:rsidRDefault="0002516F" w:rsidP="00A11067">
            <w:r>
              <w:t>De voorbeelden in deze afstandsbundel maken gebruik van de database ‘cvo_volt’. Deze databank heb je in het vorige hoofdstuk reeds geïmporteerd in MySQL Workbench.</w:t>
            </w:r>
          </w:p>
        </w:tc>
      </w:tr>
    </w:tbl>
    <w:p w14:paraId="6B1AC00A" w14:textId="08EBD6E6" w:rsidR="008802A6" w:rsidRPr="008802A6" w:rsidRDefault="009149F2" w:rsidP="008802A6">
      <w:pPr>
        <w:rPr>
          <w:b/>
          <w:bCs/>
        </w:rPr>
      </w:pPr>
      <w:r>
        <w:rPr>
          <w:b/>
          <w:bCs/>
        </w:rPr>
        <w:br/>
      </w:r>
      <w:r w:rsidR="008802A6" w:rsidRPr="008802A6">
        <w:rPr>
          <w:b/>
          <w:bCs/>
        </w:rPr>
        <w:t>Database ‘cvo_volt’:</w:t>
      </w:r>
    </w:p>
    <w:p w14:paraId="7C46308C" w14:textId="77777777" w:rsidR="008802A6" w:rsidRPr="0002516F" w:rsidRDefault="008802A6" w:rsidP="008802A6">
      <w:r w:rsidRPr="00FA269B">
        <w:rPr>
          <w:b/>
          <w:bCs/>
          <w:noProof/>
          <w:sz w:val="24"/>
          <w:szCs w:val="24"/>
        </w:rPr>
        <w:drawing>
          <wp:inline distT="0" distB="0" distL="0" distR="0" wp14:anchorId="18470B2E" wp14:editId="7E23075C">
            <wp:extent cx="4171483" cy="2209434"/>
            <wp:effectExtent l="19050" t="19050" r="19685" b="19685"/>
            <wp:docPr id="3" name="Afbeelding 3"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 nummer&#10;&#10;Automatisch gegenereerde beschrijving"/>
                    <pic:cNvPicPr/>
                  </pic:nvPicPr>
                  <pic:blipFill>
                    <a:blip r:embed="rId19"/>
                    <a:stretch>
                      <a:fillRect/>
                    </a:stretch>
                  </pic:blipFill>
                  <pic:spPr>
                    <a:xfrm>
                      <a:off x="0" y="0"/>
                      <a:ext cx="4179047" cy="2213440"/>
                    </a:xfrm>
                    <a:prstGeom prst="rect">
                      <a:avLst/>
                    </a:prstGeom>
                    <a:ln>
                      <a:solidFill>
                        <a:schemeClr val="bg1">
                          <a:lumMod val="65000"/>
                        </a:schemeClr>
                      </a:solidFill>
                    </a:ln>
                  </pic:spPr>
                </pic:pic>
              </a:graphicData>
            </a:graphic>
          </wp:inline>
        </w:drawing>
      </w:r>
    </w:p>
    <w:p w14:paraId="66FDF694" w14:textId="0A98C57B" w:rsidR="00DB5D0A" w:rsidRDefault="00B05C99" w:rsidP="000E065E">
      <w:pPr>
        <w:pStyle w:val="Heading1"/>
      </w:pPr>
      <w:r>
        <w:lastRenderedPageBreak/>
        <w:t>Queries</w:t>
      </w:r>
    </w:p>
    <w:p w14:paraId="433448A6" w14:textId="26D11FBB" w:rsidR="00001A02" w:rsidRDefault="00001A02" w:rsidP="00001A02">
      <w:pPr>
        <w:pStyle w:val="Default"/>
        <w:rPr>
          <w:sz w:val="22"/>
          <w:szCs w:val="22"/>
        </w:rPr>
      </w:pPr>
      <w:r>
        <w:rPr>
          <w:sz w:val="22"/>
          <w:szCs w:val="22"/>
        </w:rPr>
        <w:t xml:space="preserve">Een </w:t>
      </w:r>
      <w:r w:rsidRPr="00001A02">
        <w:rPr>
          <w:rStyle w:val="opvallendChar"/>
        </w:rPr>
        <w:t>query</w:t>
      </w:r>
      <w:r>
        <w:rPr>
          <w:sz w:val="22"/>
          <w:szCs w:val="22"/>
        </w:rPr>
        <w:t xml:space="preserve"> is een opdracht die via </w:t>
      </w:r>
      <w:r w:rsidR="00AF22FF">
        <w:rPr>
          <w:sz w:val="22"/>
          <w:szCs w:val="22"/>
        </w:rPr>
        <w:t xml:space="preserve">de codetaal </w:t>
      </w:r>
      <w:r>
        <w:rPr>
          <w:sz w:val="22"/>
          <w:szCs w:val="22"/>
        </w:rPr>
        <w:t>SQL (Structured Query Language) aan het RDBMS (relationel database management system), lees: ‘MySQL’, wordt doorgegeven om een bepaalde actie uit te voeren. De belangrijkste acties kunnen volgens het CRUD-principe worden opgedeeld in 4 verschillende groepen.</w:t>
      </w:r>
    </w:p>
    <w:p w14:paraId="47D3DD6C" w14:textId="77777777" w:rsidR="00001A02" w:rsidRDefault="00001A02" w:rsidP="00001A02">
      <w:pPr>
        <w:pStyle w:val="Default"/>
        <w:rPr>
          <w:sz w:val="22"/>
          <w:szCs w:val="22"/>
        </w:rPr>
      </w:pPr>
    </w:p>
    <w:p w14:paraId="25E25F43" w14:textId="77777777" w:rsidR="00001A02" w:rsidRDefault="00001A02" w:rsidP="00001A02">
      <w:pPr>
        <w:pStyle w:val="Default"/>
        <w:numPr>
          <w:ilvl w:val="0"/>
          <w:numId w:val="24"/>
        </w:numPr>
        <w:rPr>
          <w:sz w:val="22"/>
          <w:szCs w:val="22"/>
        </w:rPr>
      </w:pPr>
      <w:r w:rsidRPr="00465E46">
        <w:rPr>
          <w:rStyle w:val="opvallendChar"/>
          <w:b/>
          <w:bCs/>
          <w:u w:val="single"/>
        </w:rPr>
        <w:t>C</w:t>
      </w:r>
      <w:r w:rsidRPr="00001A02">
        <w:rPr>
          <w:rStyle w:val="opvallendChar"/>
        </w:rPr>
        <w:t>REATE</w:t>
      </w:r>
      <w:r>
        <w:rPr>
          <w:sz w:val="22"/>
          <w:szCs w:val="22"/>
        </w:rPr>
        <w:t xml:space="preserve">: het toevoegen van nieuwe gegevens (insert) </w:t>
      </w:r>
    </w:p>
    <w:p w14:paraId="786D5DCF" w14:textId="77777777" w:rsidR="00001A02" w:rsidRDefault="00001A02" w:rsidP="00001A02">
      <w:pPr>
        <w:pStyle w:val="Default"/>
        <w:numPr>
          <w:ilvl w:val="0"/>
          <w:numId w:val="24"/>
        </w:numPr>
        <w:rPr>
          <w:sz w:val="22"/>
          <w:szCs w:val="22"/>
        </w:rPr>
      </w:pPr>
      <w:r w:rsidRPr="00465E46">
        <w:rPr>
          <w:rStyle w:val="opvallendChar"/>
          <w:b/>
          <w:bCs/>
          <w:u w:val="single"/>
        </w:rPr>
        <w:t>R</w:t>
      </w:r>
      <w:r w:rsidRPr="00001A02">
        <w:rPr>
          <w:rStyle w:val="opvallendChar"/>
        </w:rPr>
        <w:t>EAD</w:t>
      </w:r>
      <w:r>
        <w:rPr>
          <w:sz w:val="22"/>
          <w:szCs w:val="22"/>
        </w:rPr>
        <w:t>: het opvragen van nieuwe gegevens (select)</w:t>
      </w:r>
      <w:r w:rsidRPr="00E66B7B">
        <w:rPr>
          <w:sz w:val="22"/>
          <w:szCs w:val="22"/>
        </w:rPr>
        <w:t xml:space="preserve"> </w:t>
      </w:r>
    </w:p>
    <w:p w14:paraId="16B4D18D" w14:textId="77777777" w:rsidR="00001A02" w:rsidRDefault="00001A02" w:rsidP="00001A02">
      <w:pPr>
        <w:pStyle w:val="Default"/>
        <w:numPr>
          <w:ilvl w:val="0"/>
          <w:numId w:val="24"/>
        </w:numPr>
        <w:rPr>
          <w:sz w:val="22"/>
          <w:szCs w:val="22"/>
        </w:rPr>
      </w:pPr>
      <w:r w:rsidRPr="00465E46">
        <w:rPr>
          <w:rStyle w:val="opvallendChar"/>
          <w:b/>
          <w:bCs/>
          <w:u w:val="single"/>
        </w:rPr>
        <w:t>U</w:t>
      </w:r>
      <w:r w:rsidRPr="00001A02">
        <w:rPr>
          <w:rStyle w:val="opvallendChar"/>
        </w:rPr>
        <w:t>PDATE</w:t>
      </w:r>
      <w:r>
        <w:rPr>
          <w:sz w:val="22"/>
          <w:szCs w:val="22"/>
        </w:rPr>
        <w:t>: het w</w:t>
      </w:r>
      <w:r w:rsidRPr="00E66B7B">
        <w:rPr>
          <w:sz w:val="22"/>
          <w:szCs w:val="22"/>
        </w:rPr>
        <w:t xml:space="preserve">ijzigen van gegevens (update); </w:t>
      </w:r>
    </w:p>
    <w:p w14:paraId="31D7D1BC" w14:textId="77777777" w:rsidR="00001A02" w:rsidRDefault="00001A02" w:rsidP="00001A02">
      <w:pPr>
        <w:pStyle w:val="Default"/>
        <w:numPr>
          <w:ilvl w:val="0"/>
          <w:numId w:val="24"/>
        </w:numPr>
        <w:rPr>
          <w:sz w:val="22"/>
          <w:szCs w:val="22"/>
        </w:rPr>
      </w:pPr>
      <w:r w:rsidRPr="00465E46">
        <w:rPr>
          <w:rStyle w:val="opvallendChar"/>
          <w:b/>
          <w:bCs/>
          <w:u w:val="single"/>
        </w:rPr>
        <w:t>D</w:t>
      </w:r>
      <w:r w:rsidRPr="00001A02">
        <w:rPr>
          <w:rStyle w:val="opvallendChar"/>
        </w:rPr>
        <w:t>ELETE</w:t>
      </w:r>
      <w:r>
        <w:rPr>
          <w:sz w:val="22"/>
          <w:szCs w:val="22"/>
        </w:rPr>
        <w:t>: v</w:t>
      </w:r>
      <w:r w:rsidRPr="00E66B7B">
        <w:rPr>
          <w:sz w:val="22"/>
          <w:szCs w:val="22"/>
        </w:rPr>
        <w:t xml:space="preserve">erwijderen van gegevens (delete). </w:t>
      </w:r>
    </w:p>
    <w:p w14:paraId="53222D94" w14:textId="77777777" w:rsidR="009149F2" w:rsidRDefault="009149F2" w:rsidP="009149F2">
      <w:pPr>
        <w:pStyle w:val="Default"/>
        <w:rPr>
          <w:sz w:val="22"/>
          <w:szCs w:val="22"/>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E552A4" w14:paraId="7E57FE69" w14:textId="77777777" w:rsidTr="00A11067">
        <w:tc>
          <w:tcPr>
            <w:tcW w:w="640" w:type="dxa"/>
            <w:shd w:val="clear" w:color="auto" w:fill="6666FF"/>
            <w:vAlign w:val="center"/>
          </w:tcPr>
          <w:p w14:paraId="282C73D5" w14:textId="77777777" w:rsidR="00E552A4" w:rsidRPr="008F0EA7" w:rsidRDefault="00E552A4" w:rsidP="00A11067">
            <w:pPr>
              <w:rPr>
                <w:b/>
                <w:bCs/>
                <w:color w:val="FFFFFF" w:themeColor="background1"/>
              </w:rPr>
            </w:pPr>
            <w:r w:rsidRPr="001D2F0F">
              <w:rPr>
                <w:noProof/>
              </w:rPr>
              <w:drawing>
                <wp:inline distT="0" distB="0" distL="0" distR="0" wp14:anchorId="289DFF53" wp14:editId="5058C906">
                  <wp:extent cx="269240" cy="269240"/>
                  <wp:effectExtent l="0" t="0" r="0" b="0"/>
                  <wp:docPr id="13769399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4C647E35" w14:textId="77777777" w:rsidR="00E552A4" w:rsidRPr="008F0EA7" w:rsidRDefault="00E552A4" w:rsidP="00A11067">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464A8A33" w14:textId="634D0793" w:rsidR="00E552A4" w:rsidRPr="008F0EA7" w:rsidRDefault="00E552A4" w:rsidP="00A11067">
            <w:pPr>
              <w:rPr>
                <w:b/>
                <w:bCs/>
                <w:color w:val="FFFFFF" w:themeColor="background1"/>
              </w:rPr>
            </w:pPr>
            <w:r w:rsidRPr="00A40530">
              <w:rPr>
                <w:b/>
                <w:bCs/>
                <w:color w:val="FFFFFF" w:themeColor="background1"/>
                <w:sz w:val="20"/>
                <w:szCs w:val="20"/>
              </w:rPr>
              <w:t>QUERIES UITWERKEN EN TESTEN</w:t>
            </w:r>
            <w:r w:rsidR="00A40530" w:rsidRPr="00A40530">
              <w:rPr>
                <w:b/>
                <w:bCs/>
                <w:color w:val="FFFFFF" w:themeColor="background1"/>
                <w:sz w:val="20"/>
                <w:szCs w:val="20"/>
              </w:rPr>
              <w:t xml:space="preserve"> IN MYSQL WORKBENCH</w:t>
            </w:r>
          </w:p>
        </w:tc>
        <w:tc>
          <w:tcPr>
            <w:tcW w:w="458" w:type="dxa"/>
            <w:shd w:val="clear" w:color="auto" w:fill="262626" w:themeFill="text1" w:themeFillTint="D9"/>
            <w:vAlign w:val="center"/>
          </w:tcPr>
          <w:p w14:paraId="34A4A34A" w14:textId="77777777" w:rsidR="00E552A4" w:rsidRPr="008F0EA7" w:rsidRDefault="00E552A4" w:rsidP="00A11067">
            <w:pPr>
              <w:rPr>
                <w:b/>
                <w:bCs/>
                <w:color w:val="FFFFFF" w:themeColor="background1"/>
              </w:rPr>
            </w:pPr>
            <w:r w:rsidRPr="000025B5">
              <w:rPr>
                <w:noProof/>
                <w:color w:val="FFFFFF" w:themeColor="background1"/>
              </w:rPr>
              <w:drawing>
                <wp:inline distT="0" distB="0" distL="0" distR="0" wp14:anchorId="7924DC05" wp14:editId="16199ACA">
                  <wp:extent cx="152400" cy="152400"/>
                  <wp:effectExtent l="0" t="0" r="0" b="0"/>
                  <wp:docPr id="851240666" name="Graphic 85124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2B1922C7" w14:textId="3216A5A2" w:rsidR="00E552A4" w:rsidRPr="002515AD" w:rsidRDefault="00E552A4" w:rsidP="00A11067">
            <w:pPr>
              <w:rPr>
                <w:color w:val="FFFFFF" w:themeColor="background1"/>
              </w:rPr>
            </w:pPr>
            <w:r w:rsidRPr="002515AD">
              <w:rPr>
                <w:color w:val="FFFFFF" w:themeColor="background1"/>
              </w:rPr>
              <w:t>1</w:t>
            </w:r>
            <w:r w:rsidR="00370584">
              <w:rPr>
                <w:color w:val="FFFFFF" w:themeColor="background1"/>
              </w:rPr>
              <w:t>5</w:t>
            </w:r>
            <w:r w:rsidRPr="002515AD">
              <w:rPr>
                <w:color w:val="FFFFFF" w:themeColor="background1"/>
              </w:rPr>
              <w:t xml:space="preserve"> min</w:t>
            </w:r>
          </w:p>
        </w:tc>
      </w:tr>
      <w:tr w:rsidR="00E552A4" w14:paraId="7978C156" w14:textId="77777777" w:rsidTr="00A11067">
        <w:tc>
          <w:tcPr>
            <w:tcW w:w="7764" w:type="dxa"/>
            <w:gridSpan w:val="3"/>
            <w:shd w:val="clear" w:color="auto" w:fill="F2F2F2" w:themeFill="background1" w:themeFillShade="F2"/>
          </w:tcPr>
          <w:p w14:paraId="10C80559" w14:textId="46F93D59" w:rsidR="00E552A4" w:rsidRDefault="00E552A4" w:rsidP="00A11067">
            <w:r>
              <w:t xml:space="preserve">Klik </w:t>
            </w:r>
            <w:r>
              <w:fldChar w:fldCharType="begin"/>
            </w:r>
            <w:r>
              <w:instrText>HYPERLINK "https://www.youtube.com/watch?v=kCRRZhT-jtU"</w:instrText>
            </w:r>
            <w:r>
              <w:fldChar w:fldCharType="separate"/>
            </w:r>
            <w:r w:rsidRPr="00370584">
              <w:rPr>
                <w:rStyle w:val="Hyperlink"/>
                <w:kern w:val="2"/>
                <w14:ligatures w14:val="standardContextual"/>
              </w:rPr>
              <w:t>hier</w:t>
            </w:r>
            <w:r>
              <w:rPr>
                <w:rStyle w:val="Hyperlink"/>
              </w:rPr>
              <w:fldChar w:fldCharType="end"/>
            </w:r>
            <w:r>
              <w:t xml:space="preserve"> om de video te bekijken.</w:t>
            </w:r>
            <w:r w:rsidR="00A1727A">
              <w:t xml:space="preserve"> </w:t>
            </w:r>
            <w:r w:rsidR="00CF69D4"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6481DCE7" w14:textId="77777777" w:rsidR="00E552A4" w:rsidRDefault="00E552A4" w:rsidP="00A11067"/>
        </w:tc>
        <w:tc>
          <w:tcPr>
            <w:tcW w:w="850" w:type="dxa"/>
            <w:shd w:val="clear" w:color="auto" w:fill="F2F2F2" w:themeFill="background1" w:themeFillShade="F2"/>
          </w:tcPr>
          <w:p w14:paraId="6504853F" w14:textId="77777777" w:rsidR="00E552A4" w:rsidRDefault="00E552A4" w:rsidP="00A11067"/>
        </w:tc>
      </w:tr>
    </w:tbl>
    <w:p w14:paraId="3D40D421" w14:textId="77777777" w:rsidR="009149F2" w:rsidRDefault="009149F2" w:rsidP="009149F2">
      <w:pPr>
        <w:pStyle w:val="Default"/>
        <w:rPr>
          <w:sz w:val="22"/>
          <w:szCs w:val="22"/>
        </w:rPr>
      </w:pPr>
    </w:p>
    <w:p w14:paraId="17A70B9A" w14:textId="5EA40895" w:rsidR="009812C5" w:rsidRDefault="00C023E5" w:rsidP="00131F2F">
      <w:pPr>
        <w:pStyle w:val="Heading1"/>
      </w:pPr>
      <w:r>
        <w:t>Een selectie van gegevens opvragen</w:t>
      </w:r>
    </w:p>
    <w:p w14:paraId="651A3ECC" w14:textId="77777777" w:rsidR="009812C5" w:rsidRDefault="009812C5" w:rsidP="009812C5">
      <w:r>
        <w:t xml:space="preserve">Wanneer je gegevens uit een database wenst op te vragen, moet je gebruik maken van het sleutelwoord </w:t>
      </w:r>
      <w:r w:rsidRPr="002E18C4">
        <w:rPr>
          <w:rStyle w:val="opvallendChar"/>
        </w:rPr>
        <w:t>SELECT</w:t>
      </w:r>
      <w:r>
        <w:t>.</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3384"/>
        <w:gridCol w:w="5642"/>
      </w:tblGrid>
      <w:tr w:rsidR="009812C5" w14:paraId="7B4589EA" w14:textId="77777777" w:rsidTr="00471D8D">
        <w:tc>
          <w:tcPr>
            <w:tcW w:w="3384" w:type="dxa"/>
            <w:tcBorders>
              <w:bottom w:val="single" w:sz="48" w:space="0" w:color="FFFFFF"/>
            </w:tcBorders>
          </w:tcPr>
          <w:p w14:paraId="3AE7F326" w14:textId="77777777" w:rsidR="009812C5" w:rsidRDefault="009812C5" w:rsidP="00C76E15">
            <w:pPr>
              <w:rPr>
                <w:b/>
                <w:i/>
              </w:rPr>
            </w:pPr>
          </w:p>
        </w:tc>
        <w:tc>
          <w:tcPr>
            <w:tcW w:w="5642" w:type="dxa"/>
            <w:shd w:val="clear" w:color="auto" w:fill="0099CC"/>
          </w:tcPr>
          <w:p w14:paraId="6F67C6E1" w14:textId="77777777" w:rsidR="009812C5" w:rsidRPr="00924440" w:rsidRDefault="009812C5" w:rsidP="00C76E15">
            <w:pPr>
              <w:rPr>
                <w:b/>
                <w:color w:val="FF9900"/>
              </w:rPr>
            </w:pPr>
            <w:r w:rsidRPr="00890019">
              <w:rPr>
                <w:b/>
                <w:color w:val="FFFFFF" w:themeColor="background1"/>
              </w:rPr>
              <w:t>SYNTAX</w:t>
            </w:r>
          </w:p>
        </w:tc>
      </w:tr>
      <w:tr w:rsidR="009812C5" w14:paraId="6208F9AE" w14:textId="77777777" w:rsidTr="0064780F">
        <w:tc>
          <w:tcPr>
            <w:tcW w:w="3384" w:type="dxa"/>
            <w:tcBorders>
              <w:top w:val="single" w:sz="48" w:space="0" w:color="FFFFFF"/>
              <w:left w:val="single" w:sz="48" w:space="0" w:color="FFFFFF"/>
              <w:bottom w:val="single" w:sz="48" w:space="0" w:color="FFFFFF"/>
              <w:right w:val="single" w:sz="48" w:space="0" w:color="FFFFFF"/>
            </w:tcBorders>
            <w:shd w:val="clear" w:color="auto" w:fill="33CCCC"/>
            <w:vAlign w:val="center"/>
          </w:tcPr>
          <w:p w14:paraId="35C8D0AB" w14:textId="77777777" w:rsidR="009812C5" w:rsidRPr="0064780F" w:rsidRDefault="009812C5" w:rsidP="00FA177D">
            <w:pPr>
              <w:jc w:val="center"/>
              <w:rPr>
                <w:b/>
                <w:iCs/>
              </w:rPr>
            </w:pPr>
            <w:r w:rsidRPr="0064780F">
              <w:rPr>
                <w:b/>
                <w:iCs/>
                <w:color w:val="FFFFFF" w:themeColor="background1"/>
              </w:rPr>
              <w:t>Alle velden uit een tabel opvragen</w:t>
            </w:r>
          </w:p>
        </w:tc>
        <w:tc>
          <w:tcPr>
            <w:tcW w:w="5642" w:type="dxa"/>
            <w:tcBorders>
              <w:left w:val="single" w:sz="48" w:space="0" w:color="FFFFFF"/>
            </w:tcBorders>
          </w:tcPr>
          <w:p w14:paraId="73F9F0EE" w14:textId="77777777" w:rsidR="009812C5" w:rsidRDefault="009812C5" w:rsidP="00C76E15">
            <w:r w:rsidRPr="00C92244">
              <w:rPr>
                <w:rStyle w:val="opvallendChar"/>
              </w:rPr>
              <w:t>SELECT</w:t>
            </w:r>
            <w:r>
              <w:rPr>
                <w:b/>
              </w:rPr>
              <w:t xml:space="preserve"> </w:t>
            </w:r>
            <w:r>
              <w:t>*</w:t>
            </w:r>
            <w:r w:rsidRPr="00924440">
              <w:t xml:space="preserve"> </w:t>
            </w:r>
            <w:r w:rsidRPr="00C92244">
              <w:rPr>
                <w:rStyle w:val="opvallendChar"/>
              </w:rPr>
              <w:t>FROM</w:t>
            </w:r>
            <w:r w:rsidRPr="005E22F4">
              <w:rPr>
                <w:b/>
                <w:bCs/>
                <w:color w:val="0099CC"/>
              </w:rPr>
              <w:t xml:space="preserve"> </w:t>
            </w:r>
            <w:r>
              <w:rPr>
                <w:b/>
              </w:rPr>
              <w:t>`</w:t>
            </w:r>
            <w:r w:rsidRPr="00904B20">
              <w:rPr>
                <w:color w:val="808080" w:themeColor="background1" w:themeShade="80"/>
              </w:rPr>
              <w:t>tabelnaam</w:t>
            </w:r>
            <w:r>
              <w:rPr>
                <w:b/>
              </w:rPr>
              <w:t>`</w:t>
            </w:r>
            <w:r>
              <w:t>;</w:t>
            </w:r>
          </w:p>
          <w:p w14:paraId="569CDF3C" w14:textId="77777777" w:rsidR="009812C5" w:rsidRDefault="009812C5" w:rsidP="00C76E15">
            <w:pPr>
              <w:rPr>
                <w:i/>
              </w:rPr>
            </w:pPr>
            <w:r w:rsidRPr="00924440">
              <w:rPr>
                <w:i/>
              </w:rPr>
              <w:t>Met de asterisk (*) geef je aan dat je alle velden wenst op te vragen uit de opgegeven tabel.</w:t>
            </w:r>
            <w:r>
              <w:rPr>
                <w:i/>
              </w:rPr>
              <w:t xml:space="preserve"> </w:t>
            </w:r>
          </w:p>
          <w:p w14:paraId="5B2CD58A" w14:textId="77777777" w:rsidR="009812C5" w:rsidRDefault="009812C5" w:rsidP="00C76E15">
            <w:pPr>
              <w:rPr>
                <w:b/>
                <w:i/>
              </w:rPr>
            </w:pPr>
          </w:p>
        </w:tc>
      </w:tr>
      <w:tr w:rsidR="009812C5" w14:paraId="4E04C7A9" w14:textId="77777777" w:rsidTr="0064780F">
        <w:tc>
          <w:tcPr>
            <w:tcW w:w="3384" w:type="dxa"/>
            <w:tcBorders>
              <w:top w:val="single" w:sz="48" w:space="0" w:color="FFFFFF"/>
              <w:left w:val="single" w:sz="48" w:space="0" w:color="FFFFFF"/>
              <w:bottom w:val="single" w:sz="48" w:space="0" w:color="FFFFFF"/>
              <w:right w:val="single" w:sz="48" w:space="0" w:color="FFFFFF"/>
            </w:tcBorders>
            <w:shd w:val="clear" w:color="auto" w:fill="33CCCC"/>
            <w:vAlign w:val="center"/>
          </w:tcPr>
          <w:p w14:paraId="0D5F6D4B" w14:textId="77777777" w:rsidR="009812C5" w:rsidRPr="0064780F" w:rsidRDefault="009812C5" w:rsidP="00FA177D">
            <w:pPr>
              <w:jc w:val="center"/>
              <w:rPr>
                <w:b/>
                <w:iCs/>
              </w:rPr>
            </w:pPr>
            <w:r w:rsidRPr="0064780F">
              <w:rPr>
                <w:b/>
                <w:iCs/>
                <w:color w:val="FFFFFF" w:themeColor="background1"/>
              </w:rPr>
              <w:t>Een selectie van velden uit een tabel opvragen</w:t>
            </w:r>
          </w:p>
        </w:tc>
        <w:tc>
          <w:tcPr>
            <w:tcW w:w="5642" w:type="dxa"/>
            <w:tcBorders>
              <w:left w:val="single" w:sz="48" w:space="0" w:color="FFFFFF"/>
            </w:tcBorders>
          </w:tcPr>
          <w:p w14:paraId="20F08AFF" w14:textId="77777777" w:rsidR="009812C5" w:rsidRDefault="009812C5" w:rsidP="00C76E15">
            <w:r w:rsidRPr="00C92244">
              <w:rPr>
                <w:rStyle w:val="opvallendChar"/>
              </w:rPr>
              <w:t>SELECT</w:t>
            </w:r>
            <w:r>
              <w:rPr>
                <w:b/>
              </w:rPr>
              <w:t xml:space="preserve"> </w:t>
            </w:r>
            <w:r w:rsidRPr="005B4C93">
              <w:rPr>
                <w:bCs/>
              </w:rPr>
              <w:t>`</w:t>
            </w:r>
            <w:r w:rsidRPr="00904B20">
              <w:rPr>
                <w:color w:val="808080" w:themeColor="background1" w:themeShade="80"/>
              </w:rPr>
              <w:t>veldnaam1</w:t>
            </w:r>
            <w:r>
              <w:t>`, `</w:t>
            </w:r>
            <w:r w:rsidRPr="00904B20">
              <w:rPr>
                <w:color w:val="808080" w:themeColor="background1" w:themeShade="80"/>
              </w:rPr>
              <w:t>veldnaam2</w:t>
            </w:r>
            <w:r>
              <w:t>`, `</w:t>
            </w:r>
            <w:r w:rsidRPr="00904B20">
              <w:rPr>
                <w:color w:val="808080" w:themeColor="background1" w:themeShade="80"/>
              </w:rPr>
              <w:t>veldnaam3</w:t>
            </w:r>
            <w:r>
              <w:t>`</w:t>
            </w:r>
            <w:r w:rsidRPr="00924440">
              <w:t xml:space="preserve"> </w:t>
            </w:r>
            <w:r w:rsidRPr="00C92244">
              <w:rPr>
                <w:rStyle w:val="opvallendChar"/>
              </w:rPr>
              <w:t>FROM</w:t>
            </w:r>
            <w:r w:rsidRPr="004213FC">
              <w:rPr>
                <w:b/>
                <w:color w:val="0070C0"/>
              </w:rPr>
              <w:t xml:space="preserve"> </w:t>
            </w:r>
            <w:r w:rsidRPr="00235AEF">
              <w:t>`</w:t>
            </w:r>
            <w:r w:rsidRPr="00904B20">
              <w:rPr>
                <w:color w:val="808080" w:themeColor="background1" w:themeShade="80"/>
              </w:rPr>
              <w:t>tabelnaam</w:t>
            </w:r>
            <w:r>
              <w:t>`;</w:t>
            </w:r>
          </w:p>
          <w:p w14:paraId="47112DAE" w14:textId="77777777" w:rsidR="009812C5" w:rsidRDefault="009812C5" w:rsidP="00C76E15">
            <w:pPr>
              <w:rPr>
                <w:i/>
              </w:rPr>
            </w:pPr>
            <w:r>
              <w:rPr>
                <w:i/>
              </w:rPr>
              <w:t>De volgorde waarin je de veldnamen opsomt, bepaalt ook de volgorde van deze velden in de resultatenset.</w:t>
            </w:r>
          </w:p>
          <w:p w14:paraId="79124C44" w14:textId="77777777" w:rsidR="009812C5" w:rsidRDefault="009812C5" w:rsidP="00C76E15">
            <w:pPr>
              <w:rPr>
                <w:b/>
                <w:i/>
              </w:rPr>
            </w:pPr>
          </w:p>
        </w:tc>
      </w:tr>
    </w:tbl>
    <w:p w14:paraId="13E24196" w14:textId="77777777" w:rsidR="00471D8D" w:rsidRDefault="00471D8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46"/>
        <w:gridCol w:w="8226"/>
      </w:tblGrid>
      <w:tr w:rsidR="00022F86" w:rsidRPr="00E0751D" w14:paraId="7E80015E" w14:textId="77777777" w:rsidTr="00471D8D">
        <w:tc>
          <w:tcPr>
            <w:tcW w:w="846" w:type="dxa"/>
            <w:shd w:val="clear" w:color="auto" w:fill="0099CC"/>
            <w:vAlign w:val="center"/>
          </w:tcPr>
          <w:p w14:paraId="51F50DBA" w14:textId="7F5FA8F8" w:rsidR="00022F86" w:rsidRPr="00E0751D" w:rsidRDefault="00022F86" w:rsidP="00471D8D">
            <w:pPr>
              <w:jc w:val="center"/>
            </w:pPr>
            <w:r w:rsidRPr="00E0751D">
              <w:rPr>
                <w:noProof/>
              </w:rPr>
              <w:drawing>
                <wp:inline distT="0" distB="0" distL="0" distR="0" wp14:anchorId="0FC17647" wp14:editId="0BE3307A">
                  <wp:extent cx="314553" cy="314553"/>
                  <wp:effectExtent l="0" t="0" r="9525" b="9525"/>
                  <wp:docPr id="17549140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411C8751" w14:textId="53A1F3CE" w:rsidR="00022F86" w:rsidRPr="00E0751D" w:rsidRDefault="00022F86" w:rsidP="00C76E15">
            <w:r>
              <w:t>Merk op dat de sleutelwoorden SELECT en FROM in hoofdletters uit</w:t>
            </w:r>
            <w:r w:rsidR="00A1016B">
              <w:t xml:space="preserve">gewerkt werden. </w:t>
            </w:r>
            <w:r w:rsidR="00C0600B">
              <w:t xml:space="preserve">Dit is niet </w:t>
            </w:r>
            <w:r w:rsidR="004D0A8F">
              <w:t>noodzakelijk</w:t>
            </w:r>
            <w:r w:rsidR="00C0600B">
              <w:t xml:space="preserve">. In deze cursus doen we dit om duidelijk te maken dat dit sleutelwoorden zijn en geen </w:t>
            </w:r>
            <w:r w:rsidR="00471D8D">
              <w:t>veld-, tabel- of databanknamen.</w:t>
            </w:r>
            <w:r w:rsidR="00C0600B">
              <w:t xml:space="preserve"> </w:t>
            </w:r>
          </w:p>
        </w:tc>
      </w:tr>
    </w:tbl>
    <w:p w14:paraId="193F64D5" w14:textId="070FB17D" w:rsidR="00022F86" w:rsidRDefault="00022F86" w:rsidP="009812C5"/>
    <w:p w14:paraId="286C7B15" w14:textId="2076DF33" w:rsidR="009812C5" w:rsidRDefault="009812C5" w:rsidP="009812C5">
      <w:r>
        <w:t>Het is belangrijk dat je steeds aangeeft op welke databank je de quer</w:t>
      </w:r>
      <w:r w:rsidR="0025757A">
        <w:t>y</w:t>
      </w:r>
      <w:r>
        <w:t xml:space="preserve"> wenst uit te voeren. </w:t>
      </w:r>
      <w:r w:rsidRPr="00D536FD">
        <w:t>Het is namelijk mogelijk dat eenzelfde tabelnaam in meerdere databanken op je server voorkomt.</w:t>
      </w:r>
      <w:r>
        <w:t xml:space="preserve"> Dit kan op twee manieren:</w:t>
      </w:r>
    </w:p>
    <w:p w14:paraId="64BAA28D" w14:textId="4D69A611" w:rsidR="009812C5" w:rsidRDefault="009812C5" w:rsidP="009812C5">
      <w:pPr>
        <w:pStyle w:val="ListParagraph"/>
        <w:numPr>
          <w:ilvl w:val="0"/>
          <w:numId w:val="25"/>
        </w:numPr>
      </w:pPr>
      <w:r>
        <w:lastRenderedPageBreak/>
        <w:t xml:space="preserve">Typ </w:t>
      </w:r>
      <w:r w:rsidRPr="0019098F">
        <w:rPr>
          <w:rStyle w:val="opvallendChar"/>
          <w:color w:val="808080" w:themeColor="background1" w:themeShade="80"/>
          <w:shd w:val="clear" w:color="auto" w:fill="F2F2F2" w:themeFill="background1" w:themeFillShade="F2"/>
        </w:rPr>
        <w:t>USE</w:t>
      </w:r>
      <w:r w:rsidRPr="0019098F">
        <w:rPr>
          <w:color w:val="808080" w:themeColor="background1" w:themeShade="80"/>
          <w:shd w:val="clear" w:color="auto" w:fill="F2F2F2" w:themeFill="background1" w:themeFillShade="F2"/>
        </w:rPr>
        <w:t xml:space="preserve"> `databasenaam`;</w:t>
      </w:r>
      <w:r>
        <w:t xml:space="preserve"> </w:t>
      </w:r>
      <w:r>
        <w:rPr>
          <w:u w:val="single"/>
        </w:rPr>
        <w:t>boven</w:t>
      </w:r>
      <w:r>
        <w:t xml:space="preserve"> de query(‘s) die je wenst uit te voeren.</w:t>
      </w:r>
      <w:r w:rsidR="000075D8">
        <w:t xml:space="preserve"> Het voordeel van deze methode is dat alle queries die op deze instructie volgen dezelfde databank zullen gebruiken.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80"/>
        <w:gridCol w:w="7608"/>
      </w:tblGrid>
      <w:tr w:rsidR="00D07A26" w14:paraId="45025C7A" w14:textId="77777777" w:rsidTr="00BD6498">
        <w:tc>
          <w:tcPr>
            <w:tcW w:w="1418" w:type="dxa"/>
            <w:gridSpan w:val="3"/>
            <w:shd w:val="clear" w:color="auto" w:fill="0099CC"/>
          </w:tcPr>
          <w:p w14:paraId="03F0D1A1" w14:textId="77777777" w:rsidR="00D07A26" w:rsidRPr="001F394B" w:rsidRDefault="00D07A26" w:rsidP="00C76E15">
            <w:pPr>
              <w:rPr>
                <w:b/>
              </w:rPr>
            </w:pPr>
            <w:r w:rsidRPr="005278C8">
              <w:rPr>
                <w:b/>
                <w:color w:val="FFFFFF" w:themeColor="background1"/>
              </w:rPr>
              <w:t>SYNTAX</w:t>
            </w:r>
          </w:p>
        </w:tc>
        <w:tc>
          <w:tcPr>
            <w:tcW w:w="7608" w:type="dxa"/>
            <w:shd w:val="clear" w:color="auto" w:fill="33CCCC"/>
          </w:tcPr>
          <w:p w14:paraId="66FAF7D4" w14:textId="37FA3E4D" w:rsidR="00D07A26" w:rsidRPr="001F394B" w:rsidRDefault="00BD6498" w:rsidP="00C76E15">
            <w:pPr>
              <w:rPr>
                <w:b/>
              </w:rPr>
            </w:pPr>
            <w:r w:rsidRPr="00BD6498">
              <w:rPr>
                <w:b/>
                <w:color w:val="FFFFFF" w:themeColor="background1"/>
              </w:rPr>
              <w:t>DATABASEBENOEMING</w:t>
            </w:r>
          </w:p>
        </w:tc>
      </w:tr>
      <w:tr w:rsidR="0078505E" w:rsidRPr="009812C5" w14:paraId="26094300" w14:textId="77777777" w:rsidTr="0078505E">
        <w:trPr>
          <w:trHeight w:val="170"/>
        </w:trPr>
        <w:tc>
          <w:tcPr>
            <w:tcW w:w="426" w:type="dxa"/>
            <w:shd w:val="clear" w:color="auto" w:fill="F2F2F2" w:themeFill="background1" w:themeFillShade="F2"/>
          </w:tcPr>
          <w:p w14:paraId="000D709D" w14:textId="5EDC8ED7" w:rsidR="0078505E" w:rsidRPr="0078505E" w:rsidRDefault="0078505E" w:rsidP="00C76E15">
            <w:pPr>
              <w:rPr>
                <w:color w:val="808080" w:themeColor="background1" w:themeShade="80"/>
                <w:lang w:val="en-US"/>
              </w:rPr>
            </w:pPr>
            <w:r w:rsidRPr="0078505E">
              <w:rPr>
                <w:rStyle w:val="opvallendChar"/>
                <w:color w:val="808080" w:themeColor="background1" w:themeShade="80"/>
                <w:lang w:val="en-US"/>
              </w:rPr>
              <w:t>1</w:t>
            </w:r>
          </w:p>
        </w:tc>
        <w:tc>
          <w:tcPr>
            <w:tcW w:w="8600" w:type="dxa"/>
            <w:gridSpan w:val="3"/>
            <w:shd w:val="clear" w:color="auto" w:fill="F2F2F2" w:themeFill="background1" w:themeFillShade="F2"/>
          </w:tcPr>
          <w:p w14:paraId="06A293B5" w14:textId="364775BC" w:rsidR="0078505E" w:rsidRPr="0078505E" w:rsidRDefault="0078505E" w:rsidP="00C76E15">
            <w:pPr>
              <w:rPr>
                <w:color w:val="000000" w:themeColor="text1"/>
                <w:lang w:val="en-US"/>
              </w:rPr>
            </w:pPr>
            <w:r w:rsidRPr="00C92244">
              <w:rPr>
                <w:rStyle w:val="opvallendChar"/>
                <w:lang w:val="en-US"/>
              </w:rPr>
              <w:t>USE</w:t>
            </w:r>
            <w:r w:rsidRPr="007136D0">
              <w:rPr>
                <w:rStyle w:val="opvallendChar"/>
                <w:lang w:val="en-US"/>
              </w:rPr>
              <w:t xml:space="preserve"> </w:t>
            </w:r>
            <w:r w:rsidRPr="007136D0">
              <w:rPr>
                <w:rStyle w:val="opvallendChar"/>
                <w:color w:val="000000" w:themeColor="text1"/>
                <w:lang w:val="en-US"/>
              </w:rPr>
              <w:t>`</w:t>
            </w:r>
            <w:proofErr w:type="spellStart"/>
            <w:r w:rsidRPr="007136D0">
              <w:rPr>
                <w:rStyle w:val="opvallendChar"/>
                <w:color w:val="808080" w:themeColor="background1" w:themeShade="80"/>
                <w:lang w:val="en-US"/>
              </w:rPr>
              <w:t>databasenaam</w:t>
            </w:r>
            <w:proofErr w:type="spellEnd"/>
            <w:r w:rsidRPr="007136D0">
              <w:rPr>
                <w:rStyle w:val="opvallendChar"/>
                <w:color w:val="000000" w:themeColor="text1"/>
                <w:lang w:val="en-US"/>
              </w:rPr>
              <w:t>`;</w:t>
            </w:r>
          </w:p>
        </w:tc>
      </w:tr>
      <w:tr w:rsidR="0078505E" w:rsidRPr="009812C5" w14:paraId="3BE43F14" w14:textId="77777777" w:rsidTr="0078505E">
        <w:trPr>
          <w:trHeight w:val="207"/>
        </w:trPr>
        <w:tc>
          <w:tcPr>
            <w:tcW w:w="426" w:type="dxa"/>
            <w:shd w:val="clear" w:color="auto" w:fill="F2F2F2" w:themeFill="background1" w:themeFillShade="F2"/>
          </w:tcPr>
          <w:p w14:paraId="29FAAF67" w14:textId="5D2E8EFC" w:rsidR="0078505E" w:rsidRPr="0078505E" w:rsidRDefault="0078505E" w:rsidP="00C76E15">
            <w:pPr>
              <w:rPr>
                <w:rStyle w:val="opvallendChar"/>
                <w:color w:val="808080" w:themeColor="background1" w:themeShade="80"/>
                <w:lang w:val="en-US"/>
              </w:rPr>
            </w:pPr>
            <w:r w:rsidRPr="0078505E">
              <w:rPr>
                <w:rStyle w:val="opvallendChar"/>
                <w:color w:val="808080" w:themeColor="background1" w:themeShade="80"/>
                <w:lang w:val="en-US"/>
              </w:rPr>
              <w:t>2</w:t>
            </w:r>
          </w:p>
        </w:tc>
        <w:tc>
          <w:tcPr>
            <w:tcW w:w="8600" w:type="dxa"/>
            <w:gridSpan w:val="3"/>
            <w:shd w:val="clear" w:color="auto" w:fill="F2F2F2" w:themeFill="background1" w:themeFillShade="F2"/>
          </w:tcPr>
          <w:p w14:paraId="1127B8AB" w14:textId="5FF0AC7F" w:rsidR="0078505E" w:rsidRPr="00913691" w:rsidRDefault="0078505E" w:rsidP="00C76E15">
            <w:pPr>
              <w:rPr>
                <w:rStyle w:val="opvallendChar"/>
                <w:color w:val="0070C0"/>
                <w:lang w:val="en-US"/>
              </w:rPr>
            </w:pPr>
            <w:r w:rsidRPr="00C92244">
              <w:rPr>
                <w:rStyle w:val="opvallendChar"/>
                <w:lang w:val="en-US"/>
              </w:rPr>
              <w:t>SELECT</w:t>
            </w:r>
            <w:r w:rsidRPr="007136D0">
              <w:rPr>
                <w:lang w:val="en-US"/>
              </w:rPr>
              <w:t xml:space="preserve"> * </w:t>
            </w:r>
            <w:r w:rsidRPr="00C92244">
              <w:rPr>
                <w:rStyle w:val="opvallendChar"/>
                <w:lang w:val="en-US"/>
              </w:rPr>
              <w:t>FROM</w:t>
            </w:r>
            <w:r w:rsidRPr="007136D0">
              <w:rPr>
                <w:lang w:val="en-US"/>
              </w:rPr>
              <w:t xml:space="preserve"> `</w:t>
            </w:r>
            <w:proofErr w:type="spellStart"/>
            <w:r w:rsidRPr="006F0440">
              <w:rPr>
                <w:rStyle w:val="opvallendChar"/>
                <w:color w:val="808080" w:themeColor="background1" w:themeShade="80"/>
                <w:lang w:val="en-US"/>
              </w:rPr>
              <w:t>tabelnaam</w:t>
            </w:r>
            <w:proofErr w:type="spellEnd"/>
            <w:r w:rsidRPr="007136D0">
              <w:rPr>
                <w:lang w:val="en-US"/>
              </w:rPr>
              <w:t>`;</w:t>
            </w:r>
          </w:p>
        </w:tc>
      </w:tr>
      <w:tr w:rsidR="00BD6498" w:rsidRPr="00B93FF6" w14:paraId="02443969" w14:textId="77777777" w:rsidTr="00BD6498">
        <w:tc>
          <w:tcPr>
            <w:tcW w:w="1338" w:type="dxa"/>
            <w:gridSpan w:val="2"/>
            <w:shd w:val="clear" w:color="auto" w:fill="0099CC"/>
          </w:tcPr>
          <w:p w14:paraId="0954C7FD" w14:textId="77777777" w:rsidR="00BD6498" w:rsidRPr="007136D0" w:rsidRDefault="00BD6498" w:rsidP="00C76E15">
            <w:pPr>
              <w:rPr>
                <w:rStyle w:val="opvallendChar"/>
                <w:lang w:val="en-US"/>
              </w:rPr>
            </w:pPr>
            <w:r w:rsidRPr="00565955">
              <w:rPr>
                <w:b/>
                <w:color w:val="FFFFFF" w:themeColor="background1"/>
              </w:rPr>
              <w:t>VOORBEELD</w:t>
            </w:r>
          </w:p>
        </w:tc>
        <w:tc>
          <w:tcPr>
            <w:tcW w:w="7688" w:type="dxa"/>
            <w:gridSpan w:val="2"/>
            <w:shd w:val="clear" w:color="auto" w:fill="33CCCC"/>
          </w:tcPr>
          <w:p w14:paraId="4C5C0BF9" w14:textId="597E32E5" w:rsidR="00BD6498" w:rsidRPr="007136D0" w:rsidRDefault="00BD6498" w:rsidP="00C76E15">
            <w:pPr>
              <w:rPr>
                <w:rStyle w:val="opvallendChar"/>
                <w:lang w:val="en-US"/>
              </w:rPr>
            </w:pPr>
            <w:r w:rsidRPr="00BD6498">
              <w:rPr>
                <w:b/>
                <w:color w:val="FFFFFF" w:themeColor="background1"/>
              </w:rPr>
              <w:t>EXTERNE DATABASEBENOEMING</w:t>
            </w:r>
          </w:p>
        </w:tc>
      </w:tr>
      <w:tr w:rsidR="00A230D9" w:rsidRPr="009812C5" w14:paraId="58AD040A" w14:textId="77777777" w:rsidTr="00A230D9">
        <w:trPr>
          <w:trHeight w:val="208"/>
        </w:trPr>
        <w:tc>
          <w:tcPr>
            <w:tcW w:w="426" w:type="dxa"/>
            <w:shd w:val="clear" w:color="auto" w:fill="F2F2F2" w:themeFill="background1" w:themeFillShade="F2"/>
          </w:tcPr>
          <w:p w14:paraId="54A524AF" w14:textId="2AFE64B2" w:rsidR="00A230D9" w:rsidRPr="00A230D9" w:rsidRDefault="00A230D9" w:rsidP="00C76E15">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3"/>
            <w:shd w:val="clear" w:color="auto" w:fill="F2F2F2" w:themeFill="background1" w:themeFillShade="F2"/>
          </w:tcPr>
          <w:p w14:paraId="0E5B1E7B" w14:textId="122707BC" w:rsidR="00A230D9" w:rsidRPr="006C1F39" w:rsidRDefault="00A230D9" w:rsidP="00C76E15">
            <w:pPr>
              <w:rPr>
                <w:b/>
                <w:lang w:val="en-US"/>
              </w:rPr>
            </w:pPr>
            <w:r w:rsidRPr="00C92244">
              <w:rPr>
                <w:rStyle w:val="opvallendChar"/>
                <w:lang w:val="en-US"/>
              </w:rPr>
              <w:t>USE</w:t>
            </w:r>
            <w:r w:rsidRPr="007136D0">
              <w:rPr>
                <w:rStyle w:val="opvallendChar"/>
                <w:lang w:val="en-US"/>
              </w:rPr>
              <w:t xml:space="preserve"> </w:t>
            </w:r>
            <w:r w:rsidRPr="007136D0">
              <w:rPr>
                <w:rStyle w:val="opvallendChar"/>
                <w:color w:val="000000" w:themeColor="text1"/>
                <w:lang w:val="en-US"/>
              </w:rPr>
              <w:t>`</w:t>
            </w:r>
            <w:proofErr w:type="spellStart"/>
            <w:r w:rsidRPr="006C1F39">
              <w:rPr>
                <w:rStyle w:val="opvallendChar"/>
                <w:bCs/>
                <w:color w:val="808080" w:themeColor="background1" w:themeShade="80"/>
                <w:lang w:val="en-US"/>
              </w:rPr>
              <w:t>cvo_volt</w:t>
            </w:r>
            <w:proofErr w:type="spellEnd"/>
            <w:r w:rsidRPr="007136D0">
              <w:rPr>
                <w:rStyle w:val="opvallendChar"/>
                <w:color w:val="000000" w:themeColor="text1"/>
                <w:lang w:val="en-US"/>
              </w:rPr>
              <w:t>`;</w:t>
            </w:r>
          </w:p>
        </w:tc>
      </w:tr>
      <w:tr w:rsidR="00A230D9" w:rsidRPr="009812C5" w14:paraId="6FE9DBDC" w14:textId="77777777" w:rsidTr="00A230D9">
        <w:trPr>
          <w:trHeight w:val="207"/>
        </w:trPr>
        <w:tc>
          <w:tcPr>
            <w:tcW w:w="426" w:type="dxa"/>
            <w:shd w:val="clear" w:color="auto" w:fill="F2F2F2" w:themeFill="background1" w:themeFillShade="F2"/>
          </w:tcPr>
          <w:p w14:paraId="51BFB6B5" w14:textId="22CC18B5" w:rsidR="00A230D9" w:rsidRPr="00A230D9" w:rsidRDefault="00A230D9" w:rsidP="00C76E15">
            <w:pPr>
              <w:rPr>
                <w:rStyle w:val="opvallendChar"/>
                <w:color w:val="808080" w:themeColor="background1" w:themeShade="80"/>
                <w:lang w:val="en-US"/>
              </w:rPr>
            </w:pPr>
            <w:r w:rsidRPr="00A230D9">
              <w:rPr>
                <w:rStyle w:val="opvallendChar"/>
                <w:color w:val="808080" w:themeColor="background1" w:themeShade="80"/>
                <w:lang w:val="en-US"/>
              </w:rPr>
              <w:t>2</w:t>
            </w:r>
          </w:p>
        </w:tc>
        <w:tc>
          <w:tcPr>
            <w:tcW w:w="8600" w:type="dxa"/>
            <w:gridSpan w:val="3"/>
            <w:shd w:val="clear" w:color="auto" w:fill="F2F2F2" w:themeFill="background1" w:themeFillShade="F2"/>
          </w:tcPr>
          <w:p w14:paraId="2AB80022" w14:textId="5CD3A028" w:rsidR="00A230D9" w:rsidRPr="00913691" w:rsidRDefault="00A230D9" w:rsidP="00C76E15">
            <w:pPr>
              <w:rPr>
                <w:rStyle w:val="opvallendChar"/>
                <w:color w:val="0070C0"/>
                <w:lang w:val="en-US"/>
              </w:rPr>
            </w:pPr>
            <w:r w:rsidRPr="00C92244">
              <w:rPr>
                <w:rStyle w:val="opvallendChar"/>
                <w:lang w:val="en-US"/>
              </w:rPr>
              <w:t>SELECT</w:t>
            </w:r>
            <w:r w:rsidRPr="006C1F39">
              <w:rPr>
                <w:lang w:val="en-US"/>
              </w:rPr>
              <w:t xml:space="preserve"> * </w:t>
            </w:r>
            <w:r w:rsidRPr="00C92244">
              <w:rPr>
                <w:rStyle w:val="opvallendChar"/>
                <w:lang w:val="en-US"/>
              </w:rPr>
              <w:t>FROM</w:t>
            </w:r>
            <w:r w:rsidRPr="006C1F39">
              <w:rPr>
                <w:lang w:val="en-US"/>
              </w:rPr>
              <w:t xml:space="preserve"> `</w:t>
            </w:r>
            <w:r w:rsidRPr="006C1F39">
              <w:rPr>
                <w:color w:val="808080" w:themeColor="background1" w:themeShade="80"/>
                <w:lang w:val="en-US"/>
              </w:rPr>
              <w:t>courses</w:t>
            </w:r>
            <w:r w:rsidRPr="006C1F39">
              <w:rPr>
                <w:lang w:val="en-US"/>
              </w:rPr>
              <w:t>`;</w:t>
            </w:r>
          </w:p>
        </w:tc>
      </w:tr>
    </w:tbl>
    <w:p w14:paraId="0080DCB0" w14:textId="7F5D0F5C" w:rsidR="009812C5" w:rsidRDefault="009812C5" w:rsidP="009812C5">
      <w:pPr>
        <w:pStyle w:val="ListParagraph"/>
        <w:numPr>
          <w:ilvl w:val="0"/>
          <w:numId w:val="25"/>
        </w:numPr>
        <w:spacing w:before="160"/>
        <w:ind w:left="714" w:hanging="357"/>
      </w:pPr>
      <w:r>
        <w:t xml:space="preserve">Verwerk de naam van de database die je wenst te gebruiken in je opvraagquery. Deze methode krijgt </w:t>
      </w:r>
      <w:r w:rsidR="00F32438">
        <w:t>vaak</w:t>
      </w:r>
      <w:r>
        <w:t xml:space="preserve"> de voorkeur, aangezien deze minder regels code vergt.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328"/>
        <w:gridCol w:w="1054"/>
        <w:gridCol w:w="7644"/>
      </w:tblGrid>
      <w:tr w:rsidR="00BD6498" w14:paraId="10877E5E" w14:textId="77777777" w:rsidTr="00BC5D48">
        <w:tc>
          <w:tcPr>
            <w:tcW w:w="1382" w:type="dxa"/>
            <w:gridSpan w:val="2"/>
            <w:shd w:val="clear" w:color="auto" w:fill="0099CC"/>
          </w:tcPr>
          <w:p w14:paraId="6FF3BDAB" w14:textId="77777777" w:rsidR="00BD6498" w:rsidRPr="001F394B" w:rsidRDefault="00BD6498" w:rsidP="00C76E15">
            <w:pPr>
              <w:rPr>
                <w:b/>
              </w:rPr>
            </w:pPr>
            <w:r w:rsidRPr="005278C8">
              <w:rPr>
                <w:b/>
                <w:color w:val="FFFFFF" w:themeColor="background1"/>
              </w:rPr>
              <w:t>SYNTAX</w:t>
            </w:r>
          </w:p>
        </w:tc>
        <w:tc>
          <w:tcPr>
            <w:tcW w:w="7644" w:type="dxa"/>
            <w:shd w:val="clear" w:color="auto" w:fill="33CCCC"/>
          </w:tcPr>
          <w:p w14:paraId="74C04E44" w14:textId="4352A4AC" w:rsidR="00BD6498" w:rsidRPr="001F394B" w:rsidRDefault="00BD6498" w:rsidP="00C76E15">
            <w:pPr>
              <w:rPr>
                <w:b/>
              </w:rPr>
            </w:pPr>
            <w:r>
              <w:rPr>
                <w:b/>
                <w:color w:val="FFFFFF" w:themeColor="background1"/>
              </w:rPr>
              <w:t>INTERNE</w:t>
            </w:r>
            <w:r w:rsidRPr="00BD6498">
              <w:rPr>
                <w:b/>
                <w:color w:val="FFFFFF" w:themeColor="background1"/>
              </w:rPr>
              <w:t xml:space="preserve"> DATABASEBENOEMING</w:t>
            </w:r>
          </w:p>
        </w:tc>
      </w:tr>
      <w:tr w:rsidR="00BC5D48" w:rsidRPr="009812C5" w14:paraId="7296795D" w14:textId="77777777" w:rsidTr="00BC5D48">
        <w:tc>
          <w:tcPr>
            <w:tcW w:w="328" w:type="dxa"/>
            <w:shd w:val="clear" w:color="auto" w:fill="F2F2F2" w:themeFill="background1" w:themeFillShade="F2"/>
          </w:tcPr>
          <w:p w14:paraId="13264CB9" w14:textId="04AC0E16" w:rsidR="00BC5D48" w:rsidRPr="007136D0" w:rsidRDefault="00BC5D48" w:rsidP="00C76E15">
            <w:pPr>
              <w:rPr>
                <w:lang w:val="en-US"/>
              </w:rPr>
            </w:pPr>
            <w:r w:rsidRPr="00BC5D48">
              <w:rPr>
                <w:color w:val="808080" w:themeColor="background1" w:themeShade="80"/>
                <w:lang w:val="en-US"/>
              </w:rPr>
              <w:t>1</w:t>
            </w:r>
          </w:p>
        </w:tc>
        <w:tc>
          <w:tcPr>
            <w:tcW w:w="8698" w:type="dxa"/>
            <w:gridSpan w:val="2"/>
            <w:shd w:val="clear" w:color="auto" w:fill="F2F2F2" w:themeFill="background1" w:themeFillShade="F2"/>
          </w:tcPr>
          <w:p w14:paraId="390792C6" w14:textId="5E36FCB2" w:rsidR="00BC5D48" w:rsidRPr="007136D0" w:rsidRDefault="00BC5D48" w:rsidP="00C76E15">
            <w:pPr>
              <w:rPr>
                <w:lang w:val="en-US"/>
              </w:rPr>
            </w:pPr>
            <w:r w:rsidRPr="00C92244">
              <w:rPr>
                <w:rStyle w:val="opvallendChar"/>
                <w:lang w:val="en-US"/>
              </w:rPr>
              <w:t>SELECT</w:t>
            </w:r>
            <w:r w:rsidRPr="00C92244">
              <w:rPr>
                <w:lang w:val="en-US"/>
              </w:rPr>
              <w:t xml:space="preserve"> </w:t>
            </w:r>
            <w:r w:rsidRPr="007136D0">
              <w:rPr>
                <w:lang w:val="en-US"/>
              </w:rPr>
              <w:t xml:space="preserve">* </w:t>
            </w:r>
            <w:r w:rsidRPr="00C92244">
              <w:rPr>
                <w:rStyle w:val="opvallendChar"/>
                <w:lang w:val="en-US"/>
              </w:rPr>
              <w:t>FROM</w:t>
            </w:r>
            <w:r w:rsidRPr="007136D0">
              <w:rPr>
                <w:lang w:val="en-US"/>
              </w:rPr>
              <w:t xml:space="preserve"> </w:t>
            </w:r>
            <w:r w:rsidRPr="007136D0">
              <w:rPr>
                <w:rStyle w:val="opvallendChar"/>
                <w:color w:val="000000" w:themeColor="text1"/>
                <w:lang w:val="en-US"/>
              </w:rPr>
              <w:t>`</w:t>
            </w:r>
            <w:proofErr w:type="spellStart"/>
            <w:r w:rsidRPr="007136D0">
              <w:rPr>
                <w:rStyle w:val="opvallendChar"/>
                <w:color w:val="808080" w:themeColor="background1" w:themeShade="80"/>
                <w:lang w:val="en-US"/>
              </w:rPr>
              <w:t>databasenaam</w:t>
            </w:r>
            <w:proofErr w:type="spellEnd"/>
            <w:proofErr w:type="gramStart"/>
            <w:r w:rsidRPr="007136D0">
              <w:rPr>
                <w:rStyle w:val="opvallendChar"/>
                <w:color w:val="000000" w:themeColor="text1"/>
                <w:lang w:val="en-US"/>
              </w:rPr>
              <w:t>`</w:t>
            </w:r>
            <w:r>
              <w:rPr>
                <w:rStyle w:val="opvallendChar"/>
                <w:color w:val="000000" w:themeColor="text1"/>
                <w:lang w:val="en-US"/>
              </w:rPr>
              <w:t>.</w:t>
            </w:r>
            <w:r w:rsidRPr="007136D0">
              <w:rPr>
                <w:lang w:val="en-US"/>
              </w:rPr>
              <w:t>`</w:t>
            </w:r>
            <w:proofErr w:type="spellStart"/>
            <w:proofErr w:type="gramEnd"/>
            <w:r w:rsidRPr="006F0440">
              <w:rPr>
                <w:rStyle w:val="opvallendChar"/>
                <w:color w:val="808080" w:themeColor="background1" w:themeShade="80"/>
                <w:lang w:val="en-US"/>
              </w:rPr>
              <w:t>tabelnaam</w:t>
            </w:r>
            <w:proofErr w:type="spellEnd"/>
            <w:r w:rsidRPr="007136D0">
              <w:rPr>
                <w:lang w:val="en-US"/>
              </w:rPr>
              <w:t>`;</w:t>
            </w:r>
          </w:p>
        </w:tc>
      </w:tr>
      <w:tr w:rsidR="00BD6498" w:rsidRPr="00B93FF6" w14:paraId="14B025B2" w14:textId="77777777" w:rsidTr="00BC5D48">
        <w:tc>
          <w:tcPr>
            <w:tcW w:w="1382" w:type="dxa"/>
            <w:gridSpan w:val="2"/>
            <w:shd w:val="clear" w:color="auto" w:fill="0099CC"/>
          </w:tcPr>
          <w:p w14:paraId="11BAD0E9" w14:textId="77777777" w:rsidR="00BD6498" w:rsidRPr="007136D0" w:rsidRDefault="00BD6498" w:rsidP="00C76E15">
            <w:pPr>
              <w:rPr>
                <w:rStyle w:val="opvallendChar"/>
                <w:lang w:val="en-US"/>
              </w:rPr>
            </w:pPr>
            <w:r w:rsidRPr="00565955">
              <w:rPr>
                <w:b/>
                <w:color w:val="FFFFFF" w:themeColor="background1"/>
              </w:rPr>
              <w:t>VOORBEELD</w:t>
            </w:r>
          </w:p>
        </w:tc>
        <w:tc>
          <w:tcPr>
            <w:tcW w:w="7644" w:type="dxa"/>
            <w:shd w:val="clear" w:color="auto" w:fill="33CCCC"/>
          </w:tcPr>
          <w:p w14:paraId="46ED3251" w14:textId="3584EDA0" w:rsidR="00BD6498" w:rsidRPr="007136D0" w:rsidRDefault="00BD6498" w:rsidP="00C76E15">
            <w:pPr>
              <w:rPr>
                <w:rStyle w:val="opvallendChar"/>
                <w:lang w:val="en-US"/>
              </w:rPr>
            </w:pPr>
            <w:r>
              <w:rPr>
                <w:b/>
                <w:color w:val="FFFFFF" w:themeColor="background1"/>
              </w:rPr>
              <w:t>INTERNE</w:t>
            </w:r>
            <w:r w:rsidRPr="00BD6498">
              <w:rPr>
                <w:b/>
                <w:color w:val="FFFFFF" w:themeColor="background1"/>
              </w:rPr>
              <w:t xml:space="preserve"> DATABASEBENOEMING</w:t>
            </w:r>
          </w:p>
        </w:tc>
      </w:tr>
      <w:tr w:rsidR="004D24B7" w:rsidRPr="00BD1B36" w14:paraId="3515E590" w14:textId="77777777" w:rsidTr="00BC5D48">
        <w:trPr>
          <w:trHeight w:val="208"/>
        </w:trPr>
        <w:tc>
          <w:tcPr>
            <w:tcW w:w="328" w:type="dxa"/>
            <w:shd w:val="clear" w:color="auto" w:fill="F2F2F2" w:themeFill="background1" w:themeFillShade="F2"/>
          </w:tcPr>
          <w:p w14:paraId="3E9B5EAF" w14:textId="15E9169B" w:rsidR="004D24B7" w:rsidRPr="00BC5D48" w:rsidRDefault="004D24B7" w:rsidP="004D24B7">
            <w:pPr>
              <w:rPr>
                <w:b/>
                <w:color w:val="808080" w:themeColor="background1" w:themeShade="80"/>
                <w:lang w:val="en-US"/>
              </w:rPr>
            </w:pPr>
            <w:r w:rsidRPr="00BC5D48">
              <w:rPr>
                <w:rStyle w:val="opvallendChar"/>
                <w:color w:val="808080" w:themeColor="background1" w:themeShade="80"/>
                <w:lang w:val="en-US"/>
              </w:rPr>
              <w:t>1</w:t>
            </w:r>
          </w:p>
        </w:tc>
        <w:tc>
          <w:tcPr>
            <w:tcW w:w="8698" w:type="dxa"/>
            <w:gridSpan w:val="2"/>
            <w:shd w:val="clear" w:color="auto" w:fill="F2F2F2" w:themeFill="background1" w:themeFillShade="F2"/>
          </w:tcPr>
          <w:p w14:paraId="44A2D017" w14:textId="3DC725E7" w:rsidR="004D24B7" w:rsidRPr="006C1F39" w:rsidRDefault="004D24B7" w:rsidP="004D24B7">
            <w:pPr>
              <w:rPr>
                <w:b/>
                <w:lang w:val="en-US"/>
              </w:rPr>
            </w:pPr>
            <w:r w:rsidRPr="00C92244">
              <w:rPr>
                <w:rStyle w:val="opvallendChar"/>
                <w:lang w:val="en-US"/>
              </w:rPr>
              <w:t>SELECT</w:t>
            </w:r>
            <w:r w:rsidRPr="00D146AC">
              <w:rPr>
                <w:lang w:val="en-US"/>
              </w:rPr>
              <w:t xml:space="preserve"> * </w:t>
            </w:r>
            <w:r w:rsidRPr="00C92244">
              <w:rPr>
                <w:rStyle w:val="opvallendChar"/>
                <w:lang w:val="en-US"/>
              </w:rPr>
              <w:t>FROM</w:t>
            </w:r>
            <w:r w:rsidRPr="00D146AC">
              <w:rPr>
                <w:lang w:val="en-US"/>
              </w:rPr>
              <w:t xml:space="preserve"> </w:t>
            </w:r>
            <w:r w:rsidRPr="00D146AC">
              <w:rPr>
                <w:rStyle w:val="opvallendChar"/>
                <w:color w:val="000000" w:themeColor="text1"/>
                <w:lang w:val="en-US"/>
              </w:rPr>
              <w:t>`</w:t>
            </w:r>
            <w:proofErr w:type="spellStart"/>
            <w:r w:rsidR="007659F9" w:rsidRPr="006C1F39">
              <w:rPr>
                <w:rStyle w:val="opvallendChar"/>
                <w:bCs/>
                <w:color w:val="808080" w:themeColor="background1" w:themeShade="80"/>
                <w:lang w:val="en-US"/>
              </w:rPr>
              <w:t>cvo_volt</w:t>
            </w:r>
            <w:proofErr w:type="spellEnd"/>
            <w:proofErr w:type="gramStart"/>
            <w:r w:rsidRPr="00D146AC">
              <w:rPr>
                <w:rStyle w:val="opvallendChar"/>
                <w:color w:val="000000" w:themeColor="text1"/>
                <w:lang w:val="en-US"/>
              </w:rPr>
              <w:t>`.</w:t>
            </w:r>
            <w:r w:rsidRPr="00D146AC">
              <w:rPr>
                <w:lang w:val="en-US"/>
              </w:rPr>
              <w:t>`</w:t>
            </w:r>
            <w:proofErr w:type="gramEnd"/>
            <w:r w:rsidR="007659F9" w:rsidRPr="006C1F39">
              <w:rPr>
                <w:color w:val="808080" w:themeColor="background1" w:themeShade="80"/>
                <w:lang w:val="en-US"/>
              </w:rPr>
              <w:t xml:space="preserve"> courses</w:t>
            </w:r>
            <w:r w:rsidRPr="00D146AC">
              <w:rPr>
                <w:lang w:val="en-US"/>
              </w:rPr>
              <w:t>`;</w:t>
            </w:r>
          </w:p>
        </w:tc>
      </w:tr>
    </w:tbl>
    <w:p w14:paraId="643E84A6" w14:textId="77777777" w:rsidR="00BD6498" w:rsidRPr="00BD6498" w:rsidRDefault="00BD6498" w:rsidP="00BD6498">
      <w:pPr>
        <w:spacing w:before="160"/>
        <w:rPr>
          <w:lang w:val="en-US"/>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846"/>
        <w:gridCol w:w="8226"/>
      </w:tblGrid>
      <w:tr w:rsidR="007B4EB4" w:rsidRPr="00E0751D" w14:paraId="76BA5B9C" w14:textId="77777777" w:rsidTr="00B34D5B">
        <w:tc>
          <w:tcPr>
            <w:tcW w:w="846" w:type="dxa"/>
            <w:shd w:val="clear" w:color="auto" w:fill="0099CC"/>
            <w:vAlign w:val="center"/>
          </w:tcPr>
          <w:p w14:paraId="62920935" w14:textId="77777777" w:rsidR="007B4EB4" w:rsidRPr="00E0751D" w:rsidRDefault="007B4EB4" w:rsidP="00C76E15">
            <w:pPr>
              <w:jc w:val="center"/>
            </w:pPr>
            <w:r w:rsidRPr="00E0751D">
              <w:rPr>
                <w:noProof/>
              </w:rPr>
              <w:drawing>
                <wp:inline distT="0" distB="0" distL="0" distR="0" wp14:anchorId="665959B2" wp14:editId="0CD2DC68">
                  <wp:extent cx="314553" cy="314553"/>
                  <wp:effectExtent l="0" t="0" r="9525" b="9525"/>
                  <wp:docPr id="790116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5FACF7D1" w14:textId="669430BA" w:rsidR="00DF5BE9" w:rsidRPr="00DF5BE9" w:rsidRDefault="00DF5BE9" w:rsidP="00C76E15">
            <w:pPr>
              <w:rPr>
                <w:b/>
                <w:bCs/>
              </w:rPr>
            </w:pPr>
            <w:r w:rsidRPr="00DF5BE9">
              <w:rPr>
                <w:b/>
                <w:bCs/>
              </w:rPr>
              <w:t>BACKTICKS</w:t>
            </w:r>
            <w:r>
              <w:rPr>
                <w:b/>
                <w:bCs/>
              </w:rPr>
              <w:br/>
            </w:r>
          </w:p>
          <w:p w14:paraId="177821EE" w14:textId="30F035AC" w:rsidR="007B4EB4" w:rsidRPr="00E0751D" w:rsidRDefault="007B4EB4" w:rsidP="00C76E15">
            <w:r>
              <w:t xml:space="preserve">Merk op dat veld-, tabel- en databanknamen altijd tussen backticks (`) worden geschreven. </w:t>
            </w:r>
            <w:r w:rsidR="00C85FF4">
              <w:t>H</w:t>
            </w:r>
            <w:r>
              <w:t>iermee voorkom je dat de databasesoftware deze namen als SQL-sleutelwoorden</w:t>
            </w:r>
            <w:r w:rsidR="00695F99">
              <w:t xml:space="preserve"> </w:t>
            </w:r>
            <w:r w:rsidR="004F2C0D">
              <w:t>zal</w:t>
            </w:r>
            <w:r>
              <w:t xml:space="preserve"> beschouwen.</w:t>
            </w:r>
            <w:r w:rsidR="00E40AC4">
              <w:t xml:space="preserve"> </w:t>
            </w:r>
            <w:r w:rsidR="004E5063">
              <w:t>Dankzij het gebruik van backticks kunnen</w:t>
            </w:r>
            <w:r w:rsidR="006860DC">
              <w:t xml:space="preserve"> sleutelwoorden als </w:t>
            </w:r>
            <w:r>
              <w:t xml:space="preserve">'use', 'select', 'from' (en vele andere) </w:t>
            </w:r>
            <w:r w:rsidR="006860DC">
              <w:t xml:space="preserve">ook gebruikt worden </w:t>
            </w:r>
            <w:r>
              <w:t>als veld-, tabel- en databankna</w:t>
            </w:r>
            <w:r w:rsidR="006860DC">
              <w:t>men</w:t>
            </w:r>
            <w:r w:rsidR="0055690A">
              <w:t xml:space="preserve"> in de ontwerpfase van een database</w:t>
            </w:r>
            <w:r w:rsidR="006E024D">
              <w:t xml:space="preserve">. </w:t>
            </w:r>
            <w:r w:rsidR="0055690A">
              <w:t>Het gebruik van backticks is optioneel, maar</w:t>
            </w:r>
            <w:r w:rsidR="00DF5BE9">
              <w:t xml:space="preserve"> in deze cursus steeds verplicht.</w:t>
            </w:r>
            <w:r w:rsidR="00F60145">
              <w:t xml:space="preserve"> Een backtick kan worden uitgewerkt door eerst de toe</w:t>
            </w:r>
            <w:r w:rsidR="00FF49DE">
              <w:t>t</w:t>
            </w:r>
            <w:r w:rsidR="00F60145">
              <w:t>sencom</w:t>
            </w:r>
            <w:r w:rsidR="00FF49DE">
              <w:t>b</w:t>
            </w:r>
            <w:r w:rsidR="00F60145">
              <w:t xml:space="preserve">inatie </w:t>
            </w:r>
            <w:r w:rsidR="00F60145" w:rsidRPr="00FF49DE">
              <w:rPr>
                <w:b/>
                <w:bCs/>
              </w:rPr>
              <w:t xml:space="preserve">ALT GR </w:t>
            </w:r>
            <w:r w:rsidR="00F60145" w:rsidRPr="00FF49DE">
              <w:t>+</w:t>
            </w:r>
            <w:r w:rsidR="00F60145" w:rsidRPr="00FF49DE">
              <w:rPr>
                <w:b/>
                <w:bCs/>
              </w:rPr>
              <w:t xml:space="preserve"> `</w:t>
            </w:r>
            <w:r w:rsidR="00F60145">
              <w:t xml:space="preserve"> </w:t>
            </w:r>
            <w:r w:rsidR="00FF49DE">
              <w:t>te drukken</w:t>
            </w:r>
            <w:r w:rsidR="00375667">
              <w:t>, gevolgd door een spatie.</w:t>
            </w:r>
          </w:p>
        </w:tc>
      </w:tr>
    </w:tbl>
    <w:p w14:paraId="1FF35BE4" w14:textId="77777777" w:rsidR="00B34D5B" w:rsidRDefault="00B34D5B"/>
    <w:tbl>
      <w:tblPr>
        <w:tblStyle w:val="TableGrid"/>
        <w:tblW w:w="502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5"/>
        <w:gridCol w:w="1011"/>
        <w:gridCol w:w="5370"/>
        <w:gridCol w:w="426"/>
        <w:gridCol w:w="849"/>
      </w:tblGrid>
      <w:tr w:rsidR="00D036BF" w:rsidRPr="000025B5" w14:paraId="017B307D" w14:textId="77777777" w:rsidTr="00A067A2">
        <w:trPr>
          <w:trHeight w:val="167"/>
        </w:trPr>
        <w:tc>
          <w:tcPr>
            <w:tcW w:w="780" w:type="pct"/>
            <w:vMerge w:val="restart"/>
            <w:shd w:val="clear" w:color="auto" w:fill="92D050"/>
            <w:vAlign w:val="center"/>
          </w:tcPr>
          <w:p w14:paraId="4943A15D" w14:textId="64A3614B" w:rsidR="003E5853" w:rsidRPr="006A44AB" w:rsidRDefault="003E5853" w:rsidP="00C76E15">
            <w:pPr>
              <w:pStyle w:val="codeverwijzing"/>
              <w:jc w:val="center"/>
              <w:rPr>
                <w:b/>
                <w:bCs/>
              </w:rPr>
            </w:pPr>
            <w:r w:rsidRPr="006A44AB">
              <w:rPr>
                <w:b/>
                <w:bCs/>
                <w:color w:val="FFFFFF" w:themeColor="background1"/>
              </w:rPr>
              <w:t>OEFENING</w:t>
            </w:r>
            <w:r w:rsidR="00F830E7">
              <w:rPr>
                <w:b/>
                <w:bCs/>
                <w:color w:val="FFFFFF" w:themeColor="background1"/>
              </w:rPr>
              <w:t>EN</w:t>
            </w:r>
          </w:p>
        </w:tc>
        <w:tc>
          <w:tcPr>
            <w:tcW w:w="4220" w:type="pct"/>
            <w:gridSpan w:val="4"/>
            <w:shd w:val="clear" w:color="auto" w:fill="0D0D0D" w:themeFill="text1" w:themeFillTint="F2"/>
            <w:vAlign w:val="center"/>
          </w:tcPr>
          <w:p w14:paraId="42924C05" w14:textId="0B37797C" w:rsidR="003E5853" w:rsidRPr="000025B5" w:rsidRDefault="009872F9" w:rsidP="00C76E15">
            <w:pPr>
              <w:pStyle w:val="codeverwijzing"/>
              <w:rPr>
                <w:color w:val="FFFFFF" w:themeColor="background1"/>
              </w:rPr>
            </w:pPr>
            <w:r>
              <w:rPr>
                <w:color w:val="FFFFFF" w:themeColor="background1"/>
              </w:rPr>
              <w:t>EEN SELECTIE VAN GEGEVENS OPVRAGEN</w:t>
            </w:r>
          </w:p>
        </w:tc>
      </w:tr>
      <w:tr w:rsidR="002D5040" w:rsidRPr="000025B5" w14:paraId="7C225F51" w14:textId="77777777" w:rsidTr="00A067A2">
        <w:trPr>
          <w:trHeight w:val="167"/>
        </w:trPr>
        <w:tc>
          <w:tcPr>
            <w:tcW w:w="780" w:type="pct"/>
            <w:vMerge/>
            <w:shd w:val="clear" w:color="auto" w:fill="92D050"/>
          </w:tcPr>
          <w:p w14:paraId="6DFFE8A0" w14:textId="77777777" w:rsidR="002D5040" w:rsidRPr="00C91797" w:rsidRDefault="002D5040" w:rsidP="00C76E15">
            <w:pPr>
              <w:pStyle w:val="codeverwijzing"/>
              <w:rPr>
                <w:color w:val="FFFFFF" w:themeColor="background1"/>
              </w:rPr>
            </w:pPr>
          </w:p>
        </w:tc>
        <w:tc>
          <w:tcPr>
            <w:tcW w:w="557" w:type="pct"/>
            <w:shd w:val="clear" w:color="auto" w:fill="262626" w:themeFill="text1" w:themeFillTint="D9"/>
            <w:vAlign w:val="center"/>
          </w:tcPr>
          <w:p w14:paraId="0D8C2B54" w14:textId="77777777" w:rsidR="002D5040" w:rsidRPr="000025B5" w:rsidRDefault="002D5040" w:rsidP="00C76E15">
            <w:pPr>
              <w:pStyle w:val="codeverwijzing"/>
            </w:pPr>
            <w:r w:rsidRPr="00C91797">
              <w:rPr>
                <w:color w:val="FFFFFF" w:themeColor="background1"/>
              </w:rPr>
              <w:t>Niveau</w:t>
            </w:r>
          </w:p>
        </w:tc>
        <w:tc>
          <w:tcPr>
            <w:tcW w:w="2960" w:type="pct"/>
            <w:shd w:val="clear" w:color="auto" w:fill="262626" w:themeFill="text1" w:themeFillTint="D9"/>
            <w:vAlign w:val="center"/>
          </w:tcPr>
          <w:p w14:paraId="5566F56E" w14:textId="20DC37A1" w:rsidR="002D5040" w:rsidRPr="000025B5" w:rsidRDefault="002D5040" w:rsidP="00C76E15">
            <w:pPr>
              <w:pStyle w:val="codeverwijzing"/>
            </w:pPr>
            <w:r w:rsidRPr="000025B5">
              <w:rPr>
                <w:noProof/>
              </w:rPr>
              <w:drawing>
                <wp:inline distT="0" distB="0" distL="0" distR="0" wp14:anchorId="45B9675E" wp14:editId="74BF4C99">
                  <wp:extent cx="152400" cy="152400"/>
                  <wp:effectExtent l="0" t="0" r="0" b="0"/>
                  <wp:docPr id="1481445479" name="Graphic 148144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79984B57" wp14:editId="628F47E8">
                  <wp:extent cx="152400" cy="152400"/>
                  <wp:effectExtent l="0" t="0" r="0" b="0"/>
                  <wp:docPr id="1961438932" name="Graphic 196143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t xml:space="preserve"> </w:t>
            </w:r>
            <w:r w:rsidRPr="000025B5">
              <w:rPr>
                <w:noProof/>
              </w:rPr>
              <w:drawing>
                <wp:inline distT="0" distB="0" distL="0" distR="0" wp14:anchorId="7E504359" wp14:editId="6834AF2E">
                  <wp:extent cx="152400" cy="152400"/>
                  <wp:effectExtent l="0" t="0" r="0" b="0"/>
                  <wp:docPr id="2099976692" name="Graphic 209997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48316FAC" wp14:editId="2B95EBE8">
                  <wp:extent cx="152400" cy="152400"/>
                  <wp:effectExtent l="0" t="0" r="0" b="0"/>
                  <wp:docPr id="1568468222" name="Graphic 156846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3187F5A1" wp14:editId="47E6ECDE">
                  <wp:extent cx="152400" cy="152400"/>
                  <wp:effectExtent l="0" t="0" r="0" b="0"/>
                  <wp:docPr id="1115629801" name="Graphic 111562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235" w:type="pct"/>
            <w:shd w:val="clear" w:color="auto" w:fill="262626" w:themeFill="text1" w:themeFillTint="D9"/>
            <w:vAlign w:val="center"/>
          </w:tcPr>
          <w:p w14:paraId="69E2547A" w14:textId="77777777" w:rsidR="002D5040" w:rsidRPr="000025B5" w:rsidRDefault="002D5040" w:rsidP="00C76E15">
            <w:pPr>
              <w:pStyle w:val="codeverwijzing"/>
              <w:jc w:val="center"/>
            </w:pPr>
            <w:r w:rsidRPr="000025B5">
              <w:rPr>
                <w:noProof/>
                <w:color w:val="FFFFFF" w:themeColor="background1"/>
              </w:rPr>
              <w:drawing>
                <wp:inline distT="0" distB="0" distL="0" distR="0" wp14:anchorId="0119D027" wp14:editId="565310EE">
                  <wp:extent cx="152400" cy="152400"/>
                  <wp:effectExtent l="0" t="0" r="0" b="0"/>
                  <wp:docPr id="1182429494" name="Graphic 118242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468" w:type="pct"/>
            <w:shd w:val="clear" w:color="auto" w:fill="262626" w:themeFill="text1" w:themeFillTint="D9"/>
            <w:vAlign w:val="center"/>
          </w:tcPr>
          <w:p w14:paraId="2ACFAC28" w14:textId="46A8A25E" w:rsidR="002D5040" w:rsidRPr="000025B5" w:rsidRDefault="002D5040" w:rsidP="00C76E15">
            <w:pPr>
              <w:pStyle w:val="codeverwijzing"/>
              <w:jc w:val="center"/>
            </w:pPr>
            <w:r>
              <w:rPr>
                <w:color w:val="FFFFFF" w:themeColor="background1"/>
              </w:rPr>
              <w:t>10</w:t>
            </w:r>
            <w:r w:rsidRPr="00464024">
              <w:rPr>
                <w:color w:val="FFFFFF" w:themeColor="background1"/>
              </w:rPr>
              <w:t xml:space="preserve"> min</w:t>
            </w:r>
          </w:p>
        </w:tc>
      </w:tr>
      <w:tr w:rsidR="00F97370" w:rsidRPr="000B7ADF" w14:paraId="3DB39D3B" w14:textId="77777777" w:rsidTr="00A067A2">
        <w:tc>
          <w:tcPr>
            <w:tcW w:w="5000" w:type="pct"/>
            <w:gridSpan w:val="5"/>
            <w:shd w:val="clear" w:color="auto" w:fill="F2F2F2" w:themeFill="background1" w:themeFillShade="F2"/>
          </w:tcPr>
          <w:p w14:paraId="60C1A14B" w14:textId="77777777" w:rsidR="009F4F85" w:rsidRDefault="00F97370" w:rsidP="00C76E15">
            <w:pPr>
              <w:pStyle w:val="codeverwijzing"/>
            </w:pPr>
            <w:r>
              <w:t xml:space="preserve">Bekijk de onderstaande oefeningen. Werk en test de gevraagde SQL-code uit in MySQL Workbench en kopieer deze vervolgens in het daarvoor voorziene veld in dit Word-document. </w:t>
            </w:r>
          </w:p>
          <w:p w14:paraId="116C7E2D" w14:textId="77777777" w:rsidR="009F4F85" w:rsidRDefault="009F4F85" w:rsidP="00C76E15">
            <w:pPr>
              <w:pStyle w:val="codeverwijzing"/>
            </w:pPr>
          </w:p>
          <w:p w14:paraId="1CBF79F0" w14:textId="77777777" w:rsidR="009F4F85" w:rsidRDefault="005418BB" w:rsidP="00C76E15">
            <w:pPr>
              <w:pStyle w:val="codeverwijzing"/>
            </w:pPr>
            <w:r>
              <w:t>Vergeet niet in elke query</w:t>
            </w:r>
            <w:r w:rsidR="009F4F85">
              <w:t>:</w:t>
            </w:r>
          </w:p>
          <w:p w14:paraId="019FFFF0" w14:textId="4F961FAE" w:rsidR="003D50DB" w:rsidRDefault="009F4F85" w:rsidP="009F4F85">
            <w:pPr>
              <w:pStyle w:val="codeverwijzing"/>
              <w:numPr>
                <w:ilvl w:val="0"/>
                <w:numId w:val="27"/>
              </w:numPr>
            </w:pPr>
            <w:r>
              <w:t>a</w:t>
            </w:r>
            <w:r w:rsidR="005418BB">
              <w:t>an te geven met welke database je wenst te werken.</w:t>
            </w:r>
          </w:p>
          <w:p w14:paraId="2F08F85D" w14:textId="77777777" w:rsidR="009F4F85" w:rsidRDefault="009F4F85" w:rsidP="009F4F85">
            <w:pPr>
              <w:pStyle w:val="codeverwijzing"/>
              <w:numPr>
                <w:ilvl w:val="0"/>
                <w:numId w:val="27"/>
              </w:numPr>
            </w:pPr>
            <w:r>
              <w:t>alle niet-sleutelwoorden tussen backticks (``) uit te werken.</w:t>
            </w:r>
          </w:p>
          <w:p w14:paraId="698F68C8" w14:textId="1EDD31FB" w:rsidR="008E432C" w:rsidRPr="000B7ADF" w:rsidRDefault="008E432C" w:rsidP="009F4F85">
            <w:pPr>
              <w:pStyle w:val="codeverwijzing"/>
              <w:numPr>
                <w:ilvl w:val="0"/>
                <w:numId w:val="27"/>
              </w:numPr>
            </w:pPr>
            <w:r>
              <w:t xml:space="preserve">Indien </w:t>
            </w:r>
            <w:r w:rsidR="00F03C2F">
              <w:t>de oefening over een verbetersleutel beschikt mag je enkel de verbeterde versie in dit document verwerken.</w:t>
            </w:r>
          </w:p>
        </w:tc>
      </w:tr>
    </w:tbl>
    <w:p w14:paraId="3D2708BD" w14:textId="77777777" w:rsidR="002B51FE" w:rsidRDefault="002B51FE"/>
    <w:tbl>
      <w:tblPr>
        <w:tblStyle w:val="TableGrid"/>
        <w:tblW w:w="5051"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01"/>
        <w:gridCol w:w="425"/>
        <w:gridCol w:w="700"/>
        <w:gridCol w:w="6546"/>
      </w:tblGrid>
      <w:tr w:rsidR="00A067A2" w:rsidRPr="000E06A7" w14:paraId="6AC7163F" w14:textId="77777777" w:rsidTr="00A067A2">
        <w:trPr>
          <w:trHeight w:val="20"/>
        </w:trPr>
        <w:tc>
          <w:tcPr>
            <w:tcW w:w="772" w:type="pct"/>
            <w:tcBorders>
              <w:left w:val="single" w:sz="18" w:space="0" w:color="FFFFFF" w:themeColor="background1"/>
              <w:bottom w:val="single" w:sz="18" w:space="0" w:color="FFFFFF" w:themeColor="background1"/>
            </w:tcBorders>
            <w:shd w:val="clear" w:color="auto" w:fill="92D050"/>
            <w:vAlign w:val="center"/>
          </w:tcPr>
          <w:p w14:paraId="59B246A9" w14:textId="77777777" w:rsidR="00A067A2" w:rsidRPr="00C10829" w:rsidRDefault="00A067A2" w:rsidP="00C76E15">
            <w:pPr>
              <w:pStyle w:val="codeverwijzing"/>
              <w:jc w:val="center"/>
              <w:rPr>
                <w:b/>
                <w:bCs/>
                <w:color w:val="FFFFFF" w:themeColor="background1"/>
              </w:rPr>
            </w:pPr>
            <w:r w:rsidRPr="000322DE">
              <w:rPr>
                <w:b/>
                <w:bCs/>
                <w:color w:val="FFFFFF" w:themeColor="background1"/>
                <w:sz w:val="36"/>
                <w:szCs w:val="36"/>
              </w:rPr>
              <w:t>1</w:t>
            </w:r>
          </w:p>
        </w:tc>
        <w:tc>
          <w:tcPr>
            <w:tcW w:w="234" w:type="pct"/>
            <w:shd w:val="clear" w:color="auto" w:fill="262626" w:themeFill="text1" w:themeFillTint="D9"/>
            <w:vAlign w:val="center"/>
          </w:tcPr>
          <w:p w14:paraId="21405DD5" w14:textId="40E2B840" w:rsidR="00A067A2" w:rsidRPr="0053798F" w:rsidRDefault="00A067A2" w:rsidP="00C44794">
            <w:pPr>
              <w:pStyle w:val="codeverwijzing"/>
              <w:jc w:val="center"/>
              <w:rPr>
                <w:b/>
                <w:bCs/>
                <w:color w:val="FFFFFF" w:themeColor="background1"/>
              </w:rPr>
            </w:pPr>
            <w:r w:rsidRPr="00C44794">
              <w:rPr>
                <w:noProof/>
                <w:color w:val="FF0000"/>
              </w:rPr>
              <w:drawing>
                <wp:inline distT="0" distB="0" distL="0" distR="0" wp14:anchorId="54C35022" wp14:editId="555C73F1">
                  <wp:extent cx="201881" cy="201881"/>
                  <wp:effectExtent l="0" t="0" r="8255" b="8255"/>
                  <wp:docPr id="16116677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386" w:type="pct"/>
            <w:shd w:val="clear" w:color="auto" w:fill="262626" w:themeFill="text1" w:themeFillTint="D9"/>
            <w:vAlign w:val="center"/>
          </w:tcPr>
          <w:p w14:paraId="65CF5642" w14:textId="540A1123" w:rsidR="00A067A2" w:rsidRPr="0053798F" w:rsidRDefault="00A067A2" w:rsidP="00C44794">
            <w:pPr>
              <w:pStyle w:val="codeverwijzing"/>
              <w:rPr>
                <w:b/>
                <w:bCs/>
                <w:color w:val="FFFFFF" w:themeColor="background1"/>
              </w:rPr>
            </w:pPr>
            <w:r w:rsidRPr="0053798F">
              <w:rPr>
                <w:b/>
                <w:bCs/>
                <w:color w:val="FFFFFF" w:themeColor="background1"/>
              </w:rPr>
              <w:t>ZOO</w:t>
            </w:r>
          </w:p>
        </w:tc>
        <w:tc>
          <w:tcPr>
            <w:tcW w:w="3608" w:type="pct"/>
            <w:tcBorders>
              <w:left w:val="nil"/>
              <w:bottom w:val="single" w:sz="18" w:space="0" w:color="FFFFFF" w:themeColor="background1"/>
              <w:right w:val="single" w:sz="18" w:space="0" w:color="FFFFFF" w:themeColor="background1"/>
            </w:tcBorders>
            <w:shd w:val="clear" w:color="auto" w:fill="92D050"/>
            <w:vAlign w:val="center"/>
          </w:tcPr>
          <w:p w14:paraId="5346DDFB" w14:textId="38E7809E" w:rsidR="00A067A2" w:rsidRPr="008A71AA" w:rsidRDefault="00A067A2" w:rsidP="00C76E15">
            <w:pPr>
              <w:pStyle w:val="codeverwijzing"/>
              <w:rPr>
                <w:color w:val="FFFFFF" w:themeColor="background1"/>
              </w:rPr>
            </w:pPr>
            <w:r w:rsidRPr="008A71AA">
              <w:rPr>
                <w:color w:val="FFFFFF" w:themeColor="background1"/>
              </w:rPr>
              <w:t xml:space="preserve">Toon alle velden uit de tabel </w:t>
            </w:r>
            <w:r>
              <w:rPr>
                <w:color w:val="FFFFFF" w:themeColor="background1"/>
              </w:rPr>
              <w:t>‘</w:t>
            </w:r>
            <w:r w:rsidRPr="0070051A">
              <w:rPr>
                <w:i/>
                <w:iCs/>
                <w:color w:val="FFFFFF" w:themeColor="background1"/>
              </w:rPr>
              <w:t>animal</w:t>
            </w:r>
            <w:r>
              <w:rPr>
                <w:i/>
                <w:iCs/>
                <w:color w:val="FFFFFF" w:themeColor="background1"/>
              </w:rPr>
              <w:t>s’</w:t>
            </w:r>
            <w:r w:rsidRPr="008A71AA">
              <w:rPr>
                <w:color w:val="FFFFFF" w:themeColor="background1"/>
              </w:rPr>
              <w:t>.</w:t>
            </w:r>
          </w:p>
        </w:tc>
      </w:tr>
      <w:tr w:rsidR="00A067A2" w:rsidRPr="000B7ADF" w14:paraId="7B2FD96A" w14:textId="77777777" w:rsidTr="00A067A2">
        <w:trPr>
          <w:trHeight w:val="115"/>
        </w:trPr>
        <w:tc>
          <w:tcPr>
            <w:tcW w:w="772"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002192D6" w14:textId="77777777" w:rsidR="00A067A2" w:rsidRPr="00344B54" w:rsidRDefault="00A067A2" w:rsidP="0007335B">
            <w:pPr>
              <w:pStyle w:val="codeverwijzing"/>
              <w:jc w:val="center"/>
              <w:rPr>
                <w:b/>
                <w:bCs/>
              </w:rPr>
            </w:pPr>
            <w:r w:rsidRPr="009E4BD1">
              <w:rPr>
                <w:b/>
                <w:bCs/>
                <w:color w:val="FFFFFF" w:themeColor="background1"/>
              </w:rPr>
              <w:t>OPLOSSING</w:t>
            </w:r>
          </w:p>
        </w:tc>
        <w:tc>
          <w:tcPr>
            <w:tcW w:w="4228"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132564A" w14:textId="77777777" w:rsidR="006F0DDF" w:rsidRPr="006F0DDF" w:rsidRDefault="006F0DDF" w:rsidP="006F0DDF">
            <w:pPr>
              <w:pStyle w:val="codeverwijzing"/>
              <w:rPr>
                <w:color w:val="FF0000"/>
              </w:rPr>
            </w:pPr>
            <w:r w:rsidRPr="006F0DDF">
              <w:rPr>
                <w:color w:val="FF0000"/>
              </w:rPr>
              <w:t>USE `zoo`;</w:t>
            </w:r>
          </w:p>
          <w:p w14:paraId="230AD284" w14:textId="0325001F" w:rsidR="00A067A2" w:rsidRDefault="006F0DDF" w:rsidP="006F0DDF">
            <w:pPr>
              <w:pStyle w:val="codeverwijzing"/>
            </w:pPr>
            <w:r w:rsidRPr="006F0DDF">
              <w:rPr>
                <w:color w:val="FF0000"/>
              </w:rPr>
              <w:t>SELECT * FROM `animals`;</w:t>
            </w:r>
          </w:p>
        </w:tc>
      </w:tr>
      <w:tr w:rsidR="00A067A2" w:rsidRPr="000B7ADF" w14:paraId="4F5CED1D" w14:textId="77777777" w:rsidTr="00A067A2">
        <w:trPr>
          <w:trHeight w:val="115"/>
        </w:trPr>
        <w:tc>
          <w:tcPr>
            <w:tcW w:w="772"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30FE529B" w14:textId="77777777" w:rsidR="00A067A2" w:rsidRPr="00344B54" w:rsidRDefault="00A067A2" w:rsidP="00C76E15">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28"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7B3DC80" w14:textId="3E398CFE" w:rsidR="00A067A2" w:rsidRPr="00B859B4" w:rsidRDefault="00A067A2" w:rsidP="00C76E15">
            <w:pPr>
              <w:pStyle w:val="codeverwijzing"/>
              <w:rPr>
                <w:color w:val="FF0000"/>
              </w:rPr>
            </w:pPr>
            <w:r w:rsidRPr="008D446E">
              <w:rPr>
                <w:noProof/>
              </w:rPr>
              <w:drawing>
                <wp:inline distT="0" distB="0" distL="0" distR="0" wp14:anchorId="3B015DE2" wp14:editId="2351CE80">
                  <wp:extent cx="3443845" cy="1215473"/>
                  <wp:effectExtent l="0" t="0" r="4445" b="3810"/>
                  <wp:docPr id="185941980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19808" name="Afbeelding 1" descr="Afbeelding met tekst, schermopname, Lettertype, nummer&#10;&#10;Automatisch gegenereerde beschrijving"/>
                          <pic:cNvPicPr/>
                        </pic:nvPicPr>
                        <pic:blipFill>
                          <a:blip r:embed="rId30"/>
                          <a:stretch>
                            <a:fillRect/>
                          </a:stretch>
                        </pic:blipFill>
                        <pic:spPr>
                          <a:xfrm>
                            <a:off x="0" y="0"/>
                            <a:ext cx="3538079" cy="1248732"/>
                          </a:xfrm>
                          <a:prstGeom prst="rect">
                            <a:avLst/>
                          </a:prstGeom>
                        </pic:spPr>
                      </pic:pic>
                    </a:graphicData>
                  </a:graphic>
                </wp:inline>
              </w:drawing>
            </w:r>
          </w:p>
        </w:tc>
      </w:tr>
    </w:tbl>
    <w:p w14:paraId="2B4C800B" w14:textId="77777777" w:rsidR="00DF7BF7" w:rsidRDefault="00DF7BF7"/>
    <w:tbl>
      <w:tblPr>
        <w:tblStyle w:val="TableGrid"/>
        <w:tblW w:w="5051"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01"/>
        <w:gridCol w:w="425"/>
        <w:gridCol w:w="700"/>
        <w:gridCol w:w="6546"/>
      </w:tblGrid>
      <w:tr w:rsidR="00A067A2" w:rsidRPr="000E06A7" w14:paraId="23ED149A" w14:textId="77777777" w:rsidTr="00A067A2">
        <w:trPr>
          <w:trHeight w:val="20"/>
        </w:trPr>
        <w:tc>
          <w:tcPr>
            <w:tcW w:w="772" w:type="pct"/>
            <w:tcBorders>
              <w:left w:val="single" w:sz="18" w:space="0" w:color="FFFFFF" w:themeColor="background1"/>
              <w:bottom w:val="single" w:sz="18" w:space="0" w:color="FFFFFF" w:themeColor="background1"/>
            </w:tcBorders>
            <w:shd w:val="clear" w:color="auto" w:fill="92D050"/>
            <w:vAlign w:val="center"/>
          </w:tcPr>
          <w:p w14:paraId="43BC50C6" w14:textId="6B410BFC" w:rsidR="00A067A2" w:rsidRPr="00C10829" w:rsidRDefault="00A067A2" w:rsidP="00A11067">
            <w:pPr>
              <w:pStyle w:val="codeverwijzing"/>
              <w:jc w:val="center"/>
              <w:rPr>
                <w:b/>
                <w:bCs/>
                <w:color w:val="FFFFFF" w:themeColor="background1"/>
              </w:rPr>
            </w:pPr>
            <w:r>
              <w:rPr>
                <w:b/>
                <w:bCs/>
                <w:color w:val="FFFFFF" w:themeColor="background1"/>
                <w:sz w:val="36"/>
                <w:szCs w:val="36"/>
              </w:rPr>
              <w:t>2</w:t>
            </w:r>
          </w:p>
        </w:tc>
        <w:tc>
          <w:tcPr>
            <w:tcW w:w="234" w:type="pct"/>
            <w:shd w:val="clear" w:color="auto" w:fill="262626" w:themeFill="text1" w:themeFillTint="D9"/>
            <w:vAlign w:val="center"/>
          </w:tcPr>
          <w:p w14:paraId="2A739805" w14:textId="77777777" w:rsidR="00A067A2" w:rsidRPr="0053798F" w:rsidRDefault="00A067A2" w:rsidP="00A11067">
            <w:pPr>
              <w:pStyle w:val="codeverwijzing"/>
              <w:jc w:val="center"/>
              <w:rPr>
                <w:b/>
                <w:bCs/>
                <w:color w:val="FFFFFF" w:themeColor="background1"/>
              </w:rPr>
            </w:pPr>
            <w:r w:rsidRPr="00C44794">
              <w:rPr>
                <w:noProof/>
                <w:color w:val="FF0000"/>
              </w:rPr>
              <w:drawing>
                <wp:inline distT="0" distB="0" distL="0" distR="0" wp14:anchorId="73FFB12D" wp14:editId="333D1358">
                  <wp:extent cx="201881" cy="201881"/>
                  <wp:effectExtent l="0" t="0" r="8255" b="8255"/>
                  <wp:docPr id="3765061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386" w:type="pct"/>
            <w:shd w:val="clear" w:color="auto" w:fill="262626" w:themeFill="text1" w:themeFillTint="D9"/>
            <w:vAlign w:val="center"/>
          </w:tcPr>
          <w:p w14:paraId="2F9BB45C" w14:textId="77777777" w:rsidR="00A067A2" w:rsidRPr="0053798F" w:rsidRDefault="00A067A2" w:rsidP="00A11067">
            <w:pPr>
              <w:pStyle w:val="codeverwijzing"/>
              <w:rPr>
                <w:b/>
                <w:bCs/>
                <w:color w:val="FFFFFF" w:themeColor="background1"/>
              </w:rPr>
            </w:pPr>
            <w:r w:rsidRPr="0053798F">
              <w:rPr>
                <w:b/>
                <w:bCs/>
                <w:color w:val="FFFFFF" w:themeColor="background1"/>
              </w:rPr>
              <w:t>ZOO</w:t>
            </w:r>
          </w:p>
        </w:tc>
        <w:tc>
          <w:tcPr>
            <w:tcW w:w="3608" w:type="pct"/>
            <w:tcBorders>
              <w:left w:val="nil"/>
              <w:bottom w:val="single" w:sz="18" w:space="0" w:color="FFFFFF" w:themeColor="background1"/>
              <w:right w:val="single" w:sz="18" w:space="0" w:color="FFFFFF" w:themeColor="background1"/>
            </w:tcBorders>
            <w:shd w:val="clear" w:color="auto" w:fill="92D050"/>
            <w:vAlign w:val="center"/>
          </w:tcPr>
          <w:p w14:paraId="0362FE46" w14:textId="38FCD7EF" w:rsidR="00A067A2" w:rsidRPr="008A71AA" w:rsidRDefault="00A067A2" w:rsidP="00A11067">
            <w:pPr>
              <w:pStyle w:val="codeverwijzing"/>
              <w:rPr>
                <w:color w:val="FFFFFF" w:themeColor="background1"/>
              </w:rPr>
            </w:pPr>
            <w:r w:rsidRPr="008A71AA">
              <w:rPr>
                <w:color w:val="FFFFFF" w:themeColor="background1"/>
              </w:rPr>
              <w:t>Toon de naam van alle parkgebieden.</w:t>
            </w:r>
          </w:p>
        </w:tc>
      </w:tr>
      <w:tr w:rsidR="00A067A2" w:rsidRPr="000B7ADF" w14:paraId="6E7A1B67" w14:textId="77777777" w:rsidTr="00A067A2">
        <w:trPr>
          <w:trHeight w:val="115"/>
        </w:trPr>
        <w:tc>
          <w:tcPr>
            <w:tcW w:w="772"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593C1F93" w14:textId="77777777" w:rsidR="00A067A2" w:rsidRPr="00344B54" w:rsidRDefault="00A067A2" w:rsidP="00A11067">
            <w:pPr>
              <w:pStyle w:val="codeverwijzing"/>
              <w:jc w:val="center"/>
              <w:rPr>
                <w:b/>
                <w:bCs/>
              </w:rPr>
            </w:pPr>
            <w:r w:rsidRPr="009E4BD1">
              <w:rPr>
                <w:b/>
                <w:bCs/>
                <w:color w:val="FFFFFF" w:themeColor="background1"/>
              </w:rPr>
              <w:t>OPLOSSING</w:t>
            </w:r>
          </w:p>
        </w:tc>
        <w:tc>
          <w:tcPr>
            <w:tcW w:w="4228"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1A53D21B" w14:textId="77777777" w:rsidR="006F0DDF" w:rsidRPr="006F0DDF" w:rsidRDefault="006F0DDF" w:rsidP="006F0DDF">
            <w:pPr>
              <w:pStyle w:val="codeverwijzing"/>
              <w:rPr>
                <w:color w:val="FF0000"/>
              </w:rPr>
            </w:pPr>
            <w:r w:rsidRPr="006F0DDF">
              <w:rPr>
                <w:color w:val="FF0000"/>
              </w:rPr>
              <w:t>USE `zoo`;</w:t>
            </w:r>
          </w:p>
          <w:p w14:paraId="72943D1D" w14:textId="1CB0253C" w:rsidR="00A067A2" w:rsidRDefault="006F0DDF" w:rsidP="006F0DDF">
            <w:pPr>
              <w:pStyle w:val="codeverwijzing"/>
            </w:pPr>
            <w:r w:rsidRPr="006F0DDF">
              <w:rPr>
                <w:color w:val="FF0000"/>
              </w:rPr>
              <w:t>SELECT name FROM `parkzones`;</w:t>
            </w:r>
          </w:p>
        </w:tc>
      </w:tr>
      <w:tr w:rsidR="00A067A2" w:rsidRPr="000B7ADF" w14:paraId="7EAAA819" w14:textId="77777777" w:rsidTr="00A067A2">
        <w:trPr>
          <w:trHeight w:val="115"/>
        </w:trPr>
        <w:tc>
          <w:tcPr>
            <w:tcW w:w="772"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5D7A23DF" w14:textId="77777777" w:rsidR="00A067A2" w:rsidRPr="00344B54" w:rsidRDefault="00A067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28"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31BEF9C1" w14:textId="2DD00549" w:rsidR="00A067A2" w:rsidRPr="00B859B4" w:rsidRDefault="00A067A2" w:rsidP="00A11067">
            <w:pPr>
              <w:pStyle w:val="codeverwijzing"/>
              <w:rPr>
                <w:color w:val="FF0000"/>
              </w:rPr>
            </w:pPr>
            <w:r w:rsidRPr="00A4682C">
              <w:rPr>
                <w:noProof/>
                <w:color w:val="FF0000"/>
              </w:rPr>
              <w:drawing>
                <wp:inline distT="0" distB="0" distL="0" distR="0" wp14:anchorId="20678688" wp14:editId="3EA0CE0C">
                  <wp:extent cx="1133475" cy="1181100"/>
                  <wp:effectExtent l="0" t="0" r="9525" b="0"/>
                  <wp:docPr id="15542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129" name=""/>
                          <pic:cNvPicPr/>
                        </pic:nvPicPr>
                        <pic:blipFill>
                          <a:blip r:embed="rId31"/>
                          <a:stretch>
                            <a:fillRect/>
                          </a:stretch>
                        </pic:blipFill>
                        <pic:spPr>
                          <a:xfrm>
                            <a:off x="0" y="0"/>
                            <a:ext cx="1134743" cy="1182421"/>
                          </a:xfrm>
                          <a:prstGeom prst="rect">
                            <a:avLst/>
                          </a:prstGeom>
                        </pic:spPr>
                      </pic:pic>
                    </a:graphicData>
                  </a:graphic>
                </wp:inline>
              </w:drawing>
            </w:r>
          </w:p>
        </w:tc>
      </w:tr>
    </w:tbl>
    <w:p w14:paraId="0531DBF7" w14:textId="77777777" w:rsidR="00DF7BF7" w:rsidRDefault="00DF7BF7"/>
    <w:tbl>
      <w:tblPr>
        <w:tblStyle w:val="TableGrid"/>
        <w:tblW w:w="4973"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7"/>
        <w:gridCol w:w="429"/>
        <w:gridCol w:w="707"/>
        <w:gridCol w:w="6379"/>
      </w:tblGrid>
      <w:tr w:rsidR="00A067A2" w:rsidRPr="000E06A7" w14:paraId="6AEAB381" w14:textId="77777777" w:rsidTr="00BD1B36">
        <w:trPr>
          <w:trHeight w:val="20"/>
        </w:trPr>
        <w:tc>
          <w:tcPr>
            <w:tcW w:w="793" w:type="pct"/>
            <w:tcBorders>
              <w:left w:val="single" w:sz="18" w:space="0" w:color="FFFFFF" w:themeColor="background1"/>
              <w:bottom w:val="single" w:sz="18" w:space="0" w:color="FFFFFF" w:themeColor="background1"/>
            </w:tcBorders>
            <w:shd w:val="clear" w:color="auto" w:fill="92D050"/>
            <w:vAlign w:val="center"/>
          </w:tcPr>
          <w:p w14:paraId="1209474B" w14:textId="42A3A3C9" w:rsidR="00A067A2" w:rsidRPr="00C10829" w:rsidRDefault="00A067A2" w:rsidP="00A11067">
            <w:pPr>
              <w:pStyle w:val="codeverwijzing"/>
              <w:jc w:val="center"/>
              <w:rPr>
                <w:b/>
                <w:bCs/>
                <w:color w:val="FFFFFF" w:themeColor="background1"/>
              </w:rPr>
            </w:pPr>
            <w:r>
              <w:rPr>
                <w:b/>
                <w:bCs/>
                <w:color w:val="FFFFFF" w:themeColor="background1"/>
                <w:sz w:val="36"/>
                <w:szCs w:val="36"/>
              </w:rPr>
              <w:t>3</w:t>
            </w:r>
          </w:p>
        </w:tc>
        <w:tc>
          <w:tcPr>
            <w:tcW w:w="240" w:type="pct"/>
            <w:shd w:val="clear" w:color="auto" w:fill="262626" w:themeFill="text1" w:themeFillTint="D9"/>
            <w:vAlign w:val="center"/>
          </w:tcPr>
          <w:p w14:paraId="0900BFFF" w14:textId="77777777" w:rsidR="00A067A2" w:rsidRPr="0053798F" w:rsidRDefault="00A067A2" w:rsidP="00A11067">
            <w:pPr>
              <w:pStyle w:val="codeverwijzing"/>
              <w:jc w:val="center"/>
              <w:rPr>
                <w:b/>
                <w:bCs/>
                <w:color w:val="FFFFFF" w:themeColor="background1"/>
              </w:rPr>
            </w:pPr>
            <w:r w:rsidRPr="00C44794">
              <w:rPr>
                <w:noProof/>
                <w:color w:val="FF0000"/>
              </w:rPr>
              <w:drawing>
                <wp:inline distT="0" distB="0" distL="0" distR="0" wp14:anchorId="5E70B7DA" wp14:editId="254A0030">
                  <wp:extent cx="201881" cy="201881"/>
                  <wp:effectExtent l="0" t="0" r="8255" b="8255"/>
                  <wp:docPr id="4707786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396" w:type="pct"/>
            <w:shd w:val="clear" w:color="auto" w:fill="262626" w:themeFill="text1" w:themeFillTint="D9"/>
            <w:vAlign w:val="center"/>
          </w:tcPr>
          <w:p w14:paraId="7CD25281" w14:textId="77777777" w:rsidR="00A067A2" w:rsidRPr="0053798F" w:rsidRDefault="00A067A2" w:rsidP="00A11067">
            <w:pPr>
              <w:pStyle w:val="codeverwijzing"/>
              <w:rPr>
                <w:b/>
                <w:bCs/>
                <w:color w:val="FFFFFF" w:themeColor="background1"/>
              </w:rPr>
            </w:pPr>
            <w:r w:rsidRPr="0053798F">
              <w:rPr>
                <w:b/>
                <w:bCs/>
                <w:color w:val="FFFFFF" w:themeColor="background1"/>
              </w:rPr>
              <w:t>ZOO</w:t>
            </w:r>
          </w:p>
        </w:tc>
        <w:tc>
          <w:tcPr>
            <w:tcW w:w="3571" w:type="pct"/>
            <w:tcBorders>
              <w:left w:val="nil"/>
              <w:bottom w:val="single" w:sz="18" w:space="0" w:color="FFFFFF" w:themeColor="background1"/>
              <w:right w:val="single" w:sz="18" w:space="0" w:color="FFFFFF" w:themeColor="background1"/>
            </w:tcBorders>
            <w:shd w:val="clear" w:color="auto" w:fill="92D050"/>
            <w:vAlign w:val="center"/>
          </w:tcPr>
          <w:p w14:paraId="2BB419E6" w14:textId="6E506AE6" w:rsidR="00A067A2" w:rsidRPr="00A8412B" w:rsidRDefault="00A067A2" w:rsidP="00A8412B">
            <w:pPr>
              <w:spacing w:line="259" w:lineRule="auto"/>
              <w:rPr>
                <w:kern w:val="2"/>
                <w14:ligatures w14:val="standardContextual"/>
              </w:rPr>
            </w:pPr>
            <w:r w:rsidRPr="002177D8">
              <w:rPr>
                <w:color w:val="FFFFFF" w:themeColor="background1"/>
              </w:rPr>
              <w:t>Toon de naam, het gewicht en de geboortedatum (in deze volgorde!) van alle dieren.</w:t>
            </w:r>
          </w:p>
        </w:tc>
      </w:tr>
      <w:tr w:rsidR="00A067A2" w:rsidRPr="000B7ADF" w14:paraId="4BF805F4" w14:textId="77777777" w:rsidTr="00A067A2">
        <w:trPr>
          <w:trHeight w:val="115"/>
        </w:trPr>
        <w:tc>
          <w:tcPr>
            <w:tcW w:w="793"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48F554B9" w14:textId="77777777" w:rsidR="00A067A2" w:rsidRPr="00344B54" w:rsidRDefault="00A067A2" w:rsidP="00A11067">
            <w:pPr>
              <w:pStyle w:val="codeverwijzing"/>
              <w:jc w:val="center"/>
              <w:rPr>
                <w:b/>
                <w:bCs/>
              </w:rPr>
            </w:pPr>
            <w:r w:rsidRPr="009E4BD1">
              <w:rPr>
                <w:b/>
                <w:bCs/>
                <w:color w:val="FFFFFF" w:themeColor="background1"/>
              </w:rPr>
              <w:t>OPLOSSING</w:t>
            </w:r>
          </w:p>
        </w:tc>
        <w:tc>
          <w:tcPr>
            <w:tcW w:w="4207"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8C3A5B1" w14:textId="77777777" w:rsidR="006F0DDF" w:rsidRPr="006F0DDF" w:rsidRDefault="006F0DDF" w:rsidP="006F0DDF">
            <w:pPr>
              <w:pStyle w:val="codeverwijzing"/>
              <w:rPr>
                <w:color w:val="FF0000"/>
              </w:rPr>
            </w:pPr>
            <w:r w:rsidRPr="006F0DDF">
              <w:rPr>
                <w:color w:val="FF0000"/>
              </w:rPr>
              <w:t>USE `zoo`;</w:t>
            </w:r>
          </w:p>
          <w:p w14:paraId="06C0169A" w14:textId="54B839FC" w:rsidR="00A067A2" w:rsidRDefault="006F0DDF" w:rsidP="006F0DDF">
            <w:pPr>
              <w:pStyle w:val="codeverwijzing"/>
            </w:pPr>
            <w:r w:rsidRPr="006F0DDF">
              <w:rPr>
                <w:color w:val="FF0000"/>
              </w:rPr>
              <w:t>SELECT name,weight,date_of_birth FROM `animals`;</w:t>
            </w:r>
          </w:p>
        </w:tc>
      </w:tr>
      <w:tr w:rsidR="00A067A2" w:rsidRPr="000B7ADF" w14:paraId="0E0E877E" w14:textId="77777777" w:rsidTr="00A067A2">
        <w:trPr>
          <w:trHeight w:val="115"/>
        </w:trPr>
        <w:tc>
          <w:tcPr>
            <w:tcW w:w="793"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05092D9F" w14:textId="77777777" w:rsidR="00A067A2" w:rsidRPr="00344B54" w:rsidRDefault="00A067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07"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4C27E748" w14:textId="2ED61C4F" w:rsidR="00A067A2" w:rsidRPr="00B859B4" w:rsidRDefault="00A067A2" w:rsidP="00A11067">
            <w:pPr>
              <w:pStyle w:val="codeverwijzing"/>
              <w:rPr>
                <w:color w:val="FF0000"/>
              </w:rPr>
            </w:pPr>
            <w:r w:rsidRPr="003D50DB">
              <w:rPr>
                <w:noProof/>
                <w:color w:val="FF0000"/>
              </w:rPr>
              <w:drawing>
                <wp:inline distT="0" distB="0" distL="0" distR="0" wp14:anchorId="6708CCE0" wp14:editId="57A8A6D5">
                  <wp:extent cx="1981477" cy="1333686"/>
                  <wp:effectExtent l="0" t="0" r="0" b="0"/>
                  <wp:docPr id="14208849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498" name="Afbeelding 1" descr="Afbeelding met tekst, schermopname, Lettertype, nummer&#10;&#10;Automatisch gegenereerde beschrijving"/>
                          <pic:cNvPicPr/>
                        </pic:nvPicPr>
                        <pic:blipFill>
                          <a:blip r:embed="rId32"/>
                          <a:stretch>
                            <a:fillRect/>
                          </a:stretch>
                        </pic:blipFill>
                        <pic:spPr>
                          <a:xfrm>
                            <a:off x="0" y="0"/>
                            <a:ext cx="1981477" cy="1333686"/>
                          </a:xfrm>
                          <a:prstGeom prst="rect">
                            <a:avLst/>
                          </a:prstGeom>
                        </pic:spPr>
                      </pic:pic>
                    </a:graphicData>
                  </a:graphic>
                </wp:inline>
              </w:drawing>
            </w:r>
          </w:p>
        </w:tc>
      </w:tr>
    </w:tbl>
    <w:p w14:paraId="12564106" w14:textId="77777777" w:rsidR="00A8412B" w:rsidRDefault="00A8412B"/>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586DC5B5" w14:textId="77777777" w:rsidTr="006366A9">
        <w:tc>
          <w:tcPr>
            <w:tcW w:w="640" w:type="dxa"/>
            <w:shd w:val="clear" w:color="auto" w:fill="6666FF"/>
            <w:vAlign w:val="center"/>
          </w:tcPr>
          <w:p w14:paraId="23582F7C" w14:textId="77777777" w:rsidR="00D75816" w:rsidRPr="008F0EA7" w:rsidRDefault="00D75816" w:rsidP="006366A9">
            <w:pPr>
              <w:rPr>
                <w:b/>
                <w:bCs/>
                <w:color w:val="FFFFFF" w:themeColor="background1"/>
              </w:rPr>
            </w:pPr>
            <w:r w:rsidRPr="001D2F0F">
              <w:rPr>
                <w:noProof/>
              </w:rPr>
              <w:drawing>
                <wp:inline distT="0" distB="0" distL="0" distR="0" wp14:anchorId="601F285E" wp14:editId="265C7FDB">
                  <wp:extent cx="269240" cy="269240"/>
                  <wp:effectExtent l="0" t="0" r="0" b="0"/>
                  <wp:docPr id="21299086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092274A1"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09E0EA08" w14:textId="2DDB06DB" w:rsidR="00D75816" w:rsidRPr="008F0EA7" w:rsidRDefault="00D75816" w:rsidP="006366A9">
            <w:pPr>
              <w:rPr>
                <w:b/>
                <w:bCs/>
                <w:color w:val="FFFFFF" w:themeColor="background1"/>
              </w:rPr>
            </w:pPr>
            <w:r>
              <w:rPr>
                <w:b/>
                <w:bCs/>
                <w:color w:val="FFFFFF" w:themeColor="background1"/>
              </w:rPr>
              <w:t>VERBETERSLEUTEL OEFENING 1 - 3</w:t>
            </w:r>
          </w:p>
        </w:tc>
        <w:tc>
          <w:tcPr>
            <w:tcW w:w="458" w:type="dxa"/>
            <w:shd w:val="clear" w:color="auto" w:fill="262626" w:themeFill="text1" w:themeFillTint="D9"/>
            <w:vAlign w:val="center"/>
          </w:tcPr>
          <w:p w14:paraId="147EE876"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45A1C901" wp14:editId="6AA8FA09">
                  <wp:extent cx="152400" cy="152400"/>
                  <wp:effectExtent l="0" t="0" r="0" b="0"/>
                  <wp:docPr id="810296914" name="Graphic 81029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63A8A924" w14:textId="0DFE44C2" w:rsidR="00D75816" w:rsidRPr="002515AD" w:rsidRDefault="00D75816" w:rsidP="006366A9">
            <w:pPr>
              <w:rPr>
                <w:color w:val="FFFFFF" w:themeColor="background1"/>
              </w:rPr>
            </w:pPr>
            <w:r w:rsidRPr="002515AD">
              <w:rPr>
                <w:color w:val="FFFFFF" w:themeColor="background1"/>
              </w:rPr>
              <w:t>1</w:t>
            </w:r>
            <w:r>
              <w:rPr>
                <w:color w:val="FFFFFF" w:themeColor="background1"/>
              </w:rPr>
              <w:t>2</w:t>
            </w:r>
            <w:r w:rsidRPr="002515AD">
              <w:rPr>
                <w:color w:val="FFFFFF" w:themeColor="background1"/>
              </w:rPr>
              <w:t xml:space="preserve"> min</w:t>
            </w:r>
          </w:p>
        </w:tc>
      </w:tr>
      <w:tr w:rsidR="00D75816" w14:paraId="170619F9" w14:textId="77777777" w:rsidTr="006366A9">
        <w:tc>
          <w:tcPr>
            <w:tcW w:w="7764" w:type="dxa"/>
            <w:gridSpan w:val="3"/>
            <w:shd w:val="clear" w:color="auto" w:fill="F2F2F2" w:themeFill="background1" w:themeFillShade="F2"/>
          </w:tcPr>
          <w:p w14:paraId="0646A5B9" w14:textId="4F14283E" w:rsidR="00D75816" w:rsidRDefault="00D75816" w:rsidP="006366A9">
            <w:r>
              <w:lastRenderedPageBreak/>
              <w:t xml:space="preserve">Klik </w:t>
            </w:r>
            <w:r>
              <w:fldChar w:fldCharType="begin"/>
            </w:r>
            <w:r>
              <w:instrText>HYPERLINK "https://youtu.be/uYzNtqkVgGE"</w:instrText>
            </w:r>
            <w:r>
              <w:fldChar w:fldCharType="separate"/>
            </w:r>
            <w:r w:rsidRPr="00D75816">
              <w:rPr>
                <w:rStyle w:val="Hyperlink"/>
                <w:kern w:val="2"/>
                <w14:ligatures w14:val="standardContextual"/>
              </w:rPr>
              <w:t>hier</w:t>
            </w:r>
            <w:r>
              <w:rPr>
                <w:rStyle w:val="Hyperlink"/>
              </w:rPr>
              <w:fldChar w:fldCharType="end"/>
            </w:r>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5F504C13" w14:textId="77777777" w:rsidR="00D75816" w:rsidRDefault="00D75816" w:rsidP="006366A9"/>
        </w:tc>
        <w:tc>
          <w:tcPr>
            <w:tcW w:w="850" w:type="dxa"/>
            <w:shd w:val="clear" w:color="auto" w:fill="F2F2F2" w:themeFill="background1" w:themeFillShade="F2"/>
          </w:tcPr>
          <w:p w14:paraId="268352A4" w14:textId="77777777" w:rsidR="00D75816" w:rsidRDefault="00D75816" w:rsidP="006366A9"/>
        </w:tc>
      </w:tr>
    </w:tbl>
    <w:p w14:paraId="3BBBBDB4" w14:textId="77777777" w:rsidR="00D75816" w:rsidRDefault="00D75816"/>
    <w:p w14:paraId="66E9686E" w14:textId="77777777" w:rsidR="00D75816" w:rsidRDefault="00D75816"/>
    <w:tbl>
      <w:tblPr>
        <w:tblStyle w:val="TableGrid"/>
        <w:tblW w:w="4975"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9"/>
        <w:gridCol w:w="429"/>
        <w:gridCol w:w="1131"/>
        <w:gridCol w:w="5956"/>
      </w:tblGrid>
      <w:tr w:rsidR="00A067A2" w:rsidRPr="000E06A7" w14:paraId="2BA4DCC9" w14:textId="77777777" w:rsidTr="0038342B">
        <w:trPr>
          <w:trHeight w:val="20"/>
        </w:trPr>
        <w:tc>
          <w:tcPr>
            <w:tcW w:w="794" w:type="pct"/>
            <w:tcBorders>
              <w:left w:val="single" w:sz="18" w:space="0" w:color="FFFFFF" w:themeColor="background1"/>
              <w:bottom w:val="single" w:sz="18" w:space="0" w:color="FFFFFF" w:themeColor="background1"/>
            </w:tcBorders>
            <w:shd w:val="clear" w:color="auto" w:fill="FF9999"/>
            <w:vAlign w:val="center"/>
          </w:tcPr>
          <w:p w14:paraId="7B18FE40" w14:textId="683F4DA8" w:rsidR="00A067A2" w:rsidRPr="00C10829" w:rsidRDefault="00A067A2" w:rsidP="00A11067">
            <w:pPr>
              <w:pStyle w:val="codeverwijzing"/>
              <w:jc w:val="center"/>
              <w:rPr>
                <w:b/>
                <w:bCs/>
                <w:color w:val="FFFFFF" w:themeColor="background1"/>
              </w:rPr>
            </w:pPr>
            <w:r>
              <w:rPr>
                <w:b/>
                <w:bCs/>
                <w:color w:val="FFFFFF" w:themeColor="background1"/>
                <w:sz w:val="36"/>
                <w:szCs w:val="36"/>
              </w:rPr>
              <w:t>4</w:t>
            </w:r>
          </w:p>
        </w:tc>
        <w:tc>
          <w:tcPr>
            <w:tcW w:w="240" w:type="pct"/>
            <w:shd w:val="clear" w:color="auto" w:fill="262626" w:themeFill="text1" w:themeFillTint="D9"/>
            <w:vAlign w:val="center"/>
          </w:tcPr>
          <w:p w14:paraId="08DECBA0" w14:textId="77777777" w:rsidR="00A067A2" w:rsidRPr="0053798F" w:rsidRDefault="00A067A2" w:rsidP="00A11067">
            <w:pPr>
              <w:pStyle w:val="codeverwijzing"/>
              <w:jc w:val="center"/>
              <w:rPr>
                <w:b/>
                <w:bCs/>
                <w:color w:val="FFFFFF" w:themeColor="background1"/>
              </w:rPr>
            </w:pPr>
            <w:r w:rsidRPr="00C44794">
              <w:rPr>
                <w:noProof/>
                <w:color w:val="FF0000"/>
              </w:rPr>
              <w:drawing>
                <wp:inline distT="0" distB="0" distL="0" distR="0" wp14:anchorId="2ED0D7C7" wp14:editId="1CF2B826">
                  <wp:extent cx="201881" cy="201881"/>
                  <wp:effectExtent l="0" t="0" r="8255" b="8255"/>
                  <wp:docPr id="12259713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33" w:type="pct"/>
            <w:shd w:val="clear" w:color="auto" w:fill="262626" w:themeFill="text1" w:themeFillTint="D9"/>
            <w:vAlign w:val="center"/>
          </w:tcPr>
          <w:p w14:paraId="66365BAA" w14:textId="1E2365C0" w:rsidR="00A067A2" w:rsidRPr="0053798F" w:rsidRDefault="00A067A2" w:rsidP="00A11067">
            <w:pPr>
              <w:pStyle w:val="codeverwijzing"/>
              <w:rPr>
                <w:b/>
                <w:bCs/>
                <w:color w:val="FFFFFF" w:themeColor="background1"/>
              </w:rPr>
            </w:pPr>
            <w:r>
              <w:rPr>
                <w:b/>
                <w:bCs/>
                <w:color w:val="FFFFFF" w:themeColor="background1"/>
              </w:rPr>
              <w:t>DIGITECH</w:t>
            </w:r>
          </w:p>
        </w:tc>
        <w:tc>
          <w:tcPr>
            <w:tcW w:w="3333" w:type="pct"/>
            <w:tcBorders>
              <w:left w:val="nil"/>
              <w:bottom w:val="single" w:sz="18" w:space="0" w:color="FFFFFF" w:themeColor="background1"/>
              <w:right w:val="single" w:sz="18" w:space="0" w:color="FFFFFF" w:themeColor="background1"/>
            </w:tcBorders>
            <w:shd w:val="clear" w:color="auto" w:fill="FF9999"/>
            <w:vAlign w:val="center"/>
          </w:tcPr>
          <w:p w14:paraId="4E677ED8" w14:textId="68DE3560" w:rsidR="00A067A2" w:rsidRPr="00A8412B" w:rsidRDefault="00A067A2" w:rsidP="00A8412B">
            <w:pPr>
              <w:spacing w:line="259" w:lineRule="auto"/>
              <w:rPr>
                <w:kern w:val="2"/>
                <w14:ligatures w14:val="standardContextual"/>
              </w:rPr>
            </w:pPr>
          </w:p>
        </w:tc>
      </w:tr>
      <w:tr w:rsidR="00A067A2" w:rsidRPr="000E06A7" w14:paraId="3ED197F0" w14:textId="77777777" w:rsidTr="00EF1E98">
        <w:trPr>
          <w:trHeight w:val="20"/>
        </w:trPr>
        <w:tc>
          <w:tcPr>
            <w:tcW w:w="794" w:type="pct"/>
            <w:tcBorders>
              <w:left w:val="single" w:sz="18" w:space="0" w:color="FFFFFF" w:themeColor="background1"/>
              <w:bottom w:val="single" w:sz="18" w:space="0" w:color="FFFFFF" w:themeColor="background1"/>
            </w:tcBorders>
            <w:shd w:val="clear" w:color="auto" w:fill="262626" w:themeFill="text1" w:themeFillTint="D9"/>
            <w:vAlign w:val="center"/>
          </w:tcPr>
          <w:p w14:paraId="1975DC71" w14:textId="279DD541" w:rsidR="00A067A2" w:rsidRDefault="00A067A2" w:rsidP="00A11067">
            <w:pPr>
              <w:pStyle w:val="codeverwijzing"/>
              <w:jc w:val="center"/>
              <w:rPr>
                <w:b/>
                <w:bCs/>
                <w:color w:val="FFFFFF" w:themeColor="background1"/>
                <w:sz w:val="36"/>
                <w:szCs w:val="36"/>
              </w:rPr>
            </w:pPr>
            <w:r w:rsidRPr="00EF020D">
              <w:rPr>
                <w:b/>
                <w:bCs/>
                <w:color w:val="FFFFFF" w:themeColor="background1"/>
              </w:rPr>
              <w:t>OPGAVE</w:t>
            </w:r>
          </w:p>
        </w:tc>
        <w:tc>
          <w:tcPr>
            <w:tcW w:w="4206" w:type="pct"/>
            <w:gridSpan w:val="3"/>
            <w:tcBorders>
              <w:right w:val="single" w:sz="18" w:space="0" w:color="FFFFFF" w:themeColor="background1"/>
            </w:tcBorders>
            <w:shd w:val="clear" w:color="auto" w:fill="F2F2F2" w:themeFill="background1" w:themeFillShade="F2"/>
            <w:vAlign w:val="center"/>
          </w:tcPr>
          <w:p w14:paraId="474F8AD3" w14:textId="2FB289DB" w:rsidR="00A067A2" w:rsidRPr="00B35A05" w:rsidRDefault="00A067A2" w:rsidP="00A8412B">
            <w:pPr>
              <w:rPr>
                <w:color w:val="000000" w:themeColor="text1"/>
              </w:rPr>
            </w:pPr>
            <w:r w:rsidRPr="00B35A05">
              <w:rPr>
                <w:color w:val="000000" w:themeColor="text1"/>
              </w:rPr>
              <w:t>Toon alle velden uit de tabel ‘</w:t>
            </w:r>
            <w:r w:rsidRPr="00B35A05">
              <w:rPr>
                <w:i/>
                <w:iCs/>
                <w:color w:val="000000" w:themeColor="text1"/>
              </w:rPr>
              <w:t>employees’</w:t>
            </w:r>
            <w:r w:rsidRPr="00B35A05">
              <w:rPr>
                <w:color w:val="000000" w:themeColor="text1"/>
              </w:rPr>
              <w:t>.</w:t>
            </w:r>
          </w:p>
        </w:tc>
      </w:tr>
      <w:tr w:rsidR="00A067A2" w:rsidRPr="000B7ADF" w14:paraId="41B253A4" w14:textId="77777777" w:rsidTr="00EF1E98">
        <w:trPr>
          <w:trHeight w:val="115"/>
        </w:trPr>
        <w:tc>
          <w:tcPr>
            <w:tcW w:w="794"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6EB6CD2E" w14:textId="77777777" w:rsidR="00A067A2" w:rsidRPr="00344B54" w:rsidRDefault="00A067A2" w:rsidP="00A11067">
            <w:pPr>
              <w:pStyle w:val="codeverwijzing"/>
              <w:jc w:val="center"/>
              <w:rPr>
                <w:b/>
                <w:bCs/>
              </w:rPr>
            </w:pPr>
            <w:r w:rsidRPr="009E4BD1">
              <w:rPr>
                <w:b/>
                <w:bCs/>
                <w:color w:val="FFFFFF" w:themeColor="background1"/>
              </w:rPr>
              <w:t>OPLOSSING</w:t>
            </w:r>
          </w:p>
        </w:tc>
        <w:tc>
          <w:tcPr>
            <w:tcW w:w="4206"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E9EC13F" w14:textId="77777777" w:rsidR="006F0DDF" w:rsidRPr="006F0DDF" w:rsidRDefault="006F0DDF" w:rsidP="006F0DDF">
            <w:pPr>
              <w:pStyle w:val="codeverwijzing"/>
              <w:rPr>
                <w:color w:val="FF0000"/>
              </w:rPr>
            </w:pPr>
            <w:r w:rsidRPr="006F0DDF">
              <w:rPr>
                <w:color w:val="FF0000"/>
              </w:rPr>
              <w:t>USE `digitech`;</w:t>
            </w:r>
          </w:p>
          <w:p w14:paraId="75EA4675" w14:textId="7B684508" w:rsidR="00A067A2" w:rsidRDefault="006F0DDF" w:rsidP="006F0DDF">
            <w:pPr>
              <w:pStyle w:val="codeverwijzing"/>
            </w:pPr>
            <w:r w:rsidRPr="006F0DDF">
              <w:rPr>
                <w:color w:val="FF0000"/>
              </w:rPr>
              <w:t>SELECT * FROM `employees`;</w:t>
            </w:r>
          </w:p>
        </w:tc>
      </w:tr>
      <w:tr w:rsidR="00A067A2" w:rsidRPr="000B7ADF" w14:paraId="79A7A0CD" w14:textId="77777777" w:rsidTr="00EF1E98">
        <w:trPr>
          <w:trHeight w:val="115"/>
        </w:trPr>
        <w:tc>
          <w:tcPr>
            <w:tcW w:w="794"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13F855B" w14:textId="77777777" w:rsidR="00A067A2" w:rsidRPr="00344B54" w:rsidRDefault="00A067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06"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CEBD88A" w14:textId="304F5520" w:rsidR="00A067A2" w:rsidRPr="00B859B4" w:rsidRDefault="00A067A2" w:rsidP="00A11067">
            <w:pPr>
              <w:pStyle w:val="codeverwijzing"/>
              <w:rPr>
                <w:color w:val="FF0000"/>
              </w:rPr>
            </w:pPr>
            <w:r w:rsidRPr="0065710A">
              <w:rPr>
                <w:noProof/>
                <w:color w:val="000000" w:themeColor="text1"/>
              </w:rPr>
              <w:drawing>
                <wp:inline distT="0" distB="0" distL="0" distR="0" wp14:anchorId="6E818CAE" wp14:editId="520A275D">
                  <wp:extent cx="3978323" cy="677087"/>
                  <wp:effectExtent l="0" t="0" r="3175" b="8890"/>
                  <wp:docPr id="103929193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1938" name="Afbeelding 1" descr="Afbeelding met tekst, schermopname, Lettertype, nummer&#10;&#10;Automatisch gegenereerde beschrijving"/>
                          <pic:cNvPicPr/>
                        </pic:nvPicPr>
                        <pic:blipFill>
                          <a:blip r:embed="rId33"/>
                          <a:stretch>
                            <a:fillRect/>
                          </a:stretch>
                        </pic:blipFill>
                        <pic:spPr>
                          <a:xfrm>
                            <a:off x="0" y="0"/>
                            <a:ext cx="4106269" cy="698863"/>
                          </a:xfrm>
                          <a:prstGeom prst="rect">
                            <a:avLst/>
                          </a:prstGeom>
                        </pic:spPr>
                      </pic:pic>
                    </a:graphicData>
                  </a:graphic>
                </wp:inline>
              </w:drawing>
            </w:r>
          </w:p>
        </w:tc>
      </w:tr>
    </w:tbl>
    <w:p w14:paraId="032E3B91" w14:textId="77777777" w:rsidR="00341955" w:rsidRDefault="00341955"/>
    <w:tbl>
      <w:tblPr>
        <w:tblStyle w:val="TableGrid"/>
        <w:tblW w:w="4975"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9"/>
        <w:gridCol w:w="429"/>
        <w:gridCol w:w="1131"/>
        <w:gridCol w:w="5956"/>
      </w:tblGrid>
      <w:tr w:rsidR="00A067A2" w:rsidRPr="000E06A7" w14:paraId="5C0FE95F" w14:textId="77777777" w:rsidTr="0038342B">
        <w:trPr>
          <w:trHeight w:val="20"/>
        </w:trPr>
        <w:tc>
          <w:tcPr>
            <w:tcW w:w="794" w:type="pct"/>
            <w:tcBorders>
              <w:left w:val="single" w:sz="18" w:space="0" w:color="FFFFFF" w:themeColor="background1"/>
              <w:bottom w:val="single" w:sz="18" w:space="0" w:color="FFFFFF" w:themeColor="background1"/>
            </w:tcBorders>
            <w:shd w:val="clear" w:color="auto" w:fill="FF9999"/>
            <w:vAlign w:val="center"/>
          </w:tcPr>
          <w:p w14:paraId="32E6238C" w14:textId="29F0B08C" w:rsidR="00A067A2" w:rsidRPr="00C10829" w:rsidRDefault="00A067A2" w:rsidP="00A11067">
            <w:pPr>
              <w:pStyle w:val="codeverwijzing"/>
              <w:jc w:val="center"/>
              <w:rPr>
                <w:b/>
                <w:bCs/>
                <w:color w:val="FFFFFF" w:themeColor="background1"/>
              </w:rPr>
            </w:pPr>
            <w:r>
              <w:rPr>
                <w:b/>
                <w:bCs/>
                <w:color w:val="FFFFFF" w:themeColor="background1"/>
                <w:sz w:val="36"/>
                <w:szCs w:val="36"/>
              </w:rPr>
              <w:t>5</w:t>
            </w:r>
          </w:p>
        </w:tc>
        <w:tc>
          <w:tcPr>
            <w:tcW w:w="240" w:type="pct"/>
            <w:shd w:val="clear" w:color="auto" w:fill="262626" w:themeFill="text1" w:themeFillTint="D9"/>
            <w:vAlign w:val="center"/>
          </w:tcPr>
          <w:p w14:paraId="41EE8E40" w14:textId="77777777" w:rsidR="00A067A2" w:rsidRPr="0053798F" w:rsidRDefault="00A067A2" w:rsidP="00A11067">
            <w:pPr>
              <w:pStyle w:val="codeverwijzing"/>
              <w:jc w:val="center"/>
              <w:rPr>
                <w:b/>
                <w:bCs/>
                <w:color w:val="FFFFFF" w:themeColor="background1"/>
              </w:rPr>
            </w:pPr>
            <w:r w:rsidRPr="00C44794">
              <w:rPr>
                <w:noProof/>
                <w:color w:val="FF0000"/>
              </w:rPr>
              <w:drawing>
                <wp:inline distT="0" distB="0" distL="0" distR="0" wp14:anchorId="35B58E0C" wp14:editId="111742F2">
                  <wp:extent cx="201881" cy="201881"/>
                  <wp:effectExtent l="0" t="0" r="8255" b="8255"/>
                  <wp:docPr id="11839188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33" w:type="pct"/>
            <w:shd w:val="clear" w:color="auto" w:fill="262626" w:themeFill="text1" w:themeFillTint="D9"/>
            <w:vAlign w:val="center"/>
          </w:tcPr>
          <w:p w14:paraId="77D3F64D" w14:textId="77777777" w:rsidR="00A067A2" w:rsidRPr="0053798F" w:rsidRDefault="00A067A2" w:rsidP="00A11067">
            <w:pPr>
              <w:pStyle w:val="codeverwijzing"/>
              <w:rPr>
                <w:b/>
                <w:bCs/>
                <w:color w:val="FFFFFF" w:themeColor="background1"/>
              </w:rPr>
            </w:pPr>
            <w:r>
              <w:rPr>
                <w:b/>
                <w:bCs/>
                <w:color w:val="FFFFFF" w:themeColor="background1"/>
              </w:rPr>
              <w:t>DIGITECH</w:t>
            </w:r>
          </w:p>
        </w:tc>
        <w:tc>
          <w:tcPr>
            <w:tcW w:w="3333" w:type="pct"/>
            <w:tcBorders>
              <w:left w:val="nil"/>
              <w:bottom w:val="single" w:sz="18" w:space="0" w:color="FFFFFF" w:themeColor="background1"/>
              <w:right w:val="single" w:sz="18" w:space="0" w:color="FFFFFF" w:themeColor="background1"/>
            </w:tcBorders>
            <w:shd w:val="clear" w:color="auto" w:fill="FF9999"/>
            <w:vAlign w:val="center"/>
          </w:tcPr>
          <w:p w14:paraId="199CEC00" w14:textId="38081837" w:rsidR="00A067A2" w:rsidRPr="00A8412B" w:rsidRDefault="00A067A2" w:rsidP="00A11067">
            <w:pPr>
              <w:spacing w:line="259" w:lineRule="auto"/>
              <w:rPr>
                <w:kern w:val="2"/>
                <w14:ligatures w14:val="standardContextual"/>
              </w:rPr>
            </w:pPr>
          </w:p>
        </w:tc>
      </w:tr>
      <w:tr w:rsidR="00A067A2" w:rsidRPr="000E06A7" w14:paraId="41C1CD9E" w14:textId="77777777" w:rsidTr="00EF1E98">
        <w:trPr>
          <w:trHeight w:val="20"/>
        </w:trPr>
        <w:tc>
          <w:tcPr>
            <w:tcW w:w="794" w:type="pct"/>
            <w:tcBorders>
              <w:left w:val="single" w:sz="18" w:space="0" w:color="FFFFFF" w:themeColor="background1"/>
              <w:bottom w:val="single" w:sz="18" w:space="0" w:color="FFFFFF" w:themeColor="background1"/>
            </w:tcBorders>
            <w:shd w:val="clear" w:color="auto" w:fill="262626" w:themeFill="text1" w:themeFillTint="D9"/>
            <w:vAlign w:val="center"/>
          </w:tcPr>
          <w:p w14:paraId="13D69109" w14:textId="302964BA" w:rsidR="00A067A2" w:rsidRDefault="00A067A2" w:rsidP="00A11067">
            <w:pPr>
              <w:pStyle w:val="codeverwijzing"/>
              <w:jc w:val="center"/>
              <w:rPr>
                <w:b/>
                <w:bCs/>
                <w:color w:val="FFFFFF" w:themeColor="background1"/>
                <w:sz w:val="36"/>
                <w:szCs w:val="36"/>
              </w:rPr>
            </w:pPr>
            <w:r w:rsidRPr="00EF020D">
              <w:rPr>
                <w:b/>
                <w:bCs/>
                <w:color w:val="FFFFFF" w:themeColor="background1"/>
              </w:rPr>
              <w:t>OPGAVE</w:t>
            </w:r>
          </w:p>
        </w:tc>
        <w:tc>
          <w:tcPr>
            <w:tcW w:w="4206" w:type="pct"/>
            <w:gridSpan w:val="3"/>
            <w:tcBorders>
              <w:right w:val="single" w:sz="18" w:space="0" w:color="FFFFFF" w:themeColor="background1"/>
            </w:tcBorders>
            <w:shd w:val="clear" w:color="auto" w:fill="F2F2F2" w:themeFill="background1" w:themeFillShade="F2"/>
            <w:vAlign w:val="center"/>
          </w:tcPr>
          <w:p w14:paraId="458FA349" w14:textId="2995BED0" w:rsidR="00A067A2" w:rsidRPr="00744E05" w:rsidRDefault="00A067A2" w:rsidP="00A11067">
            <w:pPr>
              <w:rPr>
                <w:color w:val="000000" w:themeColor="text1"/>
              </w:rPr>
            </w:pPr>
            <w:r w:rsidRPr="00744E05">
              <w:rPr>
                <w:color w:val="000000" w:themeColor="text1"/>
              </w:rPr>
              <w:t>Toon de naam en de beschrijving (in deze volgorde!) van alle rollen.</w:t>
            </w:r>
          </w:p>
        </w:tc>
      </w:tr>
      <w:tr w:rsidR="00A067A2" w:rsidRPr="000B7ADF" w14:paraId="3A1A1255" w14:textId="77777777" w:rsidTr="00EF1E98">
        <w:trPr>
          <w:trHeight w:val="115"/>
        </w:trPr>
        <w:tc>
          <w:tcPr>
            <w:tcW w:w="794"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6978BA99" w14:textId="77777777" w:rsidR="00A067A2" w:rsidRPr="00344B54" w:rsidRDefault="00A067A2" w:rsidP="00A11067">
            <w:pPr>
              <w:pStyle w:val="codeverwijzing"/>
              <w:jc w:val="center"/>
              <w:rPr>
                <w:b/>
                <w:bCs/>
              </w:rPr>
            </w:pPr>
            <w:r w:rsidRPr="009E4BD1">
              <w:rPr>
                <w:b/>
                <w:bCs/>
                <w:color w:val="FFFFFF" w:themeColor="background1"/>
              </w:rPr>
              <w:t>OPLOSSING</w:t>
            </w:r>
          </w:p>
        </w:tc>
        <w:tc>
          <w:tcPr>
            <w:tcW w:w="4206"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15F5E2B9" w14:textId="77777777" w:rsidR="006F0DDF" w:rsidRPr="006F0DDF" w:rsidRDefault="006F0DDF" w:rsidP="006F0DDF">
            <w:pPr>
              <w:pStyle w:val="codeverwijzing"/>
              <w:rPr>
                <w:color w:val="FF0000"/>
              </w:rPr>
            </w:pPr>
            <w:r w:rsidRPr="006F0DDF">
              <w:rPr>
                <w:color w:val="FF0000"/>
              </w:rPr>
              <w:t>USE `digitech`;</w:t>
            </w:r>
          </w:p>
          <w:p w14:paraId="579B7EA9" w14:textId="15079945" w:rsidR="00A067A2" w:rsidRDefault="006F0DDF" w:rsidP="006F0DDF">
            <w:pPr>
              <w:pStyle w:val="codeverwijzing"/>
            </w:pPr>
            <w:r w:rsidRPr="006F0DDF">
              <w:rPr>
                <w:color w:val="FF0000"/>
              </w:rPr>
              <w:t>SELECT name,description FROM `roles`;</w:t>
            </w:r>
          </w:p>
        </w:tc>
      </w:tr>
      <w:tr w:rsidR="00A067A2" w:rsidRPr="000B7ADF" w14:paraId="6B0B908E" w14:textId="77777777" w:rsidTr="00EF1E98">
        <w:trPr>
          <w:trHeight w:val="115"/>
        </w:trPr>
        <w:tc>
          <w:tcPr>
            <w:tcW w:w="794"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153E0F7D" w14:textId="77777777" w:rsidR="00A067A2" w:rsidRPr="00344B54" w:rsidRDefault="00A067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06"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8E4E244" w14:textId="5935E62F" w:rsidR="00A067A2" w:rsidRPr="00B859B4" w:rsidRDefault="00A067A2" w:rsidP="00A11067">
            <w:pPr>
              <w:pStyle w:val="codeverwijzing"/>
              <w:rPr>
                <w:color w:val="FF0000"/>
              </w:rPr>
            </w:pPr>
            <w:r w:rsidRPr="00C44ABA">
              <w:rPr>
                <w:noProof/>
                <w:color w:val="FF0000"/>
              </w:rPr>
              <w:drawing>
                <wp:inline distT="0" distB="0" distL="0" distR="0" wp14:anchorId="03CC7624" wp14:editId="2818FD69">
                  <wp:extent cx="2861953" cy="1083652"/>
                  <wp:effectExtent l="0" t="0" r="0" b="2540"/>
                  <wp:docPr id="140758277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2778" name="Afbeelding 1" descr="Afbeelding met tekst, schermopname, Lettertype, nummer&#10;&#10;Automatisch gegenereerde beschrijving"/>
                          <pic:cNvPicPr/>
                        </pic:nvPicPr>
                        <pic:blipFill>
                          <a:blip r:embed="rId34"/>
                          <a:stretch>
                            <a:fillRect/>
                          </a:stretch>
                        </pic:blipFill>
                        <pic:spPr>
                          <a:xfrm>
                            <a:off x="0" y="0"/>
                            <a:ext cx="2885658" cy="1092628"/>
                          </a:xfrm>
                          <a:prstGeom prst="rect">
                            <a:avLst/>
                          </a:prstGeom>
                        </pic:spPr>
                      </pic:pic>
                    </a:graphicData>
                  </a:graphic>
                </wp:inline>
              </w:drawing>
            </w:r>
          </w:p>
        </w:tc>
      </w:tr>
    </w:tbl>
    <w:p w14:paraId="031760B8" w14:textId="77777777" w:rsidR="0070051A" w:rsidRDefault="0070051A"/>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A067A2" w:rsidRPr="000E06A7" w14:paraId="1AD542A5"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60388C7C" w14:textId="5E49F5AB" w:rsidR="00A067A2" w:rsidRPr="00C10829" w:rsidRDefault="00A067A2" w:rsidP="00A11067">
            <w:pPr>
              <w:pStyle w:val="codeverwijzing"/>
              <w:jc w:val="center"/>
              <w:rPr>
                <w:b/>
                <w:bCs/>
                <w:color w:val="FFFFFF" w:themeColor="background1"/>
              </w:rPr>
            </w:pPr>
            <w:r>
              <w:rPr>
                <w:b/>
                <w:bCs/>
                <w:color w:val="FFFFFF" w:themeColor="background1"/>
                <w:sz w:val="36"/>
                <w:szCs w:val="36"/>
              </w:rPr>
              <w:t>6</w:t>
            </w:r>
          </w:p>
        </w:tc>
        <w:tc>
          <w:tcPr>
            <w:tcW w:w="227" w:type="pct"/>
            <w:shd w:val="clear" w:color="auto" w:fill="262626" w:themeFill="text1" w:themeFillTint="D9"/>
            <w:vAlign w:val="center"/>
          </w:tcPr>
          <w:p w14:paraId="74726BB4" w14:textId="77777777" w:rsidR="00A067A2" w:rsidRPr="0053798F" w:rsidRDefault="00A067A2" w:rsidP="00A11067">
            <w:pPr>
              <w:pStyle w:val="codeverwijzing"/>
              <w:jc w:val="center"/>
              <w:rPr>
                <w:b/>
                <w:bCs/>
                <w:color w:val="FFFFFF" w:themeColor="background1"/>
              </w:rPr>
            </w:pPr>
            <w:r w:rsidRPr="00C44794">
              <w:rPr>
                <w:noProof/>
                <w:color w:val="FF0000"/>
              </w:rPr>
              <w:drawing>
                <wp:inline distT="0" distB="0" distL="0" distR="0" wp14:anchorId="21BEBF29" wp14:editId="2DB858D2">
                  <wp:extent cx="201881" cy="201881"/>
                  <wp:effectExtent l="0" t="0" r="8255" b="8255"/>
                  <wp:docPr id="8652630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649ABF7D" w14:textId="77777777" w:rsidR="00A067A2" w:rsidRPr="0053798F" w:rsidRDefault="00A067A2"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1FB11C38" w14:textId="77777777" w:rsidR="00A067A2" w:rsidRPr="00A8412B" w:rsidRDefault="00A067A2" w:rsidP="00A11067">
            <w:pPr>
              <w:spacing w:line="259" w:lineRule="auto"/>
              <w:rPr>
                <w:kern w:val="2"/>
                <w14:ligatures w14:val="standardContextual"/>
              </w:rPr>
            </w:pPr>
          </w:p>
        </w:tc>
      </w:tr>
      <w:tr w:rsidR="00A067A2" w:rsidRPr="000E06A7" w14:paraId="4DF7A7A3" w14:textId="77777777" w:rsidTr="00341955">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026A762F" w14:textId="77777777" w:rsidR="00A067A2" w:rsidRDefault="00A067A2"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49448C11" w14:textId="6016DCB1" w:rsidR="00A067A2" w:rsidRPr="00744E05" w:rsidRDefault="00A067A2" w:rsidP="00A11067">
            <w:pPr>
              <w:rPr>
                <w:color w:val="000000" w:themeColor="text1"/>
              </w:rPr>
            </w:pPr>
            <w:r w:rsidRPr="007C3C08">
              <w:t xml:space="preserve">Toon de </w:t>
            </w:r>
            <w:r>
              <w:t>naam, voornaam, geboortedatum en het bedrijfse-mailadres</w:t>
            </w:r>
            <w:r w:rsidRPr="007C3C08">
              <w:t xml:space="preserve"> (in deze volgorde!) van alle werknemers.</w:t>
            </w:r>
          </w:p>
        </w:tc>
      </w:tr>
      <w:tr w:rsidR="00A067A2" w:rsidRPr="000B7ADF" w14:paraId="71070650" w14:textId="77777777" w:rsidTr="00341955">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30E6FE0B" w14:textId="77777777" w:rsidR="00A067A2" w:rsidRPr="00344B54" w:rsidRDefault="00A067A2"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0702BB1" w14:textId="77777777" w:rsidR="00027BCC" w:rsidRPr="00027BCC" w:rsidRDefault="00027BCC" w:rsidP="00027BCC">
            <w:pPr>
              <w:pStyle w:val="codeverwijzing"/>
              <w:rPr>
                <w:color w:val="FF0000"/>
              </w:rPr>
            </w:pPr>
            <w:r w:rsidRPr="00027BCC">
              <w:rPr>
                <w:color w:val="FF0000"/>
              </w:rPr>
              <w:t>USE `digitech`;</w:t>
            </w:r>
          </w:p>
          <w:p w14:paraId="28ACC011" w14:textId="0A48DF60" w:rsidR="00A067A2" w:rsidRDefault="00027BCC" w:rsidP="00027BCC">
            <w:pPr>
              <w:pStyle w:val="codeverwijzing"/>
            </w:pPr>
            <w:r w:rsidRPr="00027BCC">
              <w:rPr>
                <w:color w:val="FF0000"/>
              </w:rPr>
              <w:t>SELECT last_name,first_name,date_of_birth,company_email FROM `employees`;</w:t>
            </w:r>
          </w:p>
        </w:tc>
      </w:tr>
      <w:tr w:rsidR="00A067A2" w:rsidRPr="000B7ADF" w14:paraId="3EA6D824" w14:textId="77777777" w:rsidTr="00341955">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358A292B" w14:textId="77777777" w:rsidR="00A067A2" w:rsidRPr="00344B54" w:rsidRDefault="00A067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105A2513" w14:textId="58DD7D15" w:rsidR="00A067A2" w:rsidRPr="00B859B4" w:rsidRDefault="00A067A2" w:rsidP="00A11067">
            <w:pPr>
              <w:pStyle w:val="codeverwijzing"/>
              <w:rPr>
                <w:color w:val="FF0000"/>
              </w:rPr>
            </w:pPr>
            <w:r w:rsidRPr="008A201A">
              <w:rPr>
                <w:noProof/>
                <w:color w:val="FF0000"/>
              </w:rPr>
              <w:drawing>
                <wp:inline distT="0" distB="0" distL="0" distR="0" wp14:anchorId="44147F65" wp14:editId="61682DB1">
                  <wp:extent cx="3962953" cy="1333686"/>
                  <wp:effectExtent l="0" t="0" r="0" b="0"/>
                  <wp:docPr id="63307828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78289" name=""/>
                          <pic:cNvPicPr/>
                        </pic:nvPicPr>
                        <pic:blipFill>
                          <a:blip r:embed="rId35"/>
                          <a:stretch>
                            <a:fillRect/>
                          </a:stretch>
                        </pic:blipFill>
                        <pic:spPr>
                          <a:xfrm>
                            <a:off x="0" y="0"/>
                            <a:ext cx="3962953" cy="1333686"/>
                          </a:xfrm>
                          <a:prstGeom prst="rect">
                            <a:avLst/>
                          </a:prstGeom>
                        </pic:spPr>
                      </pic:pic>
                    </a:graphicData>
                  </a:graphic>
                </wp:inline>
              </w:drawing>
            </w:r>
          </w:p>
        </w:tc>
      </w:tr>
    </w:tbl>
    <w:p w14:paraId="5353B001" w14:textId="77777777" w:rsidR="009812C5" w:rsidRDefault="009812C5" w:rsidP="009812C5">
      <w:pPr>
        <w:rPr>
          <w:b/>
          <w:color w:val="FFFFFF" w:themeColor="background1"/>
          <w:sz w:val="6"/>
        </w:rPr>
      </w:pPr>
    </w:p>
    <w:p w14:paraId="0697AD48" w14:textId="62CD9651" w:rsidR="00F315A9" w:rsidRDefault="009116E0" w:rsidP="00C023E5">
      <w:pPr>
        <w:pStyle w:val="Heading1"/>
      </w:pPr>
      <w:r>
        <w:lastRenderedPageBreak/>
        <w:t>Commentaarregels</w:t>
      </w:r>
    </w:p>
    <w:p w14:paraId="04D4E777" w14:textId="3D8ECDD2" w:rsidR="00EF134E" w:rsidRDefault="00EF134E" w:rsidP="00EF134E">
      <w:r>
        <w:t xml:space="preserve">Via commentaaregels is het mogelijk om notities in je querybestanden te verwerken, zonder dat deze door het DBMS als SQL-instructies beschouwd zullen worden. Daarnaast kunnen commentaaregels ook gebruikt worden om query-onderdelen, tijdens het testproces, </w:t>
      </w:r>
      <w:r w:rsidR="00EC484A">
        <w:t xml:space="preserve">tijdelijk </w:t>
      </w:r>
      <w:r>
        <w:t>uit te sluiten, zonder deze delen te moeten verwijderen.</w:t>
      </w:r>
    </w:p>
    <w:p w14:paraId="09FE7062" w14:textId="247CFDE7" w:rsidR="0056532E" w:rsidRDefault="002E460F" w:rsidP="00C023E5">
      <w:pPr>
        <w:pStyle w:val="Heading2"/>
      </w:pPr>
      <w:r>
        <w:t>Enkele commentaarregel</w:t>
      </w:r>
    </w:p>
    <w:p w14:paraId="0BDBAB54" w14:textId="5FB1357D" w:rsidR="001E3CDE" w:rsidRPr="00F3163B" w:rsidRDefault="001E3CDE" w:rsidP="001E3CDE">
      <w:r>
        <w:t xml:space="preserve">Wens je je notitie op slechts 1 regel uit te werken, plaats dan twee </w:t>
      </w:r>
      <w:r w:rsidR="0036313F">
        <w:t xml:space="preserve">opeenvolgende </w:t>
      </w:r>
      <w:r>
        <w:t>koppeltekens (</w:t>
      </w:r>
      <w:r w:rsidRPr="0036313F">
        <w:rPr>
          <w:rStyle w:val="opvallendChar"/>
        </w:rPr>
        <w:t>--</w:t>
      </w:r>
      <w:r>
        <w:t>) OF een hashtag (</w:t>
      </w:r>
      <w:r w:rsidRPr="0036313F">
        <w:rPr>
          <w:rStyle w:val="opvallendChar"/>
        </w:rPr>
        <w:t>#</w:t>
      </w:r>
      <w:r>
        <w:t>) voor je notitie. Voorzie achter deze tekens wel steeds een spatie.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80"/>
        <w:gridCol w:w="1701"/>
        <w:gridCol w:w="2693"/>
        <w:gridCol w:w="425"/>
        <w:gridCol w:w="2789"/>
      </w:tblGrid>
      <w:tr w:rsidR="002A5BAE" w14:paraId="6033EE53" w14:textId="77777777" w:rsidTr="00A11067">
        <w:tc>
          <w:tcPr>
            <w:tcW w:w="1418" w:type="dxa"/>
            <w:gridSpan w:val="3"/>
            <w:shd w:val="clear" w:color="auto" w:fill="0099CC"/>
          </w:tcPr>
          <w:p w14:paraId="0D3A25FB" w14:textId="77777777" w:rsidR="002A5BAE" w:rsidRPr="001F394B" w:rsidRDefault="002A5BAE" w:rsidP="00A11067">
            <w:pPr>
              <w:rPr>
                <w:b/>
              </w:rPr>
            </w:pPr>
            <w:r w:rsidRPr="005278C8">
              <w:rPr>
                <w:b/>
                <w:color w:val="FFFFFF" w:themeColor="background1"/>
              </w:rPr>
              <w:t>SYNTAX</w:t>
            </w:r>
          </w:p>
        </w:tc>
        <w:tc>
          <w:tcPr>
            <w:tcW w:w="7608" w:type="dxa"/>
            <w:gridSpan w:val="4"/>
            <w:shd w:val="clear" w:color="auto" w:fill="33CCCC"/>
          </w:tcPr>
          <w:p w14:paraId="0ACFC7E2" w14:textId="7DD57399" w:rsidR="002A5BAE" w:rsidRPr="001F394B" w:rsidRDefault="002A5BAE" w:rsidP="00A11067">
            <w:pPr>
              <w:rPr>
                <w:b/>
              </w:rPr>
            </w:pPr>
            <w:r>
              <w:rPr>
                <w:b/>
                <w:color w:val="FFFFFF" w:themeColor="background1"/>
              </w:rPr>
              <w:t>E</w:t>
            </w:r>
            <w:r w:rsidR="001E3CDE">
              <w:rPr>
                <w:b/>
                <w:color w:val="FFFFFF" w:themeColor="background1"/>
              </w:rPr>
              <w:t>NKELE COMMENTAARREGEL</w:t>
            </w:r>
          </w:p>
        </w:tc>
      </w:tr>
      <w:tr w:rsidR="001E3CDE" w:rsidRPr="009812C5" w14:paraId="36BD3C81" w14:textId="77777777" w:rsidTr="001E3CDE">
        <w:trPr>
          <w:trHeight w:val="170"/>
        </w:trPr>
        <w:tc>
          <w:tcPr>
            <w:tcW w:w="426" w:type="dxa"/>
            <w:shd w:val="clear" w:color="auto" w:fill="F2F2F2" w:themeFill="background1" w:themeFillShade="F2"/>
          </w:tcPr>
          <w:p w14:paraId="434AD0CE" w14:textId="77777777" w:rsidR="001E3CDE" w:rsidRPr="0078505E" w:rsidRDefault="001E3CDE" w:rsidP="00A11067">
            <w:pPr>
              <w:rPr>
                <w:color w:val="808080" w:themeColor="background1" w:themeShade="80"/>
                <w:lang w:val="en-US"/>
              </w:rPr>
            </w:pPr>
            <w:r w:rsidRPr="0078505E">
              <w:rPr>
                <w:rStyle w:val="opvallendChar"/>
                <w:color w:val="808080" w:themeColor="background1" w:themeShade="80"/>
                <w:lang w:val="en-US"/>
              </w:rPr>
              <w:t>1</w:t>
            </w:r>
          </w:p>
        </w:tc>
        <w:tc>
          <w:tcPr>
            <w:tcW w:w="2693" w:type="dxa"/>
            <w:gridSpan w:val="3"/>
            <w:shd w:val="clear" w:color="auto" w:fill="F2F2F2" w:themeFill="background1" w:themeFillShade="F2"/>
          </w:tcPr>
          <w:p w14:paraId="79C19424" w14:textId="72C674FD" w:rsidR="001E3CDE" w:rsidRPr="00AD4B81" w:rsidRDefault="00AD4B81" w:rsidP="00AD4B81">
            <w:pPr>
              <w:rPr>
                <w:color w:val="000000" w:themeColor="text1"/>
                <w:lang w:val="en-US"/>
              </w:rPr>
            </w:pPr>
            <w:r w:rsidRPr="00AD4B81">
              <w:rPr>
                <w:rStyle w:val="opvallendChar"/>
                <w:color w:val="808080" w:themeColor="background1" w:themeShade="80"/>
              </w:rPr>
              <w:t>-</w:t>
            </w:r>
            <w:r>
              <w:rPr>
                <w:rStyle w:val="opvallendChar"/>
                <w:color w:val="808080" w:themeColor="background1" w:themeShade="80"/>
              </w:rPr>
              <w:t xml:space="preserve"> </w:t>
            </w:r>
            <w:r w:rsidR="001E3CDE" w:rsidRPr="00AD4B81">
              <w:rPr>
                <w:rStyle w:val="opvallendChar"/>
                <w:color w:val="808080" w:themeColor="background1" w:themeShade="80"/>
              </w:rPr>
              <w:t>- commentaartekst</w:t>
            </w:r>
          </w:p>
        </w:tc>
        <w:tc>
          <w:tcPr>
            <w:tcW w:w="2693" w:type="dxa"/>
            <w:shd w:val="clear" w:color="auto" w:fill="auto"/>
          </w:tcPr>
          <w:p w14:paraId="125D2FE1" w14:textId="4E979E6B" w:rsidR="001E3CDE" w:rsidRPr="0078505E" w:rsidRDefault="001E3CDE" w:rsidP="001E3CDE">
            <w:pPr>
              <w:jc w:val="center"/>
              <w:rPr>
                <w:color w:val="000000" w:themeColor="text1"/>
                <w:lang w:val="en-US"/>
              </w:rPr>
            </w:pPr>
            <w:r>
              <w:rPr>
                <w:color w:val="000000" w:themeColor="text1"/>
                <w:lang w:val="en-US"/>
              </w:rPr>
              <w:t>OF</w:t>
            </w:r>
          </w:p>
        </w:tc>
        <w:tc>
          <w:tcPr>
            <w:tcW w:w="425" w:type="dxa"/>
            <w:shd w:val="clear" w:color="auto" w:fill="F2F2F2" w:themeFill="background1" w:themeFillShade="F2"/>
          </w:tcPr>
          <w:p w14:paraId="1C027586" w14:textId="71955327" w:rsidR="001E3CDE" w:rsidRPr="0078505E" w:rsidRDefault="001E3CDE" w:rsidP="00A11067">
            <w:pPr>
              <w:rPr>
                <w:color w:val="000000" w:themeColor="text1"/>
                <w:lang w:val="en-US"/>
              </w:rPr>
            </w:pPr>
            <w:r w:rsidRPr="001E3CDE">
              <w:rPr>
                <w:color w:val="808080" w:themeColor="background1" w:themeShade="80"/>
                <w:lang w:val="en-US"/>
              </w:rPr>
              <w:t>1</w:t>
            </w:r>
          </w:p>
        </w:tc>
        <w:tc>
          <w:tcPr>
            <w:tcW w:w="2789" w:type="dxa"/>
            <w:shd w:val="clear" w:color="auto" w:fill="F2F2F2" w:themeFill="background1" w:themeFillShade="F2"/>
          </w:tcPr>
          <w:p w14:paraId="28393BF0" w14:textId="01C33DEE" w:rsidR="001E3CDE" w:rsidRPr="0078505E" w:rsidRDefault="001E3CDE" w:rsidP="00A11067">
            <w:pPr>
              <w:rPr>
                <w:color w:val="000000" w:themeColor="text1"/>
                <w:lang w:val="en-US"/>
              </w:rPr>
            </w:pPr>
            <w:r w:rsidRPr="001E3CDE">
              <w:rPr>
                <w:color w:val="808080" w:themeColor="background1" w:themeShade="80"/>
                <w:lang w:val="en-US"/>
              </w:rPr>
              <w:t>#</w:t>
            </w:r>
            <w:proofErr w:type="gramStart"/>
            <w:r w:rsidRPr="001E3CDE">
              <w:rPr>
                <w:color w:val="808080" w:themeColor="background1" w:themeShade="80"/>
                <w:lang w:val="en-US"/>
              </w:rPr>
              <w:t>commentaartekst</w:t>
            </w:r>
            <w:proofErr w:type="gramEnd"/>
          </w:p>
        </w:tc>
      </w:tr>
      <w:tr w:rsidR="002A5BAE" w:rsidRPr="00B93FF6" w14:paraId="0727B1AC" w14:textId="77777777" w:rsidTr="00A11067">
        <w:tc>
          <w:tcPr>
            <w:tcW w:w="1338" w:type="dxa"/>
            <w:gridSpan w:val="2"/>
            <w:shd w:val="clear" w:color="auto" w:fill="0099CC"/>
          </w:tcPr>
          <w:p w14:paraId="6A70DB11" w14:textId="77777777" w:rsidR="002A5BAE" w:rsidRPr="007136D0" w:rsidRDefault="002A5BAE" w:rsidP="00A11067">
            <w:pPr>
              <w:rPr>
                <w:rStyle w:val="opvallendChar"/>
                <w:lang w:val="en-US"/>
              </w:rPr>
            </w:pPr>
            <w:r w:rsidRPr="00565955">
              <w:rPr>
                <w:b/>
                <w:color w:val="FFFFFF" w:themeColor="background1"/>
              </w:rPr>
              <w:t>VOORBEELD</w:t>
            </w:r>
          </w:p>
        </w:tc>
        <w:tc>
          <w:tcPr>
            <w:tcW w:w="7688" w:type="dxa"/>
            <w:gridSpan w:val="5"/>
            <w:shd w:val="clear" w:color="auto" w:fill="33CCCC"/>
          </w:tcPr>
          <w:p w14:paraId="069116E3" w14:textId="0AEA5A1F" w:rsidR="002A5BAE" w:rsidRPr="007136D0" w:rsidRDefault="00B35C55" w:rsidP="00A11067">
            <w:pPr>
              <w:rPr>
                <w:rStyle w:val="opvallendChar"/>
                <w:lang w:val="en-US"/>
              </w:rPr>
            </w:pPr>
            <w:r>
              <w:rPr>
                <w:b/>
                <w:color w:val="FFFFFF" w:themeColor="background1"/>
              </w:rPr>
              <w:t>ENKELE COMMENTAARREGEL</w:t>
            </w:r>
          </w:p>
        </w:tc>
      </w:tr>
      <w:tr w:rsidR="002A5BAE" w:rsidRPr="009812C5" w14:paraId="05BD35C1" w14:textId="77777777" w:rsidTr="00A11067">
        <w:trPr>
          <w:trHeight w:val="208"/>
        </w:trPr>
        <w:tc>
          <w:tcPr>
            <w:tcW w:w="426" w:type="dxa"/>
            <w:shd w:val="clear" w:color="auto" w:fill="F2F2F2" w:themeFill="background1" w:themeFillShade="F2"/>
          </w:tcPr>
          <w:p w14:paraId="18D7D799" w14:textId="77777777" w:rsidR="002A5BAE" w:rsidRPr="00A230D9" w:rsidRDefault="002A5BAE" w:rsidP="00A11067">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6"/>
            <w:shd w:val="clear" w:color="auto" w:fill="F2F2F2" w:themeFill="background1" w:themeFillShade="F2"/>
          </w:tcPr>
          <w:p w14:paraId="2B76C055" w14:textId="50C8D4EB" w:rsidR="002A5BAE" w:rsidRPr="00670B71" w:rsidRDefault="00AD4B81" w:rsidP="00A11067">
            <w:pPr>
              <w:rPr>
                <w:b/>
              </w:rPr>
            </w:pPr>
            <w:r w:rsidRPr="00654D7D">
              <w:rPr>
                <w:rStyle w:val="opvallendChar"/>
                <w:color w:val="A6A6A6" w:themeColor="background1" w:themeShade="A6"/>
              </w:rPr>
              <w:t>-</w:t>
            </w:r>
            <w:r w:rsidRPr="00654D7D">
              <w:rPr>
                <w:rStyle w:val="opvallendChar"/>
                <w:bCs/>
                <w:color w:val="A6A6A6" w:themeColor="background1" w:themeShade="A6"/>
              </w:rPr>
              <w:t xml:space="preserve"> - </w:t>
            </w:r>
            <w:r w:rsidR="0000212A" w:rsidRPr="00654D7D">
              <w:rPr>
                <w:rStyle w:val="opvallendChar"/>
                <w:bCs/>
                <w:color w:val="A6A6A6" w:themeColor="background1" w:themeShade="A6"/>
              </w:rPr>
              <w:t xml:space="preserve">De onderstaande query vraagt alle gegevens </w:t>
            </w:r>
            <w:r w:rsidR="0000212A">
              <w:rPr>
                <w:rStyle w:val="opvallendChar"/>
                <w:bCs/>
                <w:color w:val="A6A6A6" w:themeColor="background1" w:themeShade="A6"/>
              </w:rPr>
              <w:t xml:space="preserve">uit de tabel </w:t>
            </w:r>
            <w:r w:rsidR="00F94A8F">
              <w:rPr>
                <w:rStyle w:val="opvallendChar"/>
                <w:bCs/>
                <w:color w:val="A6A6A6" w:themeColor="background1" w:themeShade="A6"/>
              </w:rPr>
              <w:t>students</w:t>
            </w:r>
            <w:r w:rsidR="0000212A">
              <w:rPr>
                <w:rStyle w:val="opvallendChar"/>
                <w:bCs/>
                <w:color w:val="A6A6A6" w:themeColor="background1" w:themeShade="A6"/>
              </w:rPr>
              <w:t xml:space="preserve"> op</w:t>
            </w:r>
          </w:p>
        </w:tc>
      </w:tr>
      <w:tr w:rsidR="002A5BAE" w:rsidRPr="00BD1B36" w14:paraId="4D1DD3FA" w14:textId="77777777" w:rsidTr="00A11067">
        <w:trPr>
          <w:trHeight w:val="207"/>
        </w:trPr>
        <w:tc>
          <w:tcPr>
            <w:tcW w:w="426" w:type="dxa"/>
            <w:shd w:val="clear" w:color="auto" w:fill="F2F2F2" w:themeFill="background1" w:themeFillShade="F2"/>
          </w:tcPr>
          <w:p w14:paraId="46C3DB6B" w14:textId="77777777" w:rsidR="002A5BAE" w:rsidRPr="00A230D9" w:rsidRDefault="002A5BAE" w:rsidP="00A11067">
            <w:pPr>
              <w:rPr>
                <w:rStyle w:val="opvallendChar"/>
                <w:color w:val="808080" w:themeColor="background1" w:themeShade="80"/>
                <w:lang w:val="en-US"/>
              </w:rPr>
            </w:pPr>
            <w:r w:rsidRPr="00A230D9">
              <w:rPr>
                <w:rStyle w:val="opvallendChar"/>
                <w:color w:val="808080" w:themeColor="background1" w:themeShade="80"/>
                <w:lang w:val="en-US"/>
              </w:rPr>
              <w:t>2</w:t>
            </w:r>
          </w:p>
        </w:tc>
        <w:tc>
          <w:tcPr>
            <w:tcW w:w="8600" w:type="dxa"/>
            <w:gridSpan w:val="6"/>
            <w:shd w:val="clear" w:color="auto" w:fill="F2F2F2" w:themeFill="background1" w:themeFillShade="F2"/>
          </w:tcPr>
          <w:p w14:paraId="62C57B73" w14:textId="484C51C7" w:rsidR="002A5BAE" w:rsidRPr="00913691" w:rsidRDefault="0000212A" w:rsidP="00A11067">
            <w:pPr>
              <w:rPr>
                <w:rStyle w:val="opvallendChar"/>
                <w:color w:val="0070C0"/>
                <w:lang w:val="en-US"/>
              </w:rPr>
            </w:pPr>
            <w:r w:rsidRPr="005E22F4">
              <w:rPr>
                <w:rStyle w:val="opvallendChar"/>
                <w:lang w:val="en-US"/>
              </w:rPr>
              <w:t>SELECT</w:t>
            </w:r>
            <w:r w:rsidRPr="00D146AC">
              <w:rPr>
                <w:lang w:val="en-US"/>
              </w:rPr>
              <w:t xml:space="preserve"> * </w:t>
            </w:r>
            <w:r w:rsidRPr="005E22F4">
              <w:rPr>
                <w:rStyle w:val="opvallendChar"/>
                <w:lang w:val="en-US"/>
              </w:rPr>
              <w:t>FROM</w:t>
            </w:r>
            <w:r w:rsidRPr="00D146AC">
              <w:rPr>
                <w:lang w:val="en-US"/>
              </w:rPr>
              <w:t xml:space="preserve"> </w:t>
            </w:r>
            <w:r w:rsidRPr="00D146AC">
              <w:rPr>
                <w:rStyle w:val="opvallendChar"/>
                <w:color w:val="000000" w:themeColor="text1"/>
                <w:lang w:val="en-US"/>
              </w:rPr>
              <w:t>`</w:t>
            </w:r>
            <w:proofErr w:type="spellStart"/>
            <w:r w:rsidRPr="006C1F39">
              <w:rPr>
                <w:rStyle w:val="opvallendChar"/>
                <w:bCs/>
                <w:color w:val="808080" w:themeColor="background1" w:themeShade="80"/>
                <w:lang w:val="en-US"/>
              </w:rPr>
              <w:t>cvo_volt</w:t>
            </w:r>
            <w:proofErr w:type="gramStart"/>
            <w:r w:rsidRPr="00D146AC">
              <w:rPr>
                <w:rStyle w:val="opvallendChar"/>
                <w:color w:val="000000" w:themeColor="text1"/>
                <w:lang w:val="en-US"/>
              </w:rPr>
              <w:t>`.</w:t>
            </w:r>
            <w:r w:rsidRPr="00D146AC">
              <w:rPr>
                <w:lang w:val="en-US"/>
              </w:rPr>
              <w:t>`</w:t>
            </w:r>
            <w:proofErr w:type="gramEnd"/>
            <w:r w:rsidR="00F94A8F">
              <w:rPr>
                <w:color w:val="808080" w:themeColor="background1" w:themeShade="80"/>
                <w:lang w:val="en-US"/>
              </w:rPr>
              <w:t>students</w:t>
            </w:r>
            <w:proofErr w:type="spellEnd"/>
            <w:r w:rsidRPr="00D146AC">
              <w:rPr>
                <w:lang w:val="en-US"/>
              </w:rPr>
              <w:t>`;</w:t>
            </w:r>
          </w:p>
        </w:tc>
      </w:tr>
      <w:tr w:rsidR="00F44AA3" w:rsidRPr="009812C5" w14:paraId="3E0363BF" w14:textId="77777777" w:rsidTr="00A11067">
        <w:trPr>
          <w:trHeight w:val="207"/>
        </w:trPr>
        <w:tc>
          <w:tcPr>
            <w:tcW w:w="426" w:type="dxa"/>
            <w:shd w:val="clear" w:color="auto" w:fill="F2F2F2" w:themeFill="background1" w:themeFillShade="F2"/>
          </w:tcPr>
          <w:p w14:paraId="055F37EF" w14:textId="23166297" w:rsidR="00F44AA3" w:rsidRPr="00A230D9" w:rsidRDefault="00F44AA3" w:rsidP="00A11067">
            <w:pPr>
              <w:rPr>
                <w:rStyle w:val="opvallendChar"/>
                <w:color w:val="808080" w:themeColor="background1" w:themeShade="80"/>
                <w:lang w:val="en-US"/>
              </w:rPr>
            </w:pPr>
            <w:r>
              <w:rPr>
                <w:rStyle w:val="opvallendChar"/>
                <w:color w:val="808080" w:themeColor="background1" w:themeShade="80"/>
                <w:lang w:val="en-US"/>
              </w:rPr>
              <w:t>3</w:t>
            </w:r>
          </w:p>
        </w:tc>
        <w:tc>
          <w:tcPr>
            <w:tcW w:w="8600" w:type="dxa"/>
            <w:gridSpan w:val="6"/>
            <w:shd w:val="clear" w:color="auto" w:fill="F2F2F2" w:themeFill="background1" w:themeFillShade="F2"/>
          </w:tcPr>
          <w:p w14:paraId="30F18EE3" w14:textId="265C1CD9" w:rsidR="00F44AA3" w:rsidRPr="00F44AA3" w:rsidRDefault="00DB379F" w:rsidP="00DB379F">
            <w:pPr>
              <w:rPr>
                <w:rStyle w:val="opvallendChar"/>
                <w:color w:val="0070C0"/>
              </w:rPr>
            </w:pPr>
            <w:r>
              <w:rPr>
                <w:rStyle w:val="opvallendChar"/>
                <w:color w:val="A6A6A6" w:themeColor="background1" w:themeShade="A6"/>
              </w:rPr>
              <w:t>#</w:t>
            </w:r>
            <w:r w:rsidRPr="00654D7D">
              <w:rPr>
                <w:rStyle w:val="opvallendChar"/>
                <w:bCs/>
                <w:color w:val="A6A6A6" w:themeColor="background1" w:themeShade="A6"/>
              </w:rPr>
              <w:t xml:space="preserve">De onderstaande query vraagt alle gegevens </w:t>
            </w:r>
            <w:r w:rsidR="0000212A">
              <w:rPr>
                <w:rStyle w:val="opvallendChar"/>
                <w:bCs/>
                <w:color w:val="A6A6A6" w:themeColor="background1" w:themeShade="A6"/>
              </w:rPr>
              <w:t xml:space="preserve">uit de tabel </w:t>
            </w:r>
            <w:r w:rsidR="00F94A8F">
              <w:rPr>
                <w:rStyle w:val="opvallendChar"/>
                <w:bCs/>
                <w:color w:val="A6A6A6" w:themeColor="background1" w:themeShade="A6"/>
              </w:rPr>
              <w:t>students</w:t>
            </w:r>
            <w:r w:rsidR="0000212A">
              <w:rPr>
                <w:rStyle w:val="opvallendChar"/>
                <w:bCs/>
                <w:color w:val="A6A6A6" w:themeColor="background1" w:themeShade="A6"/>
              </w:rPr>
              <w:t xml:space="preserve"> op</w:t>
            </w:r>
          </w:p>
        </w:tc>
      </w:tr>
      <w:tr w:rsidR="00F44AA3" w:rsidRPr="00BD1B36" w14:paraId="5C44E1CD" w14:textId="77777777" w:rsidTr="00A11067">
        <w:trPr>
          <w:trHeight w:val="207"/>
        </w:trPr>
        <w:tc>
          <w:tcPr>
            <w:tcW w:w="426" w:type="dxa"/>
            <w:shd w:val="clear" w:color="auto" w:fill="F2F2F2" w:themeFill="background1" w:themeFillShade="F2"/>
          </w:tcPr>
          <w:p w14:paraId="6CD7B7D4" w14:textId="599761AB" w:rsidR="00F44AA3" w:rsidRDefault="00F44AA3" w:rsidP="00A11067">
            <w:pPr>
              <w:rPr>
                <w:rStyle w:val="opvallendChar"/>
                <w:color w:val="808080" w:themeColor="background1" w:themeShade="80"/>
                <w:lang w:val="en-US"/>
              </w:rPr>
            </w:pPr>
            <w:r>
              <w:rPr>
                <w:rStyle w:val="opvallendChar"/>
                <w:color w:val="808080" w:themeColor="background1" w:themeShade="80"/>
                <w:lang w:val="en-US"/>
              </w:rPr>
              <w:t>4</w:t>
            </w:r>
          </w:p>
        </w:tc>
        <w:tc>
          <w:tcPr>
            <w:tcW w:w="8600" w:type="dxa"/>
            <w:gridSpan w:val="6"/>
            <w:shd w:val="clear" w:color="auto" w:fill="F2F2F2" w:themeFill="background1" w:themeFillShade="F2"/>
          </w:tcPr>
          <w:p w14:paraId="2AB426E5" w14:textId="11682C03" w:rsidR="00F44AA3" w:rsidRPr="0000212A" w:rsidRDefault="0000212A" w:rsidP="00A11067">
            <w:pPr>
              <w:rPr>
                <w:rStyle w:val="opvallendChar"/>
                <w:color w:val="0070C0"/>
                <w:lang w:val="en-US"/>
              </w:rPr>
            </w:pPr>
            <w:r w:rsidRPr="005E22F4">
              <w:rPr>
                <w:rStyle w:val="opvallendChar"/>
                <w:lang w:val="en-US"/>
              </w:rPr>
              <w:t>SELECT</w:t>
            </w:r>
            <w:r w:rsidRPr="00D146AC">
              <w:rPr>
                <w:lang w:val="en-US"/>
              </w:rPr>
              <w:t xml:space="preserve"> * </w:t>
            </w:r>
            <w:r w:rsidRPr="005E22F4">
              <w:rPr>
                <w:rStyle w:val="opvallendChar"/>
                <w:lang w:val="en-US"/>
              </w:rPr>
              <w:t>FROM</w:t>
            </w:r>
            <w:r w:rsidRPr="00D146AC">
              <w:rPr>
                <w:lang w:val="en-US"/>
              </w:rPr>
              <w:t xml:space="preserve"> </w:t>
            </w:r>
            <w:r w:rsidRPr="00D146AC">
              <w:rPr>
                <w:rStyle w:val="opvallendChar"/>
                <w:color w:val="000000" w:themeColor="text1"/>
                <w:lang w:val="en-US"/>
              </w:rPr>
              <w:t>`</w:t>
            </w:r>
            <w:proofErr w:type="spellStart"/>
            <w:r w:rsidRPr="006C1F39">
              <w:rPr>
                <w:rStyle w:val="opvallendChar"/>
                <w:bCs/>
                <w:color w:val="808080" w:themeColor="background1" w:themeShade="80"/>
                <w:lang w:val="en-US"/>
              </w:rPr>
              <w:t>cvo_volt</w:t>
            </w:r>
            <w:proofErr w:type="gramStart"/>
            <w:r w:rsidRPr="00D146AC">
              <w:rPr>
                <w:rStyle w:val="opvallendChar"/>
                <w:color w:val="000000" w:themeColor="text1"/>
                <w:lang w:val="en-US"/>
              </w:rPr>
              <w:t>`.</w:t>
            </w:r>
            <w:r w:rsidRPr="00D146AC">
              <w:rPr>
                <w:lang w:val="en-US"/>
              </w:rPr>
              <w:t>`</w:t>
            </w:r>
            <w:proofErr w:type="gramEnd"/>
            <w:r w:rsidR="00F94A8F" w:rsidRPr="00F94A8F">
              <w:rPr>
                <w:color w:val="808080" w:themeColor="background1" w:themeShade="80"/>
                <w:lang w:val="en-US"/>
              </w:rPr>
              <w:t>students</w:t>
            </w:r>
            <w:proofErr w:type="spellEnd"/>
            <w:r w:rsidRPr="00D146AC">
              <w:rPr>
                <w:lang w:val="en-US"/>
              </w:rPr>
              <w:t>`;</w:t>
            </w:r>
          </w:p>
        </w:tc>
      </w:tr>
    </w:tbl>
    <w:p w14:paraId="34F57B8F" w14:textId="77777777" w:rsidR="002E460F" w:rsidRDefault="002E460F" w:rsidP="002E460F">
      <w:pPr>
        <w:rPr>
          <w:lang w:val="en-US"/>
        </w:rPr>
      </w:pPr>
    </w:p>
    <w:p w14:paraId="2BE9DD72" w14:textId="5024EE01" w:rsidR="0000212A" w:rsidRDefault="00F94A8F" w:rsidP="002E460F">
      <w:r w:rsidRPr="00F94A8F">
        <w:t xml:space="preserve">Zoals eerder gezegd wordt </w:t>
      </w:r>
      <w:r>
        <w:t>kan een commentaarregel ook gebruikt worden om aan te geven dat een query bij het uitvoeren van de code genegeerd moet worden. De query op regel 1 zal niet uitgevoerd worden, daar deze in een commentaarregel werd verwerkt. De tweede query wordt wel uitgevoerd.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7688"/>
      </w:tblGrid>
      <w:tr w:rsidR="00F94A8F" w:rsidRPr="00B93FF6" w14:paraId="6A1B4403" w14:textId="77777777" w:rsidTr="00A11067">
        <w:tc>
          <w:tcPr>
            <w:tcW w:w="1338" w:type="dxa"/>
            <w:gridSpan w:val="2"/>
            <w:shd w:val="clear" w:color="auto" w:fill="0099CC"/>
          </w:tcPr>
          <w:p w14:paraId="6930744A" w14:textId="77777777" w:rsidR="00F94A8F" w:rsidRPr="007136D0" w:rsidRDefault="00F94A8F" w:rsidP="00A11067">
            <w:pPr>
              <w:rPr>
                <w:rStyle w:val="opvallendChar"/>
                <w:lang w:val="en-US"/>
              </w:rPr>
            </w:pPr>
            <w:r w:rsidRPr="00565955">
              <w:rPr>
                <w:b/>
                <w:color w:val="FFFFFF" w:themeColor="background1"/>
              </w:rPr>
              <w:t>VOORBEELD</w:t>
            </w:r>
          </w:p>
        </w:tc>
        <w:tc>
          <w:tcPr>
            <w:tcW w:w="7688" w:type="dxa"/>
            <w:shd w:val="clear" w:color="auto" w:fill="33CCCC"/>
          </w:tcPr>
          <w:p w14:paraId="02EA1B05" w14:textId="77777777" w:rsidR="00F94A8F" w:rsidRPr="007136D0" w:rsidRDefault="00F94A8F" w:rsidP="00A11067">
            <w:pPr>
              <w:rPr>
                <w:rStyle w:val="opvallendChar"/>
                <w:lang w:val="en-US"/>
              </w:rPr>
            </w:pPr>
            <w:r>
              <w:rPr>
                <w:b/>
                <w:color w:val="FFFFFF" w:themeColor="background1"/>
              </w:rPr>
              <w:t>ENKELE COMMENTAARREGEL</w:t>
            </w:r>
          </w:p>
        </w:tc>
      </w:tr>
      <w:tr w:rsidR="00F94A8F" w:rsidRPr="00BD1B36" w14:paraId="2B9ECC07" w14:textId="77777777" w:rsidTr="00A11067">
        <w:trPr>
          <w:trHeight w:val="208"/>
        </w:trPr>
        <w:tc>
          <w:tcPr>
            <w:tcW w:w="426" w:type="dxa"/>
            <w:shd w:val="clear" w:color="auto" w:fill="F2F2F2" w:themeFill="background1" w:themeFillShade="F2"/>
          </w:tcPr>
          <w:p w14:paraId="330D25F2" w14:textId="77777777" w:rsidR="00F94A8F" w:rsidRPr="00A230D9" w:rsidRDefault="00F94A8F" w:rsidP="00A11067">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2"/>
            <w:shd w:val="clear" w:color="auto" w:fill="F2F2F2" w:themeFill="background1" w:themeFillShade="F2"/>
          </w:tcPr>
          <w:p w14:paraId="1A759340" w14:textId="299A5626" w:rsidR="00F94A8F" w:rsidRPr="00F94A8F" w:rsidRDefault="00F94A8F" w:rsidP="00A11067">
            <w:pPr>
              <w:rPr>
                <w:b/>
                <w:lang w:val="en-US"/>
              </w:rPr>
            </w:pPr>
            <w:r w:rsidRPr="00F94A8F">
              <w:rPr>
                <w:b/>
                <w:color w:val="808080" w:themeColor="background1" w:themeShade="80"/>
                <w:lang w:val="en-US"/>
              </w:rPr>
              <w:t>#</w:t>
            </w:r>
            <w:r w:rsidRPr="00F94A8F">
              <w:rPr>
                <w:rStyle w:val="opvallendChar"/>
                <w:color w:val="808080" w:themeColor="background1" w:themeShade="80"/>
                <w:lang w:val="en-US"/>
              </w:rPr>
              <w:t>SELECT</w:t>
            </w:r>
            <w:r w:rsidRPr="00F94A8F">
              <w:rPr>
                <w:color w:val="808080" w:themeColor="background1" w:themeShade="80"/>
                <w:lang w:val="en-US"/>
              </w:rPr>
              <w:t xml:space="preserve"> * </w:t>
            </w:r>
            <w:r w:rsidRPr="00F94A8F">
              <w:rPr>
                <w:rStyle w:val="opvallendChar"/>
                <w:color w:val="808080" w:themeColor="background1" w:themeShade="80"/>
                <w:lang w:val="en-US"/>
              </w:rPr>
              <w:t>FROM</w:t>
            </w:r>
            <w:r w:rsidRPr="00F94A8F">
              <w:rPr>
                <w:color w:val="808080" w:themeColor="background1" w:themeShade="80"/>
                <w:lang w:val="en-US"/>
              </w:rPr>
              <w:t xml:space="preserve"> </w:t>
            </w:r>
            <w:r w:rsidRPr="00F94A8F">
              <w:rPr>
                <w:rStyle w:val="opvallendChar"/>
                <w:color w:val="808080" w:themeColor="background1" w:themeShade="80"/>
                <w:lang w:val="en-US"/>
              </w:rPr>
              <w:t>`</w:t>
            </w:r>
            <w:proofErr w:type="spellStart"/>
            <w:r w:rsidRPr="00F94A8F">
              <w:rPr>
                <w:rStyle w:val="opvallendChar"/>
                <w:bCs/>
                <w:color w:val="808080" w:themeColor="background1" w:themeShade="80"/>
                <w:lang w:val="en-US"/>
              </w:rPr>
              <w:t>cvo_volt</w:t>
            </w:r>
            <w:proofErr w:type="gramStart"/>
            <w:r w:rsidRPr="00F94A8F">
              <w:rPr>
                <w:rStyle w:val="opvallendChar"/>
                <w:color w:val="808080" w:themeColor="background1" w:themeShade="80"/>
                <w:lang w:val="en-US"/>
              </w:rPr>
              <w:t>`.</w:t>
            </w:r>
            <w:r w:rsidRPr="00F94A8F">
              <w:rPr>
                <w:color w:val="808080" w:themeColor="background1" w:themeShade="80"/>
                <w:lang w:val="en-US"/>
              </w:rPr>
              <w:t>`</w:t>
            </w:r>
            <w:proofErr w:type="gramEnd"/>
            <w:r>
              <w:rPr>
                <w:color w:val="808080" w:themeColor="background1" w:themeShade="80"/>
                <w:lang w:val="en-US"/>
              </w:rPr>
              <w:t>students</w:t>
            </w:r>
            <w:proofErr w:type="spellEnd"/>
            <w:r w:rsidRPr="00F94A8F">
              <w:rPr>
                <w:color w:val="808080" w:themeColor="background1" w:themeShade="80"/>
                <w:lang w:val="en-US"/>
              </w:rPr>
              <w:t>`;</w:t>
            </w:r>
          </w:p>
        </w:tc>
      </w:tr>
      <w:tr w:rsidR="00F94A8F" w:rsidRPr="00BD1B36" w14:paraId="650FFB67" w14:textId="77777777" w:rsidTr="00A11067">
        <w:trPr>
          <w:trHeight w:val="207"/>
        </w:trPr>
        <w:tc>
          <w:tcPr>
            <w:tcW w:w="426" w:type="dxa"/>
            <w:shd w:val="clear" w:color="auto" w:fill="F2F2F2" w:themeFill="background1" w:themeFillShade="F2"/>
          </w:tcPr>
          <w:p w14:paraId="0605F0DA" w14:textId="77777777" w:rsidR="00F94A8F" w:rsidRPr="00A230D9" w:rsidRDefault="00F94A8F" w:rsidP="00A11067">
            <w:pPr>
              <w:rPr>
                <w:rStyle w:val="opvallendChar"/>
                <w:color w:val="808080" w:themeColor="background1" w:themeShade="80"/>
                <w:lang w:val="en-US"/>
              </w:rPr>
            </w:pPr>
            <w:r w:rsidRPr="00A230D9">
              <w:rPr>
                <w:rStyle w:val="opvallendChar"/>
                <w:color w:val="808080" w:themeColor="background1" w:themeShade="80"/>
                <w:lang w:val="en-US"/>
              </w:rPr>
              <w:t>2</w:t>
            </w:r>
          </w:p>
        </w:tc>
        <w:tc>
          <w:tcPr>
            <w:tcW w:w="8600" w:type="dxa"/>
            <w:gridSpan w:val="2"/>
            <w:shd w:val="clear" w:color="auto" w:fill="F2F2F2" w:themeFill="background1" w:themeFillShade="F2"/>
          </w:tcPr>
          <w:p w14:paraId="2CF5998A" w14:textId="77777777" w:rsidR="00F94A8F" w:rsidRPr="00913691" w:rsidRDefault="00F94A8F" w:rsidP="00A11067">
            <w:pPr>
              <w:rPr>
                <w:rStyle w:val="opvallendChar"/>
                <w:color w:val="0070C0"/>
                <w:lang w:val="en-US"/>
              </w:rPr>
            </w:pPr>
            <w:r w:rsidRPr="005E22F4">
              <w:rPr>
                <w:rStyle w:val="opvallendChar"/>
                <w:lang w:val="en-US"/>
              </w:rPr>
              <w:t>SELECT</w:t>
            </w:r>
            <w:r w:rsidRPr="00D146AC">
              <w:rPr>
                <w:lang w:val="en-US"/>
              </w:rPr>
              <w:t xml:space="preserve"> * </w:t>
            </w:r>
            <w:r w:rsidRPr="005E22F4">
              <w:rPr>
                <w:rStyle w:val="opvallendChar"/>
                <w:lang w:val="en-US"/>
              </w:rPr>
              <w:t>FROM</w:t>
            </w:r>
            <w:r w:rsidRPr="00D146AC">
              <w:rPr>
                <w:lang w:val="en-US"/>
              </w:rPr>
              <w:t xml:space="preserve"> </w:t>
            </w:r>
            <w:r w:rsidRPr="00D146AC">
              <w:rPr>
                <w:rStyle w:val="opvallendChar"/>
                <w:color w:val="000000" w:themeColor="text1"/>
                <w:lang w:val="en-US"/>
              </w:rPr>
              <w:t>`</w:t>
            </w:r>
            <w:proofErr w:type="spellStart"/>
            <w:r w:rsidRPr="006C1F39">
              <w:rPr>
                <w:rStyle w:val="opvallendChar"/>
                <w:bCs/>
                <w:color w:val="808080" w:themeColor="background1" w:themeShade="80"/>
                <w:lang w:val="en-US"/>
              </w:rPr>
              <w:t>cvo_volt</w:t>
            </w:r>
            <w:proofErr w:type="spellEnd"/>
            <w:proofErr w:type="gramStart"/>
            <w:r w:rsidRPr="00D146AC">
              <w:rPr>
                <w:rStyle w:val="opvallendChar"/>
                <w:color w:val="000000" w:themeColor="text1"/>
                <w:lang w:val="en-US"/>
              </w:rPr>
              <w:t>`.</w:t>
            </w:r>
            <w:r w:rsidRPr="00D146AC">
              <w:rPr>
                <w:lang w:val="en-US"/>
              </w:rPr>
              <w:t>`</w:t>
            </w:r>
            <w:proofErr w:type="gramEnd"/>
            <w:r w:rsidRPr="006C1F39">
              <w:rPr>
                <w:color w:val="808080" w:themeColor="background1" w:themeShade="80"/>
                <w:lang w:val="en-US"/>
              </w:rPr>
              <w:t xml:space="preserve"> courses</w:t>
            </w:r>
            <w:r w:rsidRPr="00D146AC">
              <w:rPr>
                <w:lang w:val="en-US"/>
              </w:rPr>
              <w:t>`;</w:t>
            </w:r>
          </w:p>
        </w:tc>
      </w:tr>
    </w:tbl>
    <w:p w14:paraId="268B2AB7" w14:textId="77777777" w:rsidR="0000212A" w:rsidRPr="00F94A8F" w:rsidRDefault="0000212A" w:rsidP="002E460F">
      <w:pPr>
        <w:rPr>
          <w:lang w:val="en-US"/>
        </w:rPr>
      </w:pPr>
    </w:p>
    <w:p w14:paraId="72DDF7F4" w14:textId="372CEB64" w:rsidR="009116E0" w:rsidRDefault="00E968D9" w:rsidP="00C023E5">
      <w:pPr>
        <w:pStyle w:val="Heading2"/>
      </w:pPr>
      <w:r>
        <w:t>Meervoudige commentaarregel</w:t>
      </w:r>
    </w:p>
    <w:p w14:paraId="6B2BE481" w14:textId="27476EB2" w:rsidR="00F315A9" w:rsidRPr="00001A02" w:rsidRDefault="0036313F" w:rsidP="00F315A9">
      <w:r>
        <w:t xml:space="preserve">Indien je notitie meerdere coderegels in beslag zal nemen, kan je gebruik maken van </w:t>
      </w:r>
      <w:r w:rsidRPr="0036313F">
        <w:rPr>
          <w:rStyle w:val="opvallendChar"/>
        </w:rPr>
        <w:t>/* */</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80"/>
        <w:gridCol w:w="7608"/>
      </w:tblGrid>
      <w:tr w:rsidR="00EF1AB2" w14:paraId="153B3C57" w14:textId="77777777" w:rsidTr="00A11067">
        <w:tc>
          <w:tcPr>
            <w:tcW w:w="1418" w:type="dxa"/>
            <w:gridSpan w:val="3"/>
            <w:shd w:val="clear" w:color="auto" w:fill="0099CC"/>
          </w:tcPr>
          <w:p w14:paraId="750D8EAC" w14:textId="77777777" w:rsidR="00EF1AB2" w:rsidRPr="001F394B" w:rsidRDefault="00EF1AB2" w:rsidP="00A11067">
            <w:pPr>
              <w:rPr>
                <w:b/>
              </w:rPr>
            </w:pPr>
            <w:r w:rsidRPr="005278C8">
              <w:rPr>
                <w:b/>
                <w:color w:val="FFFFFF" w:themeColor="background1"/>
              </w:rPr>
              <w:t>SYNTAX</w:t>
            </w:r>
          </w:p>
        </w:tc>
        <w:tc>
          <w:tcPr>
            <w:tcW w:w="7608" w:type="dxa"/>
            <w:shd w:val="clear" w:color="auto" w:fill="33CCCC"/>
          </w:tcPr>
          <w:p w14:paraId="24275D83" w14:textId="4608B719" w:rsidR="00EF1AB2" w:rsidRPr="001F394B" w:rsidRDefault="00514127" w:rsidP="00A11067">
            <w:pPr>
              <w:rPr>
                <w:b/>
              </w:rPr>
            </w:pPr>
            <w:r>
              <w:rPr>
                <w:b/>
                <w:color w:val="FFFFFF" w:themeColor="background1"/>
              </w:rPr>
              <w:t>MEERVOUDIGE</w:t>
            </w:r>
            <w:r w:rsidR="00EF1AB2">
              <w:rPr>
                <w:b/>
                <w:color w:val="FFFFFF" w:themeColor="background1"/>
              </w:rPr>
              <w:t xml:space="preserve"> COMMENTAARREGEL</w:t>
            </w:r>
          </w:p>
        </w:tc>
      </w:tr>
      <w:tr w:rsidR="00EF1AB2" w:rsidRPr="009812C5" w14:paraId="2E9B064F" w14:textId="77777777" w:rsidTr="00A06572">
        <w:trPr>
          <w:trHeight w:val="170"/>
        </w:trPr>
        <w:tc>
          <w:tcPr>
            <w:tcW w:w="426" w:type="dxa"/>
            <w:shd w:val="clear" w:color="auto" w:fill="F2F2F2" w:themeFill="background1" w:themeFillShade="F2"/>
          </w:tcPr>
          <w:p w14:paraId="1C868F9A" w14:textId="77777777" w:rsidR="00EF1AB2" w:rsidRPr="00EF1AB2" w:rsidRDefault="00EF1AB2" w:rsidP="00A11067">
            <w:pPr>
              <w:rPr>
                <w:color w:val="808080" w:themeColor="background1" w:themeShade="80"/>
                <w:lang w:val="en-US"/>
              </w:rPr>
            </w:pPr>
            <w:r w:rsidRPr="00EF1AB2">
              <w:rPr>
                <w:rStyle w:val="opvallendChar"/>
                <w:color w:val="808080" w:themeColor="background1" w:themeShade="80"/>
                <w:lang w:val="en-US"/>
              </w:rPr>
              <w:t>1</w:t>
            </w:r>
          </w:p>
        </w:tc>
        <w:tc>
          <w:tcPr>
            <w:tcW w:w="8600" w:type="dxa"/>
            <w:gridSpan w:val="3"/>
            <w:shd w:val="clear" w:color="auto" w:fill="F2F2F2" w:themeFill="background1" w:themeFillShade="F2"/>
          </w:tcPr>
          <w:p w14:paraId="711ADCF1" w14:textId="79862A4A" w:rsidR="00EF1AB2" w:rsidRPr="00EF1AB2" w:rsidRDefault="00EF1AB2" w:rsidP="00A11067">
            <w:pPr>
              <w:rPr>
                <w:color w:val="808080" w:themeColor="background1" w:themeShade="80"/>
                <w:lang w:val="en-US"/>
              </w:rPr>
            </w:pPr>
            <w:r w:rsidRPr="0027495A">
              <w:rPr>
                <w:rStyle w:val="opvallendChar"/>
                <w:color w:val="A6A6A6" w:themeColor="background1" w:themeShade="A6"/>
              </w:rPr>
              <w:t>/*</w:t>
            </w:r>
            <w:r w:rsidR="000D70BF" w:rsidRPr="00654D7D">
              <w:rPr>
                <w:rStyle w:val="opvallendChar"/>
                <w:bCs/>
                <w:color w:val="A6A6A6" w:themeColor="background1" w:themeShade="A6"/>
              </w:rPr>
              <w:t xml:space="preserve"> </w:t>
            </w:r>
            <w:r w:rsidR="00B37352">
              <w:rPr>
                <w:rStyle w:val="opvallendChar"/>
                <w:bCs/>
                <w:color w:val="A6A6A6" w:themeColor="background1" w:themeShade="A6"/>
              </w:rPr>
              <w:t>commentaartekst verspreid</w:t>
            </w:r>
          </w:p>
        </w:tc>
      </w:tr>
      <w:tr w:rsidR="00EF1AB2" w:rsidRPr="009812C5" w14:paraId="61EEA45E" w14:textId="77777777" w:rsidTr="00A06572">
        <w:trPr>
          <w:trHeight w:val="170"/>
        </w:trPr>
        <w:tc>
          <w:tcPr>
            <w:tcW w:w="426" w:type="dxa"/>
            <w:shd w:val="clear" w:color="auto" w:fill="F2F2F2" w:themeFill="background1" w:themeFillShade="F2"/>
          </w:tcPr>
          <w:p w14:paraId="5F651E8A" w14:textId="22D4EC4D" w:rsidR="00EF1AB2" w:rsidRPr="00EF1AB2" w:rsidRDefault="00EF1AB2" w:rsidP="00A11067">
            <w:pPr>
              <w:rPr>
                <w:rStyle w:val="opvallendChar"/>
                <w:color w:val="808080" w:themeColor="background1" w:themeShade="80"/>
                <w:lang w:val="en-US"/>
              </w:rPr>
            </w:pPr>
            <w:r w:rsidRPr="00EF1AB2">
              <w:rPr>
                <w:rStyle w:val="opvallendChar"/>
                <w:color w:val="808080" w:themeColor="background1" w:themeShade="80"/>
                <w:lang w:val="en-US"/>
              </w:rPr>
              <w:t>2</w:t>
            </w:r>
          </w:p>
        </w:tc>
        <w:tc>
          <w:tcPr>
            <w:tcW w:w="8600" w:type="dxa"/>
            <w:gridSpan w:val="3"/>
            <w:shd w:val="clear" w:color="auto" w:fill="F2F2F2" w:themeFill="background1" w:themeFillShade="F2"/>
          </w:tcPr>
          <w:p w14:paraId="45517B29" w14:textId="607FABAD" w:rsidR="00EF1AB2" w:rsidRPr="00EF1AB2" w:rsidRDefault="00B37352" w:rsidP="00A11067">
            <w:pPr>
              <w:rPr>
                <w:rStyle w:val="opvallendChar"/>
                <w:color w:val="808080" w:themeColor="background1" w:themeShade="80"/>
              </w:rPr>
            </w:pPr>
            <w:r>
              <w:rPr>
                <w:rStyle w:val="opvallendChar"/>
                <w:bCs/>
                <w:color w:val="A6A6A6" w:themeColor="background1" w:themeShade="A6"/>
              </w:rPr>
              <w:t>over meerdere regels</w:t>
            </w:r>
            <w:r w:rsidR="0027495A">
              <w:rPr>
                <w:rStyle w:val="opvallendChar"/>
                <w:bCs/>
                <w:color w:val="A6A6A6" w:themeColor="background1" w:themeShade="A6"/>
              </w:rPr>
              <w:t xml:space="preserve"> */</w:t>
            </w:r>
          </w:p>
        </w:tc>
      </w:tr>
      <w:tr w:rsidR="00EF1AB2" w:rsidRPr="00B93FF6" w14:paraId="4B7634EF" w14:textId="77777777" w:rsidTr="00A11067">
        <w:tc>
          <w:tcPr>
            <w:tcW w:w="1338" w:type="dxa"/>
            <w:gridSpan w:val="2"/>
            <w:shd w:val="clear" w:color="auto" w:fill="0099CC"/>
          </w:tcPr>
          <w:p w14:paraId="0C4DC8D0" w14:textId="77777777" w:rsidR="00EF1AB2" w:rsidRPr="007136D0" w:rsidRDefault="00EF1AB2" w:rsidP="00A11067">
            <w:pPr>
              <w:rPr>
                <w:rStyle w:val="opvallendChar"/>
                <w:lang w:val="en-US"/>
              </w:rPr>
            </w:pPr>
            <w:r w:rsidRPr="00565955">
              <w:rPr>
                <w:b/>
                <w:color w:val="FFFFFF" w:themeColor="background1"/>
              </w:rPr>
              <w:t>VOORBEELD</w:t>
            </w:r>
          </w:p>
        </w:tc>
        <w:tc>
          <w:tcPr>
            <w:tcW w:w="7688" w:type="dxa"/>
            <w:gridSpan w:val="2"/>
            <w:shd w:val="clear" w:color="auto" w:fill="33CCCC"/>
          </w:tcPr>
          <w:p w14:paraId="1F1D8B50" w14:textId="74AA3840" w:rsidR="00EF1AB2" w:rsidRPr="007136D0" w:rsidRDefault="00514127" w:rsidP="00A11067">
            <w:pPr>
              <w:rPr>
                <w:rStyle w:val="opvallendChar"/>
                <w:lang w:val="en-US"/>
              </w:rPr>
            </w:pPr>
            <w:r>
              <w:rPr>
                <w:b/>
                <w:color w:val="FFFFFF" w:themeColor="background1"/>
              </w:rPr>
              <w:t>MEERVOUDIGE</w:t>
            </w:r>
            <w:r w:rsidR="00EF1AB2">
              <w:rPr>
                <w:b/>
                <w:color w:val="FFFFFF" w:themeColor="background1"/>
              </w:rPr>
              <w:t xml:space="preserve"> COMMENTAARREGEL</w:t>
            </w:r>
          </w:p>
        </w:tc>
      </w:tr>
      <w:tr w:rsidR="00EF1AB2" w:rsidRPr="009812C5" w14:paraId="38D487E5" w14:textId="77777777" w:rsidTr="00A11067">
        <w:trPr>
          <w:trHeight w:val="208"/>
        </w:trPr>
        <w:tc>
          <w:tcPr>
            <w:tcW w:w="426" w:type="dxa"/>
            <w:shd w:val="clear" w:color="auto" w:fill="F2F2F2" w:themeFill="background1" w:themeFillShade="F2"/>
          </w:tcPr>
          <w:p w14:paraId="10D9897F" w14:textId="77777777" w:rsidR="00EF1AB2" w:rsidRPr="00A230D9" w:rsidRDefault="00EF1AB2" w:rsidP="00A11067">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3"/>
            <w:shd w:val="clear" w:color="auto" w:fill="F2F2F2" w:themeFill="background1" w:themeFillShade="F2"/>
          </w:tcPr>
          <w:p w14:paraId="047C8A5B" w14:textId="3266E17B" w:rsidR="00EF1AB2" w:rsidRPr="00670B71" w:rsidRDefault="00CE1058" w:rsidP="00A11067">
            <w:pPr>
              <w:rPr>
                <w:b/>
              </w:rPr>
            </w:pPr>
            <w:r>
              <w:rPr>
                <w:rStyle w:val="opvallendChar"/>
                <w:color w:val="A6A6A6" w:themeColor="background1" w:themeShade="A6"/>
              </w:rPr>
              <w:t>/*</w:t>
            </w:r>
            <w:r w:rsidRPr="00654D7D">
              <w:rPr>
                <w:rStyle w:val="opvallendChar"/>
                <w:bCs/>
                <w:color w:val="A6A6A6" w:themeColor="background1" w:themeShade="A6"/>
              </w:rPr>
              <w:t xml:space="preserve"> De onderstaande query vraagt</w:t>
            </w:r>
          </w:p>
        </w:tc>
      </w:tr>
      <w:tr w:rsidR="00EF1AB2" w:rsidRPr="009812C5" w14:paraId="5985D7D8" w14:textId="77777777" w:rsidTr="00A11067">
        <w:trPr>
          <w:trHeight w:val="207"/>
        </w:trPr>
        <w:tc>
          <w:tcPr>
            <w:tcW w:w="426" w:type="dxa"/>
            <w:shd w:val="clear" w:color="auto" w:fill="F2F2F2" w:themeFill="background1" w:themeFillShade="F2"/>
          </w:tcPr>
          <w:p w14:paraId="4C6E36EE" w14:textId="77777777" w:rsidR="00EF1AB2" w:rsidRPr="00A230D9" w:rsidRDefault="00EF1AB2" w:rsidP="00A11067">
            <w:pPr>
              <w:rPr>
                <w:rStyle w:val="opvallendChar"/>
                <w:color w:val="808080" w:themeColor="background1" w:themeShade="80"/>
                <w:lang w:val="en-US"/>
              </w:rPr>
            </w:pPr>
            <w:r w:rsidRPr="00A230D9">
              <w:rPr>
                <w:rStyle w:val="opvallendChar"/>
                <w:color w:val="808080" w:themeColor="background1" w:themeShade="80"/>
                <w:lang w:val="en-US"/>
              </w:rPr>
              <w:lastRenderedPageBreak/>
              <w:t>2</w:t>
            </w:r>
          </w:p>
        </w:tc>
        <w:tc>
          <w:tcPr>
            <w:tcW w:w="8600" w:type="dxa"/>
            <w:gridSpan w:val="3"/>
            <w:shd w:val="clear" w:color="auto" w:fill="F2F2F2" w:themeFill="background1" w:themeFillShade="F2"/>
          </w:tcPr>
          <w:p w14:paraId="3B3E2107" w14:textId="6EFF4873" w:rsidR="00EF1AB2" w:rsidRPr="00FA6A84" w:rsidRDefault="0000212A" w:rsidP="00A11067">
            <w:pPr>
              <w:rPr>
                <w:rStyle w:val="opvallendChar"/>
                <w:color w:val="0070C0"/>
              </w:rPr>
            </w:pPr>
            <w:r w:rsidRPr="00654D7D">
              <w:rPr>
                <w:rStyle w:val="opvallendChar"/>
                <w:bCs/>
                <w:color w:val="A6A6A6" w:themeColor="background1" w:themeShade="A6"/>
              </w:rPr>
              <w:t>alle gegevens</w:t>
            </w:r>
            <w:r>
              <w:rPr>
                <w:rStyle w:val="opvallendChar"/>
                <w:bCs/>
                <w:color w:val="A6A6A6" w:themeColor="background1" w:themeShade="A6"/>
              </w:rPr>
              <w:t xml:space="preserve"> uit de tabel </w:t>
            </w:r>
            <w:r w:rsidR="00F94A8F">
              <w:rPr>
                <w:rStyle w:val="opvallendChar"/>
                <w:bCs/>
                <w:color w:val="A6A6A6" w:themeColor="background1" w:themeShade="A6"/>
              </w:rPr>
              <w:t>students</w:t>
            </w:r>
            <w:r>
              <w:rPr>
                <w:rStyle w:val="opvallendChar"/>
                <w:bCs/>
                <w:color w:val="A6A6A6" w:themeColor="background1" w:themeShade="A6"/>
              </w:rPr>
              <w:t xml:space="preserve"> op. */</w:t>
            </w:r>
          </w:p>
        </w:tc>
      </w:tr>
      <w:tr w:rsidR="00EF1AB2" w:rsidRPr="00BD1B36" w14:paraId="354CFD5D" w14:textId="77777777" w:rsidTr="00A11067">
        <w:trPr>
          <w:trHeight w:val="207"/>
        </w:trPr>
        <w:tc>
          <w:tcPr>
            <w:tcW w:w="426" w:type="dxa"/>
            <w:shd w:val="clear" w:color="auto" w:fill="F2F2F2" w:themeFill="background1" w:themeFillShade="F2"/>
          </w:tcPr>
          <w:p w14:paraId="7EB64C30" w14:textId="77777777" w:rsidR="00EF1AB2" w:rsidRPr="00A230D9" w:rsidRDefault="00EF1AB2" w:rsidP="00A11067">
            <w:pPr>
              <w:rPr>
                <w:rStyle w:val="opvallendChar"/>
                <w:color w:val="808080" w:themeColor="background1" w:themeShade="80"/>
                <w:lang w:val="en-US"/>
              </w:rPr>
            </w:pPr>
            <w:r>
              <w:rPr>
                <w:rStyle w:val="opvallendChar"/>
                <w:color w:val="808080" w:themeColor="background1" w:themeShade="80"/>
                <w:lang w:val="en-US"/>
              </w:rPr>
              <w:t>3</w:t>
            </w:r>
          </w:p>
        </w:tc>
        <w:tc>
          <w:tcPr>
            <w:tcW w:w="8600" w:type="dxa"/>
            <w:gridSpan w:val="3"/>
            <w:shd w:val="clear" w:color="auto" w:fill="F2F2F2" w:themeFill="background1" w:themeFillShade="F2"/>
          </w:tcPr>
          <w:p w14:paraId="3295BBA8" w14:textId="6D17A705" w:rsidR="00EF1AB2" w:rsidRPr="00F94A8F" w:rsidRDefault="00F94A8F" w:rsidP="00A11067">
            <w:pPr>
              <w:rPr>
                <w:rStyle w:val="opvallendChar"/>
                <w:color w:val="0070C0"/>
                <w:lang w:val="en-US"/>
              </w:rPr>
            </w:pPr>
            <w:r w:rsidRPr="005E22F4">
              <w:rPr>
                <w:rStyle w:val="opvallendChar"/>
                <w:lang w:val="en-US"/>
              </w:rPr>
              <w:t>SELECT</w:t>
            </w:r>
            <w:r w:rsidRPr="00D146AC">
              <w:rPr>
                <w:lang w:val="en-US"/>
              </w:rPr>
              <w:t xml:space="preserve"> * </w:t>
            </w:r>
            <w:r w:rsidRPr="005E22F4">
              <w:rPr>
                <w:rStyle w:val="opvallendChar"/>
                <w:lang w:val="en-US"/>
              </w:rPr>
              <w:t>FROM</w:t>
            </w:r>
            <w:r w:rsidRPr="00D146AC">
              <w:rPr>
                <w:lang w:val="en-US"/>
              </w:rPr>
              <w:t xml:space="preserve"> </w:t>
            </w:r>
            <w:r w:rsidRPr="00D146AC">
              <w:rPr>
                <w:rStyle w:val="opvallendChar"/>
                <w:color w:val="000000" w:themeColor="text1"/>
                <w:lang w:val="en-US"/>
              </w:rPr>
              <w:t>`</w:t>
            </w:r>
            <w:proofErr w:type="spellStart"/>
            <w:r w:rsidRPr="006C1F39">
              <w:rPr>
                <w:rStyle w:val="opvallendChar"/>
                <w:bCs/>
                <w:color w:val="808080" w:themeColor="background1" w:themeShade="80"/>
                <w:lang w:val="en-US"/>
              </w:rPr>
              <w:t>cvo_volt</w:t>
            </w:r>
            <w:proofErr w:type="gramStart"/>
            <w:r w:rsidRPr="00D146AC">
              <w:rPr>
                <w:rStyle w:val="opvallendChar"/>
                <w:color w:val="000000" w:themeColor="text1"/>
                <w:lang w:val="en-US"/>
              </w:rPr>
              <w:t>`.</w:t>
            </w:r>
            <w:r w:rsidRPr="00D146AC">
              <w:rPr>
                <w:lang w:val="en-US"/>
              </w:rPr>
              <w:t>`</w:t>
            </w:r>
            <w:proofErr w:type="gramEnd"/>
            <w:r w:rsidRPr="00F94A8F">
              <w:rPr>
                <w:color w:val="808080" w:themeColor="background1" w:themeShade="80"/>
                <w:lang w:val="en-US"/>
              </w:rPr>
              <w:t>students</w:t>
            </w:r>
            <w:proofErr w:type="spellEnd"/>
            <w:r w:rsidRPr="00D146AC">
              <w:rPr>
                <w:lang w:val="en-US"/>
              </w:rPr>
              <w:t>`;</w:t>
            </w:r>
          </w:p>
        </w:tc>
      </w:tr>
    </w:tbl>
    <w:p w14:paraId="69255AB7" w14:textId="77777777" w:rsidR="00F315A9" w:rsidRPr="00F94A8F" w:rsidRDefault="00F315A9" w:rsidP="00F315A9">
      <w:pPr>
        <w:rPr>
          <w:lang w:val="en-US"/>
        </w:rPr>
      </w:pPr>
    </w:p>
    <w:p w14:paraId="40451584" w14:textId="0A9C6E96" w:rsidR="00F315A9" w:rsidRDefault="00C023E5" w:rsidP="00C023E5">
      <w:pPr>
        <w:pStyle w:val="Heading1"/>
        <w:rPr>
          <w:lang w:val="en-US"/>
        </w:rPr>
      </w:pPr>
      <w:proofErr w:type="spellStart"/>
      <w:r>
        <w:rPr>
          <w:lang w:val="en-US"/>
        </w:rPr>
        <w:t>Filteren</w:t>
      </w:r>
      <w:proofErr w:type="spellEnd"/>
      <w:r>
        <w:rPr>
          <w:lang w:val="en-US"/>
        </w:rPr>
        <w:t xml:space="preserve"> van </w:t>
      </w:r>
      <w:proofErr w:type="spellStart"/>
      <w:r>
        <w:rPr>
          <w:lang w:val="en-US"/>
        </w:rPr>
        <w:t>gegevens</w:t>
      </w:r>
      <w:proofErr w:type="spellEnd"/>
    </w:p>
    <w:p w14:paraId="1FDE144D" w14:textId="77777777" w:rsidR="000478EA" w:rsidRDefault="000478EA" w:rsidP="000478EA">
      <w:r>
        <w:t xml:space="preserve">Wanneer je in je database opzoek wenst te gaan naar gegevens die aan bepaalde voorwaarde moeten voldoen, kan je gebruik maken van één van de vele filtertechnieken. Je kan een filtermethode aan je SELECT-query toevoegen, door de query uit te breiden met het sleutelwoord </w:t>
      </w:r>
      <w:r w:rsidRPr="000478EA">
        <w:rPr>
          <w:rStyle w:val="opvallendChar"/>
        </w:rPr>
        <w:t>WHERE</w:t>
      </w:r>
      <w:r>
        <w:t>. Achter dit sleutelwoord kan je één of meerdere voorwaarden opgeven.</w:t>
      </w:r>
    </w:p>
    <w:p w14:paraId="600404CE" w14:textId="636C715E" w:rsidR="00143FD3" w:rsidRDefault="00C023E5" w:rsidP="00C023E5">
      <w:pPr>
        <w:pStyle w:val="Heading2"/>
      </w:pPr>
      <w:r>
        <w:t>Filteren op basis van een overeenkomst</w:t>
      </w:r>
    </w:p>
    <w:p w14:paraId="40F975C3" w14:textId="3A73281E" w:rsidR="001558B0" w:rsidRDefault="001558B0" w:rsidP="001558B0">
      <w:r>
        <w:t>Wil je gegevens filteren op basis van een overeenkomst, maak dan gebruik van de</w:t>
      </w:r>
      <w:r w:rsidR="00F105A5">
        <w:t xml:space="preserve"> vergelijkingsoperator</w:t>
      </w:r>
      <w:r>
        <w:t xml:space="preserve"> ‘</w:t>
      </w:r>
      <w:r w:rsidRPr="001A1F0A">
        <w:t>=</w:t>
      </w:r>
      <w:r>
        <w:t>’.</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80"/>
        <w:gridCol w:w="294"/>
        <w:gridCol w:w="7314"/>
      </w:tblGrid>
      <w:tr w:rsidR="00514127" w14:paraId="069D6177" w14:textId="77777777" w:rsidTr="009872F9">
        <w:tc>
          <w:tcPr>
            <w:tcW w:w="1418" w:type="dxa"/>
            <w:gridSpan w:val="3"/>
            <w:shd w:val="clear" w:color="auto" w:fill="0099CC"/>
          </w:tcPr>
          <w:p w14:paraId="36AFBDF5" w14:textId="77777777" w:rsidR="00514127" w:rsidRPr="001F394B" w:rsidRDefault="00514127" w:rsidP="00A11067">
            <w:pPr>
              <w:rPr>
                <w:b/>
              </w:rPr>
            </w:pPr>
            <w:r w:rsidRPr="005278C8">
              <w:rPr>
                <w:b/>
                <w:color w:val="FFFFFF" w:themeColor="background1"/>
              </w:rPr>
              <w:t>SYNTAX</w:t>
            </w:r>
          </w:p>
        </w:tc>
        <w:tc>
          <w:tcPr>
            <w:tcW w:w="7608" w:type="dxa"/>
            <w:gridSpan w:val="2"/>
            <w:shd w:val="clear" w:color="auto" w:fill="33CCCC"/>
          </w:tcPr>
          <w:p w14:paraId="0F172970" w14:textId="56807984" w:rsidR="00514127" w:rsidRPr="001F394B" w:rsidRDefault="00514127" w:rsidP="00A11067">
            <w:pPr>
              <w:rPr>
                <w:b/>
              </w:rPr>
            </w:pPr>
            <w:r>
              <w:rPr>
                <w:b/>
                <w:color w:val="FFFFFF" w:themeColor="background1"/>
              </w:rPr>
              <w:t>OPVRAGING MET OVEREENKOMST</w:t>
            </w:r>
          </w:p>
        </w:tc>
      </w:tr>
      <w:tr w:rsidR="00514127" w:rsidRPr="009812C5" w14:paraId="05F8323C" w14:textId="77777777" w:rsidTr="009872F9">
        <w:trPr>
          <w:trHeight w:val="170"/>
        </w:trPr>
        <w:tc>
          <w:tcPr>
            <w:tcW w:w="426" w:type="dxa"/>
            <w:shd w:val="clear" w:color="auto" w:fill="F2F2F2" w:themeFill="background1" w:themeFillShade="F2"/>
          </w:tcPr>
          <w:p w14:paraId="5EB0D969" w14:textId="77777777" w:rsidR="00514127" w:rsidRPr="00EF1AB2" w:rsidRDefault="00514127" w:rsidP="00A11067">
            <w:pPr>
              <w:rPr>
                <w:color w:val="808080" w:themeColor="background1" w:themeShade="80"/>
                <w:lang w:val="en-US"/>
              </w:rPr>
            </w:pPr>
            <w:r w:rsidRPr="00EF1AB2">
              <w:rPr>
                <w:rStyle w:val="opvallendChar"/>
                <w:color w:val="808080" w:themeColor="background1" w:themeShade="80"/>
                <w:lang w:val="en-US"/>
              </w:rPr>
              <w:t>1</w:t>
            </w:r>
          </w:p>
        </w:tc>
        <w:tc>
          <w:tcPr>
            <w:tcW w:w="8600" w:type="dxa"/>
            <w:gridSpan w:val="4"/>
            <w:shd w:val="clear" w:color="auto" w:fill="F2F2F2" w:themeFill="background1" w:themeFillShade="F2"/>
          </w:tcPr>
          <w:p w14:paraId="4191806A" w14:textId="2D19FA4C" w:rsidR="00514127" w:rsidRPr="005E22F4" w:rsidRDefault="005E22F4"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sidRPr="00026970">
              <w:rPr>
                <w:rStyle w:val="opvallendChar"/>
                <w:color w:val="000000" w:themeColor="text1"/>
              </w:rPr>
              <w:t>=</w:t>
            </w:r>
            <w:r w:rsidRPr="00026970">
              <w:rPr>
                <w:rStyle w:val="opvallendChar"/>
              </w:rPr>
              <w:t xml:space="preserve"> </w:t>
            </w:r>
            <w:r w:rsidRPr="00797927">
              <w:rPr>
                <w:rStyle w:val="opvallendChar"/>
                <w:color w:val="92D050"/>
              </w:rPr>
              <w:t>'waarde'</w:t>
            </w:r>
            <w:r w:rsidRPr="00026970">
              <w:rPr>
                <w:b/>
                <w:color w:val="000000" w:themeColor="text1"/>
              </w:rPr>
              <w:t>;</w:t>
            </w:r>
          </w:p>
        </w:tc>
      </w:tr>
      <w:tr w:rsidR="00C92244" w:rsidRPr="009812C5" w14:paraId="0F48A5F8" w14:textId="77777777" w:rsidTr="009872F9">
        <w:trPr>
          <w:trHeight w:val="170"/>
        </w:trPr>
        <w:tc>
          <w:tcPr>
            <w:tcW w:w="9026" w:type="dxa"/>
            <w:gridSpan w:val="5"/>
            <w:shd w:val="clear" w:color="auto" w:fill="auto"/>
          </w:tcPr>
          <w:p w14:paraId="668ECC83" w14:textId="776F35E7" w:rsidR="00C92244" w:rsidRPr="00C92244" w:rsidRDefault="00863D82" w:rsidP="00A11067">
            <w:pPr>
              <w:rPr>
                <w:rStyle w:val="opvallendChar"/>
                <w:iCs/>
                <w:color w:val="808080" w:themeColor="background1" w:themeShade="80"/>
              </w:rPr>
            </w:pPr>
            <w:r>
              <w:rPr>
                <w:iCs/>
              </w:rPr>
              <w:t>Je v</w:t>
            </w:r>
            <w:r w:rsidR="00C92244" w:rsidRPr="00C92244">
              <w:rPr>
                <w:iCs/>
              </w:rPr>
              <w:t xml:space="preserve">raagt alle </w:t>
            </w:r>
            <w:r>
              <w:rPr>
                <w:iCs/>
              </w:rPr>
              <w:t>rijen</w:t>
            </w:r>
            <w:r w:rsidR="00C92244" w:rsidRPr="00C92244">
              <w:rPr>
                <w:iCs/>
              </w:rPr>
              <w:t xml:space="preserve"> op waarbij een bepaald veld een vaste waarde bevat.</w:t>
            </w:r>
          </w:p>
        </w:tc>
      </w:tr>
      <w:tr w:rsidR="00514127" w:rsidRPr="00B93FF6" w14:paraId="5064E829" w14:textId="77777777" w:rsidTr="009872F9">
        <w:tc>
          <w:tcPr>
            <w:tcW w:w="1338" w:type="dxa"/>
            <w:gridSpan w:val="2"/>
            <w:shd w:val="clear" w:color="auto" w:fill="0099CC"/>
          </w:tcPr>
          <w:p w14:paraId="7113CF8A" w14:textId="77777777" w:rsidR="00514127" w:rsidRPr="007136D0" w:rsidRDefault="00514127" w:rsidP="00A11067">
            <w:pPr>
              <w:rPr>
                <w:rStyle w:val="opvallendChar"/>
                <w:lang w:val="en-US"/>
              </w:rPr>
            </w:pPr>
            <w:r w:rsidRPr="00565955">
              <w:rPr>
                <w:b/>
                <w:color w:val="FFFFFF" w:themeColor="background1"/>
              </w:rPr>
              <w:t>VOORBEELD</w:t>
            </w:r>
          </w:p>
        </w:tc>
        <w:tc>
          <w:tcPr>
            <w:tcW w:w="7688" w:type="dxa"/>
            <w:gridSpan w:val="3"/>
            <w:shd w:val="clear" w:color="auto" w:fill="33CCCC"/>
          </w:tcPr>
          <w:p w14:paraId="200DE708" w14:textId="72F87D81" w:rsidR="00514127" w:rsidRPr="007136D0" w:rsidRDefault="00C376C8" w:rsidP="00A11067">
            <w:pPr>
              <w:rPr>
                <w:rStyle w:val="opvallendChar"/>
                <w:lang w:val="en-US"/>
              </w:rPr>
            </w:pPr>
            <w:r>
              <w:rPr>
                <w:b/>
                <w:color w:val="FFFFFF" w:themeColor="background1"/>
              </w:rPr>
              <w:t>OPVRAGING MET OVEREENKOMST</w:t>
            </w:r>
          </w:p>
        </w:tc>
      </w:tr>
      <w:tr w:rsidR="00514127" w:rsidRPr="00BD1B36" w14:paraId="421F2028" w14:textId="77777777" w:rsidTr="009872F9">
        <w:trPr>
          <w:trHeight w:val="208"/>
        </w:trPr>
        <w:tc>
          <w:tcPr>
            <w:tcW w:w="426" w:type="dxa"/>
            <w:shd w:val="clear" w:color="auto" w:fill="F2F2F2" w:themeFill="background1" w:themeFillShade="F2"/>
          </w:tcPr>
          <w:p w14:paraId="4A2B46F5" w14:textId="77777777" w:rsidR="00514127" w:rsidRPr="00A230D9" w:rsidRDefault="00514127" w:rsidP="00A11067">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4"/>
            <w:shd w:val="clear" w:color="auto" w:fill="F2F2F2" w:themeFill="background1" w:themeFillShade="F2"/>
          </w:tcPr>
          <w:p w14:paraId="794E0B94" w14:textId="08FDC498" w:rsidR="00514127" w:rsidRPr="00C92244" w:rsidRDefault="00C92244" w:rsidP="00C92244">
            <w:pPr>
              <w:rPr>
                <w:b/>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color w:val="A6A6A6" w:themeColor="background1" w:themeShade="A6"/>
                <w:lang w:val="en-US"/>
              </w:rPr>
              <w:t>cvo_volt</w:t>
            </w:r>
            <w:proofErr w:type="gramStart"/>
            <w:r w:rsidRPr="007136D0">
              <w:rPr>
                <w:rStyle w:val="opvallendChar"/>
                <w:color w:val="000000" w:themeColor="text1"/>
                <w:lang w:val="en-US"/>
              </w:rPr>
              <w:t>`.`</w:t>
            </w:r>
            <w:proofErr w:type="gramEnd"/>
            <w:r w:rsidRPr="007136D0">
              <w:rPr>
                <w:color w:val="A6A6A6" w:themeColor="background1" w:themeShade="A6"/>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color w:val="A6A6A6" w:themeColor="background1" w:themeShade="A6"/>
                <w:lang w:val="en-US"/>
              </w:rPr>
              <w:t>last</w:t>
            </w:r>
            <w:r w:rsidRPr="007136D0">
              <w:rPr>
                <w:rStyle w:val="opvallendChar"/>
                <w:color w:val="A6A6A6" w:themeColor="background1" w:themeShade="A6"/>
                <w:lang w:val="en-US"/>
              </w:rPr>
              <w:t>_name</w:t>
            </w:r>
            <w:proofErr w:type="spellEnd"/>
            <w:r w:rsidRPr="007136D0">
              <w:rPr>
                <w:rStyle w:val="opvallendChar"/>
                <w:color w:val="000000" w:themeColor="text1"/>
                <w:lang w:val="en-US"/>
              </w:rPr>
              <w:t xml:space="preserve">` = </w:t>
            </w:r>
            <w:r w:rsidRPr="00E57224">
              <w:rPr>
                <w:rStyle w:val="opvallendChar"/>
                <w:color w:val="92D050"/>
                <w:lang w:val="en-US"/>
              </w:rPr>
              <w:t>'</w:t>
            </w:r>
            <w:proofErr w:type="spellStart"/>
            <w:r w:rsidRPr="00E57224">
              <w:rPr>
                <w:color w:val="92D050"/>
                <w:lang w:val="en-US"/>
              </w:rPr>
              <w:t>Liefsoens</w:t>
            </w:r>
            <w:proofErr w:type="spellEnd"/>
            <w:r w:rsidRPr="00E57224">
              <w:rPr>
                <w:rStyle w:val="opvallendChar"/>
                <w:color w:val="92D050"/>
                <w:lang w:val="en-US"/>
              </w:rPr>
              <w:t>'</w:t>
            </w:r>
            <w:r w:rsidRPr="007136D0">
              <w:rPr>
                <w:rStyle w:val="opvallendChar"/>
                <w:color w:val="000000" w:themeColor="text1"/>
                <w:lang w:val="en-US"/>
              </w:rPr>
              <w:t>;</w:t>
            </w:r>
          </w:p>
        </w:tc>
      </w:tr>
      <w:tr w:rsidR="00C92244" w:rsidRPr="00C92244" w14:paraId="785949C5" w14:textId="77777777" w:rsidTr="009872F9">
        <w:trPr>
          <w:trHeight w:val="207"/>
        </w:trPr>
        <w:tc>
          <w:tcPr>
            <w:tcW w:w="9026" w:type="dxa"/>
            <w:gridSpan w:val="5"/>
            <w:shd w:val="clear" w:color="auto" w:fill="auto"/>
          </w:tcPr>
          <w:p w14:paraId="0081384B" w14:textId="57855423" w:rsidR="00C92244" w:rsidRPr="00C92244" w:rsidRDefault="00C92244" w:rsidP="00A11067">
            <w:pPr>
              <w:rPr>
                <w:rStyle w:val="opvallendChar"/>
                <w:iCs/>
                <w:color w:val="0070C0"/>
              </w:rPr>
            </w:pPr>
            <w:r w:rsidRPr="00C92244">
              <w:rPr>
                <w:rStyle w:val="opvallendChar"/>
                <w:iCs/>
                <w:color w:val="000000" w:themeColor="text1"/>
              </w:rPr>
              <w:t xml:space="preserve">Je vraagt alle </w:t>
            </w:r>
            <w:r w:rsidR="00863D82">
              <w:rPr>
                <w:rStyle w:val="opvallendChar"/>
                <w:iCs/>
                <w:color w:val="000000" w:themeColor="text1"/>
              </w:rPr>
              <w:t>rijen</w:t>
            </w:r>
            <w:r w:rsidRPr="00C92244">
              <w:rPr>
                <w:rStyle w:val="opvallendChar"/>
                <w:iCs/>
                <w:color w:val="000000" w:themeColor="text1"/>
              </w:rPr>
              <w:t xml:space="preserve"> op uit de tabel cursisten, waarbij het veld ‘</w:t>
            </w:r>
            <w:r w:rsidR="00863D82">
              <w:rPr>
                <w:rStyle w:val="opvallendChar"/>
                <w:iCs/>
                <w:color w:val="000000" w:themeColor="text1"/>
              </w:rPr>
              <w:t>last_name</w:t>
            </w:r>
            <w:r w:rsidRPr="00C92244">
              <w:rPr>
                <w:rStyle w:val="opvallendChar"/>
                <w:iCs/>
                <w:color w:val="000000" w:themeColor="text1"/>
              </w:rPr>
              <w:t>’ de waarde ‘Liefsoens’ bevat.</w:t>
            </w:r>
          </w:p>
        </w:tc>
      </w:tr>
      <w:tr w:rsidR="00797927" w:rsidRPr="00C92244" w14:paraId="5C617806" w14:textId="77777777" w:rsidTr="009872F9">
        <w:trPr>
          <w:trHeight w:val="207"/>
        </w:trPr>
        <w:tc>
          <w:tcPr>
            <w:tcW w:w="9026" w:type="dxa"/>
            <w:gridSpan w:val="5"/>
            <w:shd w:val="clear" w:color="auto" w:fill="auto"/>
          </w:tcPr>
          <w:p w14:paraId="2D882E35" w14:textId="77777777" w:rsidR="00797927" w:rsidRPr="00C92244" w:rsidRDefault="00797927" w:rsidP="00A11067">
            <w:pPr>
              <w:rPr>
                <w:rStyle w:val="opvallendChar"/>
                <w:iCs/>
                <w:color w:val="000000" w:themeColor="text1"/>
              </w:rPr>
            </w:pPr>
          </w:p>
        </w:tc>
      </w:tr>
      <w:tr w:rsidR="00F72900" w:rsidRPr="007136D0" w14:paraId="30810CC3" w14:textId="77777777" w:rsidTr="009872F9">
        <w:tc>
          <w:tcPr>
            <w:tcW w:w="1712" w:type="dxa"/>
            <w:gridSpan w:val="4"/>
            <w:shd w:val="clear" w:color="auto" w:fill="0099CC"/>
          </w:tcPr>
          <w:p w14:paraId="7F357509" w14:textId="73CCCEB4" w:rsidR="00F72900" w:rsidRPr="007136D0" w:rsidRDefault="00F72900" w:rsidP="00A11067">
            <w:pPr>
              <w:rPr>
                <w:rStyle w:val="opvallendChar"/>
                <w:lang w:val="en-US"/>
              </w:rPr>
            </w:pPr>
            <w:r>
              <w:rPr>
                <w:b/>
                <w:color w:val="FFFFFF" w:themeColor="background1"/>
              </w:rPr>
              <w:t>RESULTATENSET</w:t>
            </w:r>
          </w:p>
        </w:tc>
        <w:tc>
          <w:tcPr>
            <w:tcW w:w="7314" w:type="dxa"/>
            <w:shd w:val="clear" w:color="auto" w:fill="33CCCC"/>
          </w:tcPr>
          <w:p w14:paraId="40D7C3D8" w14:textId="77777777" w:rsidR="00F72900" w:rsidRPr="007136D0" w:rsidRDefault="00F72900" w:rsidP="00A11067">
            <w:pPr>
              <w:rPr>
                <w:rStyle w:val="opvallendChar"/>
                <w:lang w:val="en-US"/>
              </w:rPr>
            </w:pPr>
            <w:r>
              <w:rPr>
                <w:b/>
                <w:color w:val="FFFFFF" w:themeColor="background1"/>
              </w:rPr>
              <w:t>OPVRAGING MET OVEREENKOMST</w:t>
            </w:r>
          </w:p>
        </w:tc>
      </w:tr>
      <w:tr w:rsidR="00F72900" w:rsidRPr="00C92244" w14:paraId="7EA2993F" w14:textId="77777777" w:rsidTr="00936CE5">
        <w:trPr>
          <w:trHeight w:val="208"/>
        </w:trPr>
        <w:tc>
          <w:tcPr>
            <w:tcW w:w="9026" w:type="dxa"/>
            <w:gridSpan w:val="5"/>
            <w:shd w:val="clear" w:color="auto" w:fill="auto"/>
          </w:tcPr>
          <w:p w14:paraId="050DD49F" w14:textId="0C3BD5BB" w:rsidR="00F72900" w:rsidRPr="00C92244" w:rsidRDefault="00F72900" w:rsidP="00A11067">
            <w:pPr>
              <w:rPr>
                <w:b/>
                <w:lang w:val="en-US"/>
              </w:rPr>
            </w:pPr>
            <w:r>
              <w:rPr>
                <w:noProof/>
              </w:rPr>
              <w:drawing>
                <wp:inline distT="0" distB="0" distL="0" distR="0" wp14:anchorId="6E830DD2" wp14:editId="4D620038">
                  <wp:extent cx="5448139" cy="580030"/>
                  <wp:effectExtent l="0" t="0" r="635" b="0"/>
                  <wp:docPr id="1836413212" name="Afbeelding 1836413212"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 schermopname, Lettertype, lijn&#10;&#10;Automatisch gegenereerde beschrijving"/>
                          <pic:cNvPicPr/>
                        </pic:nvPicPr>
                        <pic:blipFill>
                          <a:blip r:embed="rId36"/>
                          <a:stretch>
                            <a:fillRect/>
                          </a:stretch>
                        </pic:blipFill>
                        <pic:spPr>
                          <a:xfrm>
                            <a:off x="0" y="0"/>
                            <a:ext cx="5464716" cy="581795"/>
                          </a:xfrm>
                          <a:prstGeom prst="rect">
                            <a:avLst/>
                          </a:prstGeom>
                        </pic:spPr>
                      </pic:pic>
                    </a:graphicData>
                  </a:graphic>
                </wp:inline>
              </w:drawing>
            </w:r>
          </w:p>
        </w:tc>
      </w:tr>
    </w:tbl>
    <w:p w14:paraId="4F4A57D7" w14:textId="77777777" w:rsidR="009872F9" w:rsidRDefault="009872F9"/>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846"/>
        <w:gridCol w:w="8226"/>
      </w:tblGrid>
      <w:tr w:rsidR="009872F9" w:rsidRPr="00E0751D" w14:paraId="13ACAE4F" w14:textId="77777777" w:rsidTr="009872F9">
        <w:tc>
          <w:tcPr>
            <w:tcW w:w="846" w:type="dxa"/>
            <w:shd w:val="clear" w:color="auto" w:fill="0099CC"/>
            <w:vAlign w:val="center"/>
          </w:tcPr>
          <w:p w14:paraId="7BB29D8A" w14:textId="77777777" w:rsidR="009872F9" w:rsidRPr="00E0751D" w:rsidRDefault="009872F9" w:rsidP="00A11067">
            <w:pPr>
              <w:jc w:val="center"/>
            </w:pPr>
            <w:r w:rsidRPr="00E0751D">
              <w:rPr>
                <w:noProof/>
              </w:rPr>
              <w:drawing>
                <wp:inline distT="0" distB="0" distL="0" distR="0" wp14:anchorId="59DA60A1" wp14:editId="29B9E232">
                  <wp:extent cx="314553" cy="314553"/>
                  <wp:effectExtent l="0" t="0" r="9525" b="9525"/>
                  <wp:docPr id="5734363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0E52A5BB" w14:textId="77777777" w:rsidR="009872F9" w:rsidRPr="00E0751D" w:rsidRDefault="009872F9" w:rsidP="00A11067">
            <w:r>
              <w:t>Tekstuele waarden, zogenaamde strings, moeten in een filter steeds tussen aanhalingstekens (</w:t>
            </w:r>
            <w:r w:rsidRPr="009D665C">
              <w:rPr>
                <w:rStyle w:val="opvallendChar"/>
                <w:color w:val="92D050"/>
              </w:rPr>
              <w:t>'</w:t>
            </w:r>
            <w:r>
              <w:rPr>
                <w:rStyle w:val="opvallendChar"/>
                <w:color w:val="000000" w:themeColor="text1"/>
              </w:rPr>
              <w:t>)</w:t>
            </w:r>
            <w:r>
              <w:t xml:space="preserve"> geplaatst worden. Numerieke hoeven niet omringt te worden door aanhalingstekens.</w:t>
            </w:r>
          </w:p>
        </w:tc>
      </w:tr>
    </w:tbl>
    <w:p w14:paraId="62A7C917" w14:textId="77777777" w:rsidR="009872F9" w:rsidRDefault="009872F9" w:rsidP="009872F9"/>
    <w:p w14:paraId="0608C9EC" w14:textId="676E1C69" w:rsidR="00555627" w:rsidRPr="00555627" w:rsidRDefault="00555627" w:rsidP="001558B0">
      <w:pPr>
        <w:rPr>
          <w:color w:val="000000" w:themeColor="text1"/>
        </w:rPr>
      </w:pPr>
      <w:r w:rsidRPr="00EF4A45">
        <w:rPr>
          <w:rStyle w:val="opvallendChar"/>
          <w:color w:val="000000" w:themeColor="text1"/>
        </w:rPr>
        <w:t xml:space="preserve">Indien je wil controleren of een </w:t>
      </w:r>
      <w:r>
        <w:rPr>
          <w:rStyle w:val="opvallendChar"/>
          <w:color w:val="000000" w:themeColor="text1"/>
        </w:rPr>
        <w:t>veld</w:t>
      </w:r>
      <w:r w:rsidRPr="00EF4A45">
        <w:rPr>
          <w:rStyle w:val="opvallendChar"/>
          <w:color w:val="000000" w:themeColor="text1"/>
        </w:rPr>
        <w:t xml:space="preserve"> </w:t>
      </w:r>
      <w:r w:rsidRPr="00555627">
        <w:rPr>
          <w:rStyle w:val="opvallendChar"/>
        </w:rPr>
        <w:t>niet overeenkomt</w:t>
      </w:r>
      <w:r w:rsidRPr="00EF4A45">
        <w:rPr>
          <w:rStyle w:val="opvallendChar"/>
          <w:color w:val="000000" w:themeColor="text1"/>
        </w:rPr>
        <w:t xml:space="preserve"> met een bepaalde waarde, dan moet je een uitroepteken </w:t>
      </w:r>
      <w:r>
        <w:rPr>
          <w:rStyle w:val="opvallendChar"/>
          <w:color w:val="000000" w:themeColor="text1"/>
        </w:rPr>
        <w:t xml:space="preserve">(!) </w:t>
      </w:r>
      <w:r w:rsidRPr="00EF4A45">
        <w:rPr>
          <w:rStyle w:val="opvallendChar"/>
          <w:color w:val="000000" w:themeColor="text1"/>
        </w:rPr>
        <w:t>voor het gelijkteken plaatsen.</w:t>
      </w:r>
      <w:r>
        <w:rPr>
          <w:rStyle w:val="opvallendChar"/>
          <w:color w:val="000000" w:themeColor="text1"/>
        </w:rPr>
        <w:br/>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26"/>
        <w:gridCol w:w="912"/>
        <w:gridCol w:w="80"/>
        <w:gridCol w:w="294"/>
        <w:gridCol w:w="7314"/>
      </w:tblGrid>
      <w:tr w:rsidR="00C62981" w14:paraId="5FF96BB6" w14:textId="77777777" w:rsidTr="009872F9">
        <w:tc>
          <w:tcPr>
            <w:tcW w:w="1418" w:type="dxa"/>
            <w:gridSpan w:val="3"/>
            <w:shd w:val="clear" w:color="auto" w:fill="0099CC"/>
          </w:tcPr>
          <w:p w14:paraId="236AAA4A" w14:textId="77777777" w:rsidR="00C62981" w:rsidRPr="001F394B" w:rsidRDefault="00C62981" w:rsidP="00A11067">
            <w:pPr>
              <w:rPr>
                <w:b/>
              </w:rPr>
            </w:pPr>
            <w:r w:rsidRPr="005278C8">
              <w:rPr>
                <w:b/>
                <w:color w:val="FFFFFF" w:themeColor="background1"/>
              </w:rPr>
              <w:t>SYNTAX</w:t>
            </w:r>
          </w:p>
        </w:tc>
        <w:tc>
          <w:tcPr>
            <w:tcW w:w="7608" w:type="dxa"/>
            <w:gridSpan w:val="2"/>
            <w:shd w:val="clear" w:color="auto" w:fill="33CCCC"/>
          </w:tcPr>
          <w:p w14:paraId="4E1392F4" w14:textId="77777777" w:rsidR="00C62981" w:rsidRPr="001F394B" w:rsidRDefault="00C62981" w:rsidP="00A11067">
            <w:pPr>
              <w:rPr>
                <w:b/>
              </w:rPr>
            </w:pPr>
            <w:r>
              <w:rPr>
                <w:b/>
                <w:color w:val="FFFFFF" w:themeColor="background1"/>
              </w:rPr>
              <w:t>OPVRAGING MET OVEREENKOMST</w:t>
            </w:r>
          </w:p>
        </w:tc>
      </w:tr>
      <w:tr w:rsidR="00C62981" w:rsidRPr="009812C5" w14:paraId="5C8CF247" w14:textId="77777777" w:rsidTr="009872F9">
        <w:trPr>
          <w:trHeight w:val="170"/>
        </w:trPr>
        <w:tc>
          <w:tcPr>
            <w:tcW w:w="426" w:type="dxa"/>
            <w:shd w:val="clear" w:color="auto" w:fill="F2F2F2" w:themeFill="background1" w:themeFillShade="F2"/>
          </w:tcPr>
          <w:p w14:paraId="7EA6137C" w14:textId="77777777" w:rsidR="00C62981" w:rsidRPr="00EF1AB2" w:rsidRDefault="00C62981" w:rsidP="00A11067">
            <w:pPr>
              <w:rPr>
                <w:color w:val="808080" w:themeColor="background1" w:themeShade="80"/>
                <w:lang w:val="en-US"/>
              </w:rPr>
            </w:pPr>
            <w:r w:rsidRPr="00EF1AB2">
              <w:rPr>
                <w:rStyle w:val="opvallendChar"/>
                <w:color w:val="808080" w:themeColor="background1" w:themeShade="80"/>
                <w:lang w:val="en-US"/>
              </w:rPr>
              <w:lastRenderedPageBreak/>
              <w:t>1</w:t>
            </w:r>
          </w:p>
        </w:tc>
        <w:tc>
          <w:tcPr>
            <w:tcW w:w="8600" w:type="dxa"/>
            <w:gridSpan w:val="4"/>
            <w:shd w:val="clear" w:color="auto" w:fill="F2F2F2" w:themeFill="background1" w:themeFillShade="F2"/>
          </w:tcPr>
          <w:p w14:paraId="44466B3E" w14:textId="0A943C27" w:rsidR="00C62981" w:rsidRPr="005E22F4" w:rsidRDefault="00C62981"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sidR="00555627" w:rsidRPr="00555627">
              <w:rPr>
                <w:rStyle w:val="opvallendChar"/>
                <w:color w:val="auto"/>
              </w:rPr>
              <w:t>!</w:t>
            </w:r>
            <w:r w:rsidRPr="00555627">
              <w:rPr>
                <w:rStyle w:val="opvallendChar"/>
                <w:color w:val="auto"/>
              </w:rPr>
              <w:t>=</w:t>
            </w:r>
            <w:r w:rsidRPr="00026970">
              <w:rPr>
                <w:rStyle w:val="opvallendChar"/>
              </w:rPr>
              <w:t xml:space="preserve"> </w:t>
            </w:r>
            <w:r w:rsidRPr="00797927">
              <w:rPr>
                <w:rStyle w:val="opvallendChar"/>
                <w:color w:val="92D050"/>
              </w:rPr>
              <w:t>'waarde'</w:t>
            </w:r>
            <w:r w:rsidRPr="00026970">
              <w:rPr>
                <w:b/>
                <w:color w:val="000000" w:themeColor="text1"/>
              </w:rPr>
              <w:t>;</w:t>
            </w:r>
          </w:p>
        </w:tc>
      </w:tr>
      <w:tr w:rsidR="00C62981" w:rsidRPr="009812C5" w14:paraId="38B48AD3" w14:textId="77777777" w:rsidTr="009872F9">
        <w:trPr>
          <w:trHeight w:val="170"/>
        </w:trPr>
        <w:tc>
          <w:tcPr>
            <w:tcW w:w="9026" w:type="dxa"/>
            <w:gridSpan w:val="5"/>
            <w:shd w:val="clear" w:color="auto" w:fill="auto"/>
          </w:tcPr>
          <w:p w14:paraId="263775F2" w14:textId="619492C7" w:rsidR="00C62981" w:rsidRPr="00C92244" w:rsidRDefault="00863D82" w:rsidP="00A11067">
            <w:pPr>
              <w:rPr>
                <w:rStyle w:val="opvallendChar"/>
                <w:iCs/>
                <w:color w:val="808080" w:themeColor="background1" w:themeShade="80"/>
              </w:rPr>
            </w:pPr>
            <w:r>
              <w:rPr>
                <w:iCs/>
              </w:rPr>
              <w:t>J</w:t>
            </w:r>
            <w:r>
              <w:t>e v</w:t>
            </w:r>
            <w:r w:rsidR="00C62981" w:rsidRPr="00C92244">
              <w:rPr>
                <w:iCs/>
              </w:rPr>
              <w:t xml:space="preserve">raagt alle </w:t>
            </w:r>
            <w:r>
              <w:rPr>
                <w:iCs/>
              </w:rPr>
              <w:t>r</w:t>
            </w:r>
            <w:r>
              <w:t>ijen</w:t>
            </w:r>
            <w:r w:rsidR="00C62981" w:rsidRPr="00C92244">
              <w:rPr>
                <w:iCs/>
              </w:rPr>
              <w:t xml:space="preserve"> op waarbij een bepaald veld </w:t>
            </w:r>
            <w:r>
              <w:rPr>
                <w:iCs/>
              </w:rPr>
              <w:t>g</w:t>
            </w:r>
            <w:r>
              <w:t>een</w:t>
            </w:r>
            <w:r w:rsidR="00C62981" w:rsidRPr="00C92244">
              <w:rPr>
                <w:iCs/>
              </w:rPr>
              <w:t xml:space="preserve"> vaste waarde bevat.</w:t>
            </w:r>
          </w:p>
        </w:tc>
      </w:tr>
      <w:tr w:rsidR="00C62981" w:rsidRPr="00B93FF6" w14:paraId="0582C770" w14:textId="77777777" w:rsidTr="009872F9">
        <w:tc>
          <w:tcPr>
            <w:tcW w:w="1338" w:type="dxa"/>
            <w:gridSpan w:val="2"/>
            <w:shd w:val="clear" w:color="auto" w:fill="0099CC"/>
          </w:tcPr>
          <w:p w14:paraId="013E8631" w14:textId="77777777" w:rsidR="00C62981" w:rsidRPr="007136D0" w:rsidRDefault="00C62981" w:rsidP="00A11067">
            <w:pPr>
              <w:rPr>
                <w:rStyle w:val="opvallendChar"/>
                <w:lang w:val="en-US"/>
              </w:rPr>
            </w:pPr>
            <w:r w:rsidRPr="00565955">
              <w:rPr>
                <w:b/>
                <w:color w:val="FFFFFF" w:themeColor="background1"/>
              </w:rPr>
              <w:t>VOORBEELD</w:t>
            </w:r>
          </w:p>
        </w:tc>
        <w:tc>
          <w:tcPr>
            <w:tcW w:w="7688" w:type="dxa"/>
            <w:gridSpan w:val="3"/>
            <w:shd w:val="clear" w:color="auto" w:fill="33CCCC"/>
          </w:tcPr>
          <w:p w14:paraId="56AEA87E" w14:textId="77777777" w:rsidR="00C62981" w:rsidRPr="007136D0" w:rsidRDefault="00C62981" w:rsidP="00A11067">
            <w:pPr>
              <w:rPr>
                <w:rStyle w:val="opvallendChar"/>
                <w:lang w:val="en-US"/>
              </w:rPr>
            </w:pPr>
            <w:r>
              <w:rPr>
                <w:b/>
                <w:color w:val="FFFFFF" w:themeColor="background1"/>
              </w:rPr>
              <w:t>OPVRAGING MET OVEREENKOMST</w:t>
            </w:r>
          </w:p>
        </w:tc>
      </w:tr>
      <w:tr w:rsidR="00C62981" w:rsidRPr="00C92244" w14:paraId="413DF948" w14:textId="77777777" w:rsidTr="009872F9">
        <w:trPr>
          <w:trHeight w:val="208"/>
        </w:trPr>
        <w:tc>
          <w:tcPr>
            <w:tcW w:w="426" w:type="dxa"/>
            <w:shd w:val="clear" w:color="auto" w:fill="F2F2F2" w:themeFill="background1" w:themeFillShade="F2"/>
          </w:tcPr>
          <w:p w14:paraId="0529D494" w14:textId="77777777" w:rsidR="00C62981" w:rsidRPr="00A230D9" w:rsidRDefault="00C62981" w:rsidP="00A11067">
            <w:pPr>
              <w:rPr>
                <w:b/>
                <w:color w:val="808080" w:themeColor="background1" w:themeShade="80"/>
                <w:lang w:val="en-US"/>
              </w:rPr>
            </w:pPr>
            <w:r w:rsidRPr="00A230D9">
              <w:rPr>
                <w:rStyle w:val="opvallendChar"/>
                <w:color w:val="808080" w:themeColor="background1" w:themeShade="80"/>
                <w:lang w:val="en-US"/>
              </w:rPr>
              <w:t>1</w:t>
            </w:r>
          </w:p>
        </w:tc>
        <w:tc>
          <w:tcPr>
            <w:tcW w:w="8600" w:type="dxa"/>
            <w:gridSpan w:val="4"/>
            <w:shd w:val="clear" w:color="auto" w:fill="F2F2F2" w:themeFill="background1" w:themeFillShade="F2"/>
          </w:tcPr>
          <w:p w14:paraId="30CCF0C8" w14:textId="65EFABA4" w:rsidR="00C62981" w:rsidRPr="00C92244" w:rsidRDefault="00C62981" w:rsidP="00A11067">
            <w:pPr>
              <w:rPr>
                <w:b/>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color w:val="A6A6A6" w:themeColor="background1" w:themeShade="A6"/>
                <w:lang w:val="en-US"/>
              </w:rPr>
              <w:t>cvo_volt</w:t>
            </w:r>
            <w:proofErr w:type="gramStart"/>
            <w:r w:rsidRPr="007136D0">
              <w:rPr>
                <w:rStyle w:val="opvallendChar"/>
                <w:color w:val="000000" w:themeColor="text1"/>
                <w:lang w:val="en-US"/>
              </w:rPr>
              <w:t>`.`</w:t>
            </w:r>
            <w:proofErr w:type="gramEnd"/>
            <w:r w:rsidRPr="007136D0">
              <w:rPr>
                <w:color w:val="A6A6A6" w:themeColor="background1" w:themeShade="A6"/>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color w:val="A6A6A6" w:themeColor="background1" w:themeShade="A6"/>
                <w:lang w:val="en-US"/>
              </w:rPr>
              <w:t>last</w:t>
            </w:r>
            <w:r w:rsidRPr="007136D0">
              <w:rPr>
                <w:rStyle w:val="opvallendChar"/>
                <w:color w:val="A6A6A6" w:themeColor="background1" w:themeShade="A6"/>
                <w:lang w:val="en-US"/>
              </w:rPr>
              <w:t>_name</w:t>
            </w:r>
            <w:proofErr w:type="spellEnd"/>
            <w:r w:rsidRPr="007136D0">
              <w:rPr>
                <w:rStyle w:val="opvallendChar"/>
                <w:color w:val="000000" w:themeColor="text1"/>
                <w:lang w:val="en-US"/>
              </w:rPr>
              <w:t xml:space="preserve">` </w:t>
            </w:r>
            <w:r w:rsidR="00555627">
              <w:rPr>
                <w:rStyle w:val="opvallendChar"/>
                <w:color w:val="000000" w:themeColor="text1"/>
                <w:lang w:val="en-US"/>
              </w:rPr>
              <w:t>!</w:t>
            </w:r>
            <w:r w:rsidRPr="007136D0">
              <w:rPr>
                <w:rStyle w:val="opvallendChar"/>
                <w:color w:val="000000" w:themeColor="text1"/>
                <w:lang w:val="en-US"/>
              </w:rPr>
              <w:t xml:space="preserve">= </w:t>
            </w:r>
            <w:r w:rsidRPr="00E57224">
              <w:rPr>
                <w:rStyle w:val="opvallendChar"/>
                <w:color w:val="92D050"/>
                <w:lang w:val="en-US"/>
              </w:rPr>
              <w:t>'</w:t>
            </w:r>
            <w:proofErr w:type="spellStart"/>
            <w:r w:rsidRPr="00E57224">
              <w:rPr>
                <w:color w:val="92D050"/>
                <w:lang w:val="en-US"/>
              </w:rPr>
              <w:t>Liefsoens</w:t>
            </w:r>
            <w:proofErr w:type="spellEnd"/>
            <w:r w:rsidRPr="00E57224">
              <w:rPr>
                <w:rStyle w:val="opvallendChar"/>
                <w:color w:val="92D050"/>
                <w:lang w:val="en-US"/>
              </w:rPr>
              <w:t>'</w:t>
            </w:r>
            <w:r w:rsidRPr="007136D0">
              <w:rPr>
                <w:rStyle w:val="opvallendChar"/>
                <w:color w:val="000000" w:themeColor="text1"/>
                <w:lang w:val="en-US"/>
              </w:rPr>
              <w:t>;</w:t>
            </w:r>
          </w:p>
        </w:tc>
      </w:tr>
      <w:tr w:rsidR="00C62981" w:rsidRPr="00C92244" w14:paraId="3348650A" w14:textId="77777777" w:rsidTr="009872F9">
        <w:trPr>
          <w:trHeight w:val="207"/>
        </w:trPr>
        <w:tc>
          <w:tcPr>
            <w:tcW w:w="9026" w:type="dxa"/>
            <w:gridSpan w:val="5"/>
            <w:shd w:val="clear" w:color="auto" w:fill="auto"/>
          </w:tcPr>
          <w:p w14:paraId="019103B8" w14:textId="4A7A7331" w:rsidR="00C62981" w:rsidRPr="00C92244" w:rsidRDefault="00863D82" w:rsidP="00A11067">
            <w:pPr>
              <w:rPr>
                <w:rStyle w:val="opvallendChar"/>
                <w:iCs/>
                <w:color w:val="0070C0"/>
              </w:rPr>
            </w:pPr>
            <w:r w:rsidRPr="00C92244">
              <w:rPr>
                <w:rStyle w:val="opvallendChar"/>
                <w:iCs/>
                <w:color w:val="000000" w:themeColor="text1"/>
              </w:rPr>
              <w:t xml:space="preserve">Je vraagt alle </w:t>
            </w:r>
            <w:r>
              <w:rPr>
                <w:rStyle w:val="opvallendChar"/>
                <w:iCs/>
                <w:color w:val="000000" w:themeColor="text1"/>
              </w:rPr>
              <w:t>rijen</w:t>
            </w:r>
            <w:r w:rsidRPr="00C92244">
              <w:rPr>
                <w:rStyle w:val="opvallendChar"/>
                <w:iCs/>
                <w:color w:val="000000" w:themeColor="text1"/>
              </w:rPr>
              <w:t xml:space="preserve"> op uit de tabel cursisten, waarbij het veld ‘</w:t>
            </w:r>
            <w:r>
              <w:rPr>
                <w:rStyle w:val="opvallendChar"/>
                <w:iCs/>
                <w:color w:val="000000" w:themeColor="text1"/>
              </w:rPr>
              <w:t>last_name</w:t>
            </w:r>
            <w:r w:rsidRPr="00C92244">
              <w:rPr>
                <w:rStyle w:val="opvallendChar"/>
                <w:iCs/>
                <w:color w:val="000000" w:themeColor="text1"/>
              </w:rPr>
              <w:t xml:space="preserve">’ </w:t>
            </w:r>
            <w:r>
              <w:rPr>
                <w:rStyle w:val="opvallendChar"/>
                <w:iCs/>
                <w:color w:val="000000" w:themeColor="text1"/>
              </w:rPr>
              <w:t xml:space="preserve">niet </w:t>
            </w:r>
            <w:r w:rsidRPr="00C92244">
              <w:rPr>
                <w:rStyle w:val="opvallendChar"/>
                <w:iCs/>
                <w:color w:val="000000" w:themeColor="text1"/>
              </w:rPr>
              <w:t>de waarde ‘Liefsoens’ bevat.</w:t>
            </w:r>
          </w:p>
        </w:tc>
      </w:tr>
      <w:tr w:rsidR="00C62981" w:rsidRPr="007136D0" w14:paraId="4E28C980" w14:textId="77777777" w:rsidTr="009872F9">
        <w:tc>
          <w:tcPr>
            <w:tcW w:w="1712" w:type="dxa"/>
            <w:gridSpan w:val="4"/>
            <w:shd w:val="clear" w:color="auto" w:fill="0099CC"/>
          </w:tcPr>
          <w:p w14:paraId="77829F45" w14:textId="77777777" w:rsidR="00C62981" w:rsidRPr="007136D0" w:rsidRDefault="00C62981" w:rsidP="00A11067">
            <w:pPr>
              <w:rPr>
                <w:rStyle w:val="opvallendChar"/>
                <w:lang w:val="en-US"/>
              </w:rPr>
            </w:pPr>
            <w:r>
              <w:rPr>
                <w:b/>
                <w:color w:val="FFFFFF" w:themeColor="background1"/>
              </w:rPr>
              <w:t>RESULTATENSET</w:t>
            </w:r>
          </w:p>
        </w:tc>
        <w:tc>
          <w:tcPr>
            <w:tcW w:w="7314" w:type="dxa"/>
            <w:shd w:val="clear" w:color="auto" w:fill="33CCCC"/>
          </w:tcPr>
          <w:p w14:paraId="692511CD" w14:textId="77777777" w:rsidR="00C62981" w:rsidRPr="007136D0" w:rsidRDefault="00C62981" w:rsidP="00A11067">
            <w:pPr>
              <w:rPr>
                <w:rStyle w:val="opvallendChar"/>
                <w:lang w:val="en-US"/>
              </w:rPr>
            </w:pPr>
            <w:r>
              <w:rPr>
                <w:b/>
                <w:color w:val="FFFFFF" w:themeColor="background1"/>
              </w:rPr>
              <w:t>OPVRAGING MET OVEREENKOMST</w:t>
            </w:r>
          </w:p>
        </w:tc>
      </w:tr>
      <w:tr w:rsidR="00C62981" w:rsidRPr="00C92244" w14:paraId="2B2913D1" w14:textId="77777777" w:rsidTr="00936CE5">
        <w:trPr>
          <w:trHeight w:val="208"/>
        </w:trPr>
        <w:tc>
          <w:tcPr>
            <w:tcW w:w="9026" w:type="dxa"/>
            <w:gridSpan w:val="5"/>
            <w:shd w:val="clear" w:color="auto" w:fill="auto"/>
          </w:tcPr>
          <w:p w14:paraId="0DC72026" w14:textId="51E94B75" w:rsidR="00C62981" w:rsidRPr="00C92244" w:rsidRDefault="00863D82" w:rsidP="00A11067">
            <w:pPr>
              <w:rPr>
                <w:b/>
                <w:lang w:val="en-US"/>
              </w:rPr>
            </w:pPr>
            <w:r>
              <w:rPr>
                <w:noProof/>
              </w:rPr>
              <w:drawing>
                <wp:inline distT="0" distB="0" distL="0" distR="0" wp14:anchorId="7E00B0A0" wp14:editId="15550D16">
                  <wp:extent cx="5534167" cy="1353650"/>
                  <wp:effectExtent l="0" t="0" r="0" b="0"/>
                  <wp:docPr id="19" name="Afbeelding 19"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schermopname, Lettertype, nummer&#10;&#10;Automatisch gegenereerde beschrijving"/>
                          <pic:cNvPicPr/>
                        </pic:nvPicPr>
                        <pic:blipFill>
                          <a:blip r:embed="rId37"/>
                          <a:stretch>
                            <a:fillRect/>
                          </a:stretch>
                        </pic:blipFill>
                        <pic:spPr>
                          <a:xfrm>
                            <a:off x="0" y="0"/>
                            <a:ext cx="5562922" cy="1360683"/>
                          </a:xfrm>
                          <a:prstGeom prst="rect">
                            <a:avLst/>
                          </a:prstGeom>
                        </pic:spPr>
                      </pic:pic>
                    </a:graphicData>
                  </a:graphic>
                </wp:inline>
              </w:drawing>
            </w:r>
          </w:p>
        </w:tc>
      </w:tr>
    </w:tbl>
    <w:p w14:paraId="35311958" w14:textId="77777777" w:rsidR="00514127" w:rsidRPr="001A1F0A" w:rsidRDefault="00514127" w:rsidP="001558B0"/>
    <w:tbl>
      <w:tblPr>
        <w:tblStyle w:val="TableGrid"/>
        <w:tblW w:w="51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6"/>
        <w:gridCol w:w="1010"/>
        <w:gridCol w:w="5371"/>
        <w:gridCol w:w="426"/>
        <w:gridCol w:w="993"/>
      </w:tblGrid>
      <w:tr w:rsidR="009872F9" w:rsidRPr="000025B5" w14:paraId="7F965A9B" w14:textId="77777777" w:rsidTr="00A11067">
        <w:trPr>
          <w:trHeight w:val="167"/>
        </w:trPr>
        <w:tc>
          <w:tcPr>
            <w:tcW w:w="768" w:type="pct"/>
            <w:vMerge w:val="restart"/>
            <w:shd w:val="clear" w:color="auto" w:fill="92D050"/>
            <w:vAlign w:val="center"/>
          </w:tcPr>
          <w:p w14:paraId="5FDA82F8" w14:textId="77777777" w:rsidR="009872F9" w:rsidRPr="006A44AB" w:rsidRDefault="009872F9" w:rsidP="00A11067">
            <w:pPr>
              <w:pStyle w:val="codeverwijzing"/>
              <w:jc w:val="center"/>
              <w:rPr>
                <w:b/>
                <w:bCs/>
              </w:rPr>
            </w:pPr>
            <w:r w:rsidRPr="006A44AB">
              <w:rPr>
                <w:b/>
                <w:bCs/>
                <w:color w:val="FFFFFF" w:themeColor="background1"/>
              </w:rPr>
              <w:t>OEFENING</w:t>
            </w:r>
            <w:r>
              <w:rPr>
                <w:b/>
                <w:bCs/>
                <w:color w:val="FFFFFF" w:themeColor="background1"/>
              </w:rPr>
              <w:t>EN</w:t>
            </w:r>
          </w:p>
        </w:tc>
        <w:tc>
          <w:tcPr>
            <w:tcW w:w="4232" w:type="pct"/>
            <w:gridSpan w:val="4"/>
            <w:shd w:val="clear" w:color="auto" w:fill="0D0D0D" w:themeFill="text1" w:themeFillTint="F2"/>
            <w:vAlign w:val="center"/>
          </w:tcPr>
          <w:p w14:paraId="5CDF5A41" w14:textId="5CF5AC12" w:rsidR="009872F9" w:rsidRPr="000025B5" w:rsidRDefault="00EF1E98" w:rsidP="00A11067">
            <w:pPr>
              <w:pStyle w:val="codeverwijzing"/>
              <w:rPr>
                <w:color w:val="FFFFFF" w:themeColor="background1"/>
              </w:rPr>
            </w:pPr>
            <w:r>
              <w:rPr>
                <w:color w:val="FFFFFF" w:themeColor="background1"/>
              </w:rPr>
              <w:t>FILTEREN VAN GEGEVENS</w:t>
            </w:r>
          </w:p>
        </w:tc>
      </w:tr>
      <w:tr w:rsidR="009872F9" w:rsidRPr="000025B5" w14:paraId="76A32F4F" w14:textId="77777777" w:rsidTr="00A11067">
        <w:trPr>
          <w:trHeight w:val="167"/>
        </w:trPr>
        <w:tc>
          <w:tcPr>
            <w:tcW w:w="768" w:type="pct"/>
            <w:vMerge/>
            <w:shd w:val="clear" w:color="auto" w:fill="92D050"/>
          </w:tcPr>
          <w:p w14:paraId="461EFB32" w14:textId="77777777" w:rsidR="009872F9" w:rsidRPr="00C91797" w:rsidRDefault="009872F9" w:rsidP="00A11067">
            <w:pPr>
              <w:pStyle w:val="codeverwijzing"/>
              <w:rPr>
                <w:color w:val="FFFFFF" w:themeColor="background1"/>
              </w:rPr>
            </w:pPr>
          </w:p>
        </w:tc>
        <w:tc>
          <w:tcPr>
            <w:tcW w:w="548" w:type="pct"/>
            <w:shd w:val="clear" w:color="auto" w:fill="262626" w:themeFill="text1" w:themeFillTint="D9"/>
            <w:vAlign w:val="center"/>
          </w:tcPr>
          <w:p w14:paraId="2D9795FD" w14:textId="77777777" w:rsidR="009872F9" w:rsidRPr="000025B5" w:rsidRDefault="009872F9" w:rsidP="00A11067">
            <w:pPr>
              <w:pStyle w:val="codeverwijzing"/>
            </w:pPr>
            <w:r w:rsidRPr="00C91797">
              <w:rPr>
                <w:color w:val="FFFFFF" w:themeColor="background1"/>
              </w:rPr>
              <w:t>Niveau</w:t>
            </w:r>
          </w:p>
        </w:tc>
        <w:tc>
          <w:tcPr>
            <w:tcW w:w="2914" w:type="pct"/>
            <w:shd w:val="clear" w:color="auto" w:fill="262626" w:themeFill="text1" w:themeFillTint="D9"/>
            <w:vAlign w:val="center"/>
          </w:tcPr>
          <w:p w14:paraId="2B61E92C" w14:textId="24FCD364" w:rsidR="009872F9" w:rsidRPr="000025B5" w:rsidRDefault="009872F9" w:rsidP="00A11067">
            <w:pPr>
              <w:pStyle w:val="codeverwijzing"/>
            </w:pPr>
            <w:r w:rsidRPr="000025B5">
              <w:rPr>
                <w:noProof/>
              </w:rPr>
              <w:drawing>
                <wp:inline distT="0" distB="0" distL="0" distR="0" wp14:anchorId="42E6F7E9" wp14:editId="31C17B83">
                  <wp:extent cx="152400" cy="152400"/>
                  <wp:effectExtent l="0" t="0" r="0" b="0"/>
                  <wp:docPr id="1468711327" name="Graphic 146871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00F03C2F" w:rsidRPr="000025B5">
              <w:rPr>
                <w:noProof/>
              </w:rPr>
              <w:drawing>
                <wp:inline distT="0" distB="0" distL="0" distR="0" wp14:anchorId="586E2ECE" wp14:editId="16068C93">
                  <wp:extent cx="152400" cy="152400"/>
                  <wp:effectExtent l="0" t="0" r="0" b="0"/>
                  <wp:docPr id="1925191558" name="Graphic 19251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00F03C2F">
              <w:t xml:space="preserve"> </w:t>
            </w:r>
            <w:r w:rsidRPr="000025B5">
              <w:rPr>
                <w:noProof/>
              </w:rPr>
              <w:drawing>
                <wp:inline distT="0" distB="0" distL="0" distR="0" wp14:anchorId="66AC3092" wp14:editId="76D04506">
                  <wp:extent cx="152400" cy="152400"/>
                  <wp:effectExtent l="0" t="0" r="0" b="0"/>
                  <wp:docPr id="566220590" name="Graphic 566220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t xml:space="preserve"> </w:t>
            </w:r>
            <w:r w:rsidRPr="000025B5">
              <w:rPr>
                <w:noProof/>
              </w:rPr>
              <w:drawing>
                <wp:inline distT="0" distB="0" distL="0" distR="0" wp14:anchorId="2EF4FE47" wp14:editId="07CBB074">
                  <wp:extent cx="152400" cy="152400"/>
                  <wp:effectExtent l="0" t="0" r="0" b="0"/>
                  <wp:docPr id="600228060" name="Graphic 60022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2C3D10A2" wp14:editId="3DB3DD0F">
                  <wp:extent cx="152400" cy="152400"/>
                  <wp:effectExtent l="0" t="0" r="0" b="0"/>
                  <wp:docPr id="1457900324" name="Graphic 145790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231" w:type="pct"/>
            <w:shd w:val="clear" w:color="auto" w:fill="262626" w:themeFill="text1" w:themeFillTint="D9"/>
            <w:vAlign w:val="center"/>
          </w:tcPr>
          <w:p w14:paraId="663B03CA" w14:textId="77777777" w:rsidR="009872F9" w:rsidRPr="000025B5" w:rsidRDefault="009872F9" w:rsidP="00A11067">
            <w:pPr>
              <w:pStyle w:val="codeverwijzing"/>
              <w:jc w:val="center"/>
            </w:pPr>
            <w:r w:rsidRPr="000025B5">
              <w:rPr>
                <w:noProof/>
                <w:color w:val="FFFFFF" w:themeColor="background1"/>
              </w:rPr>
              <w:drawing>
                <wp:inline distT="0" distB="0" distL="0" distR="0" wp14:anchorId="6C8421EE" wp14:editId="24169B87">
                  <wp:extent cx="152400" cy="152400"/>
                  <wp:effectExtent l="0" t="0" r="0" b="0"/>
                  <wp:docPr id="1919198204" name="Graphic 191919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539" w:type="pct"/>
            <w:shd w:val="clear" w:color="auto" w:fill="262626" w:themeFill="text1" w:themeFillTint="D9"/>
            <w:vAlign w:val="center"/>
          </w:tcPr>
          <w:p w14:paraId="010D4F2D" w14:textId="77777777" w:rsidR="009872F9" w:rsidRPr="000025B5" w:rsidRDefault="009872F9" w:rsidP="00A11067">
            <w:pPr>
              <w:pStyle w:val="codeverwijzing"/>
              <w:jc w:val="center"/>
            </w:pPr>
            <w:r>
              <w:rPr>
                <w:color w:val="FFFFFF" w:themeColor="background1"/>
              </w:rPr>
              <w:t>10</w:t>
            </w:r>
            <w:r w:rsidRPr="00464024">
              <w:rPr>
                <w:color w:val="FFFFFF" w:themeColor="background1"/>
              </w:rPr>
              <w:t xml:space="preserve"> min</w:t>
            </w:r>
          </w:p>
        </w:tc>
      </w:tr>
      <w:tr w:rsidR="009872F9" w:rsidRPr="000B7ADF" w14:paraId="64B30580" w14:textId="77777777" w:rsidTr="00A11067">
        <w:tc>
          <w:tcPr>
            <w:tcW w:w="5000" w:type="pct"/>
            <w:gridSpan w:val="5"/>
            <w:shd w:val="clear" w:color="auto" w:fill="F2F2F2" w:themeFill="background1" w:themeFillShade="F2"/>
          </w:tcPr>
          <w:p w14:paraId="6D5AF238" w14:textId="77777777" w:rsidR="009872F9" w:rsidRDefault="009872F9" w:rsidP="00A11067">
            <w:pPr>
              <w:pStyle w:val="codeverwijzing"/>
            </w:pPr>
            <w:r>
              <w:t xml:space="preserve">Bekijk de onderstaande oefeningen. Werk en test de gevraagde SQL-code uit in MySQL Workbench en kopieer deze vervolgens in het daarvoor voorziene veld in dit Word-document. </w:t>
            </w:r>
          </w:p>
          <w:p w14:paraId="550B31C6" w14:textId="77777777" w:rsidR="009872F9" w:rsidRDefault="009872F9" w:rsidP="00A11067">
            <w:pPr>
              <w:pStyle w:val="codeverwijzing"/>
            </w:pPr>
          </w:p>
          <w:p w14:paraId="29815445" w14:textId="77777777" w:rsidR="009872F9" w:rsidRDefault="009872F9" w:rsidP="00A11067">
            <w:pPr>
              <w:pStyle w:val="codeverwijzing"/>
            </w:pPr>
            <w:r>
              <w:t>Vergeet niet in elke query:</w:t>
            </w:r>
          </w:p>
          <w:p w14:paraId="618A9EA6" w14:textId="77777777" w:rsidR="009872F9" w:rsidRDefault="009872F9" w:rsidP="00A11067">
            <w:pPr>
              <w:pStyle w:val="codeverwijzing"/>
              <w:numPr>
                <w:ilvl w:val="0"/>
                <w:numId w:val="27"/>
              </w:numPr>
            </w:pPr>
            <w:r>
              <w:t>aan te geven met welke database je wenst te werken.</w:t>
            </w:r>
          </w:p>
          <w:p w14:paraId="3A13E161" w14:textId="77777777" w:rsidR="009872F9" w:rsidRDefault="009872F9" w:rsidP="00A11067">
            <w:pPr>
              <w:pStyle w:val="codeverwijzing"/>
              <w:numPr>
                <w:ilvl w:val="0"/>
                <w:numId w:val="27"/>
              </w:numPr>
            </w:pPr>
            <w:r>
              <w:t>alle niet-sleutelwoorden tussen backticks (``) uit te werken.</w:t>
            </w:r>
          </w:p>
          <w:p w14:paraId="1DF5405E" w14:textId="27BA1BF5" w:rsidR="00F03C2F" w:rsidRPr="000B7ADF" w:rsidRDefault="00F03C2F" w:rsidP="00A11067">
            <w:pPr>
              <w:pStyle w:val="codeverwijzing"/>
              <w:numPr>
                <w:ilvl w:val="0"/>
                <w:numId w:val="27"/>
              </w:numPr>
            </w:pPr>
            <w:r>
              <w:t>Indien de oefening over een verbetersleutel beschikt mag je enkel de verbeterde versie in dit document verwerken.</w:t>
            </w:r>
          </w:p>
        </w:tc>
      </w:tr>
    </w:tbl>
    <w:p w14:paraId="6212C710" w14:textId="77777777" w:rsidR="00C023E5" w:rsidRPr="00C023E5" w:rsidRDefault="00C023E5" w:rsidP="00C023E5"/>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EF1E98" w:rsidRPr="000E06A7" w14:paraId="5DDAD1EE"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6F1BDE69" w14:textId="72775669" w:rsidR="00EF1E98" w:rsidRPr="00C10829" w:rsidRDefault="00EF1E98" w:rsidP="00A11067">
            <w:pPr>
              <w:pStyle w:val="codeverwijzing"/>
              <w:jc w:val="center"/>
              <w:rPr>
                <w:b/>
                <w:bCs/>
                <w:color w:val="FFFFFF" w:themeColor="background1"/>
              </w:rPr>
            </w:pPr>
            <w:r>
              <w:rPr>
                <w:b/>
                <w:bCs/>
                <w:color w:val="FFFFFF" w:themeColor="background1"/>
                <w:sz w:val="36"/>
                <w:szCs w:val="36"/>
              </w:rPr>
              <w:t>7</w:t>
            </w:r>
          </w:p>
        </w:tc>
        <w:tc>
          <w:tcPr>
            <w:tcW w:w="227" w:type="pct"/>
            <w:shd w:val="clear" w:color="auto" w:fill="262626" w:themeFill="text1" w:themeFillTint="D9"/>
            <w:vAlign w:val="center"/>
          </w:tcPr>
          <w:p w14:paraId="1B305FA7" w14:textId="77777777" w:rsidR="00EF1E98" w:rsidRPr="0053798F" w:rsidRDefault="00EF1E98" w:rsidP="00A11067">
            <w:pPr>
              <w:pStyle w:val="codeverwijzing"/>
              <w:jc w:val="center"/>
              <w:rPr>
                <w:b/>
                <w:bCs/>
                <w:color w:val="FFFFFF" w:themeColor="background1"/>
              </w:rPr>
            </w:pPr>
            <w:r w:rsidRPr="00C44794">
              <w:rPr>
                <w:noProof/>
                <w:color w:val="FF0000"/>
              </w:rPr>
              <w:drawing>
                <wp:inline distT="0" distB="0" distL="0" distR="0" wp14:anchorId="7A0DCC42" wp14:editId="7E61FD67">
                  <wp:extent cx="201881" cy="201881"/>
                  <wp:effectExtent l="0" t="0" r="8255" b="8255"/>
                  <wp:docPr id="3908130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29D246BC" w14:textId="00B5D6A5" w:rsidR="00EF1E98" w:rsidRPr="0053798F" w:rsidRDefault="00EF1E98"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02F07590" w14:textId="77777777" w:rsidR="00EF1E98" w:rsidRPr="00A8412B" w:rsidRDefault="00EF1E98" w:rsidP="00A11067">
            <w:pPr>
              <w:spacing w:line="259" w:lineRule="auto"/>
              <w:rPr>
                <w:kern w:val="2"/>
                <w14:ligatures w14:val="standardContextual"/>
              </w:rPr>
            </w:pPr>
          </w:p>
        </w:tc>
      </w:tr>
      <w:tr w:rsidR="00EF1E98" w:rsidRPr="000E06A7" w14:paraId="249FA895"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2EB46F48" w14:textId="77777777" w:rsidR="00EF1E98" w:rsidRDefault="00EF1E98"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B1DE323" w14:textId="1733EBAE" w:rsidR="00EF1E98" w:rsidRPr="00744E05" w:rsidRDefault="00455FFC" w:rsidP="00A11067">
            <w:pPr>
              <w:rPr>
                <w:color w:val="000000" w:themeColor="text1"/>
              </w:rPr>
            </w:pPr>
            <w:r>
              <w:t xml:space="preserve">Toon alle gegevens van de </w:t>
            </w:r>
            <w:r w:rsidR="00F5558B">
              <w:t>vrouwelijke dieren.</w:t>
            </w:r>
          </w:p>
        </w:tc>
      </w:tr>
      <w:tr w:rsidR="00EF1E98" w:rsidRPr="000B7ADF" w14:paraId="7D0C9D18"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1C132111" w14:textId="77777777" w:rsidR="00EF1E98" w:rsidRPr="00344B54" w:rsidRDefault="00EF1E98"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4E840D9" w14:textId="40AF62A2" w:rsidR="00EF1E98" w:rsidRDefault="00027BCC" w:rsidP="00A11067">
            <w:pPr>
              <w:pStyle w:val="codeverwijzing"/>
            </w:pPr>
            <w:r w:rsidRPr="00027BCC">
              <w:rPr>
                <w:color w:val="FF0000"/>
              </w:rPr>
              <w:t>SELECT * FROM `zoo`.`animals` WHERE `gender` = 'v';</w:t>
            </w:r>
          </w:p>
        </w:tc>
      </w:tr>
      <w:tr w:rsidR="00EF1E98" w:rsidRPr="000B7ADF" w14:paraId="35E70093"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67F3A0DF" w14:textId="77777777" w:rsidR="00EF1E98" w:rsidRPr="00344B54" w:rsidRDefault="00EF1E98"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086F6E4C" w14:textId="61DBA19C" w:rsidR="00EF1E98" w:rsidRPr="00B859B4" w:rsidRDefault="00D315E0" w:rsidP="00A11067">
            <w:pPr>
              <w:pStyle w:val="codeverwijzing"/>
              <w:rPr>
                <w:color w:val="FF0000"/>
              </w:rPr>
            </w:pPr>
            <w:r w:rsidRPr="00D315E0">
              <w:rPr>
                <w:noProof/>
                <w:color w:val="FF0000"/>
              </w:rPr>
              <w:drawing>
                <wp:inline distT="0" distB="0" distL="0" distR="0" wp14:anchorId="41D3D15D" wp14:editId="7613A1A4">
                  <wp:extent cx="4172532" cy="1200318"/>
                  <wp:effectExtent l="0" t="0" r="0" b="0"/>
                  <wp:docPr id="18645563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6355" name=""/>
                          <pic:cNvPicPr/>
                        </pic:nvPicPr>
                        <pic:blipFill>
                          <a:blip r:embed="rId38"/>
                          <a:stretch>
                            <a:fillRect/>
                          </a:stretch>
                        </pic:blipFill>
                        <pic:spPr>
                          <a:xfrm>
                            <a:off x="0" y="0"/>
                            <a:ext cx="4172532" cy="1200318"/>
                          </a:xfrm>
                          <a:prstGeom prst="rect">
                            <a:avLst/>
                          </a:prstGeom>
                        </pic:spPr>
                      </pic:pic>
                    </a:graphicData>
                  </a:graphic>
                </wp:inline>
              </w:drawing>
            </w:r>
          </w:p>
        </w:tc>
      </w:tr>
    </w:tbl>
    <w:p w14:paraId="6CFB3653" w14:textId="77777777" w:rsidR="00F315A9" w:rsidRDefault="00F315A9"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D315E0" w:rsidRPr="000E06A7" w14:paraId="4113CF14"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3F14082A" w14:textId="7DAE489D" w:rsidR="00D315E0" w:rsidRPr="00C10829" w:rsidRDefault="00D315E0" w:rsidP="00A11067">
            <w:pPr>
              <w:pStyle w:val="codeverwijzing"/>
              <w:jc w:val="center"/>
              <w:rPr>
                <w:b/>
                <w:bCs/>
                <w:color w:val="FFFFFF" w:themeColor="background1"/>
              </w:rPr>
            </w:pPr>
            <w:r>
              <w:rPr>
                <w:b/>
                <w:bCs/>
                <w:color w:val="FFFFFF" w:themeColor="background1"/>
                <w:sz w:val="36"/>
                <w:szCs w:val="36"/>
              </w:rPr>
              <w:lastRenderedPageBreak/>
              <w:t>8</w:t>
            </w:r>
          </w:p>
        </w:tc>
        <w:tc>
          <w:tcPr>
            <w:tcW w:w="227" w:type="pct"/>
            <w:shd w:val="clear" w:color="auto" w:fill="262626" w:themeFill="text1" w:themeFillTint="D9"/>
            <w:vAlign w:val="center"/>
          </w:tcPr>
          <w:p w14:paraId="7E8A0AEC" w14:textId="77777777" w:rsidR="00D315E0" w:rsidRPr="0053798F" w:rsidRDefault="00D315E0" w:rsidP="00A11067">
            <w:pPr>
              <w:pStyle w:val="codeverwijzing"/>
              <w:jc w:val="center"/>
              <w:rPr>
                <w:b/>
                <w:bCs/>
                <w:color w:val="FFFFFF" w:themeColor="background1"/>
              </w:rPr>
            </w:pPr>
            <w:r w:rsidRPr="00C44794">
              <w:rPr>
                <w:noProof/>
                <w:color w:val="FF0000"/>
              </w:rPr>
              <w:drawing>
                <wp:inline distT="0" distB="0" distL="0" distR="0" wp14:anchorId="0861FEE6" wp14:editId="327C7A3F">
                  <wp:extent cx="201881" cy="201881"/>
                  <wp:effectExtent l="0" t="0" r="8255" b="8255"/>
                  <wp:docPr id="9093129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10D1ED82" w14:textId="77777777" w:rsidR="00D315E0" w:rsidRPr="0053798F" w:rsidRDefault="00D315E0"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60914BBF" w14:textId="77777777" w:rsidR="00D315E0" w:rsidRPr="00A8412B" w:rsidRDefault="00D315E0" w:rsidP="00A11067">
            <w:pPr>
              <w:spacing w:line="259" w:lineRule="auto"/>
              <w:rPr>
                <w:kern w:val="2"/>
                <w14:ligatures w14:val="standardContextual"/>
              </w:rPr>
            </w:pPr>
          </w:p>
        </w:tc>
      </w:tr>
      <w:tr w:rsidR="00D315E0" w:rsidRPr="000E06A7" w14:paraId="0136B295"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2FFC134D" w14:textId="77777777" w:rsidR="00D315E0" w:rsidRDefault="00D315E0"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747D2D10" w14:textId="44B69EDF" w:rsidR="00D315E0" w:rsidRPr="00744E05" w:rsidRDefault="00D315E0" w:rsidP="00A11067">
            <w:pPr>
              <w:rPr>
                <w:color w:val="000000" w:themeColor="text1"/>
              </w:rPr>
            </w:pPr>
            <w:r>
              <w:t xml:space="preserve">Toon </w:t>
            </w:r>
            <w:r w:rsidR="00F673B3">
              <w:t>de naam en geboortedatum van alle dieren, behalve die van het dier met de naam “</w:t>
            </w:r>
            <w:r w:rsidR="00EC5CB7">
              <w:t>Pasta”.</w:t>
            </w:r>
          </w:p>
        </w:tc>
      </w:tr>
      <w:tr w:rsidR="00D315E0" w:rsidRPr="000B7ADF" w14:paraId="0C908A6A"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A6DA3AB" w14:textId="77777777" w:rsidR="00D315E0" w:rsidRPr="00344B54" w:rsidRDefault="00D315E0"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405E96FD" w14:textId="77777777" w:rsidR="002D73EE" w:rsidRPr="002D73EE" w:rsidRDefault="002D73EE" w:rsidP="002D73EE">
            <w:pPr>
              <w:pStyle w:val="codeverwijzing"/>
              <w:rPr>
                <w:color w:val="FF0000"/>
              </w:rPr>
            </w:pPr>
            <w:r w:rsidRPr="002D73EE">
              <w:rPr>
                <w:color w:val="FF0000"/>
              </w:rPr>
              <w:t xml:space="preserve">/* De opdracht zegt 'naam en geboortedatum' </w:t>
            </w:r>
          </w:p>
          <w:p w14:paraId="07D341E7" w14:textId="77777777" w:rsidR="002D73EE" w:rsidRPr="002D73EE" w:rsidRDefault="002D73EE" w:rsidP="002D73EE">
            <w:pPr>
              <w:pStyle w:val="codeverwijzing"/>
              <w:rPr>
                <w:color w:val="FF0000"/>
              </w:rPr>
            </w:pPr>
            <w:r w:rsidRPr="002D73EE">
              <w:rPr>
                <w:color w:val="FF0000"/>
              </w:rPr>
              <w:t>maar de screenshot geeft alle kolommen</w:t>
            </w:r>
          </w:p>
          <w:p w14:paraId="4E93F42A" w14:textId="77777777" w:rsidR="002D73EE" w:rsidRPr="002D73EE" w:rsidRDefault="002D73EE" w:rsidP="002D73EE">
            <w:pPr>
              <w:pStyle w:val="codeverwijzing"/>
              <w:rPr>
                <w:color w:val="FF0000"/>
              </w:rPr>
            </w:pPr>
            <w:r w:rsidRPr="002D73EE">
              <w:rPr>
                <w:color w:val="FF0000"/>
              </w:rPr>
              <w:t>dus doe ik beide in die volgorde. */</w:t>
            </w:r>
          </w:p>
          <w:p w14:paraId="1D0AC068" w14:textId="77777777" w:rsidR="002D73EE" w:rsidRPr="002D73EE" w:rsidRDefault="002D73EE" w:rsidP="002D73EE">
            <w:pPr>
              <w:pStyle w:val="codeverwijzing"/>
              <w:rPr>
                <w:color w:val="FF0000"/>
              </w:rPr>
            </w:pPr>
            <w:r w:rsidRPr="002D73EE">
              <w:rPr>
                <w:color w:val="FF0000"/>
              </w:rPr>
              <w:t>SELECT name,date_of_birth FROM `zoo`.`animals` WHERE `name` != 'Pasta';</w:t>
            </w:r>
          </w:p>
          <w:p w14:paraId="4B2CB109" w14:textId="408424C2" w:rsidR="00D315E0" w:rsidRDefault="002D73EE" w:rsidP="002D73EE">
            <w:pPr>
              <w:pStyle w:val="codeverwijzing"/>
            </w:pPr>
            <w:r w:rsidRPr="002D73EE">
              <w:rPr>
                <w:color w:val="FF0000"/>
              </w:rPr>
              <w:t>SELECT * FROM `zoo`.`animals` WHERE `name` != 'Pasta';</w:t>
            </w:r>
          </w:p>
        </w:tc>
      </w:tr>
      <w:tr w:rsidR="00D315E0" w:rsidRPr="000B7ADF" w14:paraId="1CC9E4FA"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201AC21A" w14:textId="77777777" w:rsidR="00D315E0" w:rsidRPr="00344B54" w:rsidRDefault="00D315E0"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3D951EC3" w14:textId="59029F2C" w:rsidR="00D315E0" w:rsidRPr="00B859B4" w:rsidRDefault="00EC5CB7" w:rsidP="00A11067">
            <w:pPr>
              <w:pStyle w:val="codeverwijzing"/>
              <w:rPr>
                <w:color w:val="FF0000"/>
              </w:rPr>
            </w:pPr>
            <w:r w:rsidRPr="00EC5CB7">
              <w:rPr>
                <w:noProof/>
                <w:color w:val="FF0000"/>
              </w:rPr>
              <w:drawing>
                <wp:inline distT="0" distB="0" distL="0" distR="0" wp14:anchorId="54A14DC6" wp14:editId="4B318942">
                  <wp:extent cx="4210638" cy="1352739"/>
                  <wp:effectExtent l="0" t="0" r="0" b="0"/>
                  <wp:docPr id="11580206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20670" name=""/>
                          <pic:cNvPicPr/>
                        </pic:nvPicPr>
                        <pic:blipFill>
                          <a:blip r:embed="rId39"/>
                          <a:stretch>
                            <a:fillRect/>
                          </a:stretch>
                        </pic:blipFill>
                        <pic:spPr>
                          <a:xfrm>
                            <a:off x="0" y="0"/>
                            <a:ext cx="4210638" cy="1352739"/>
                          </a:xfrm>
                          <a:prstGeom prst="rect">
                            <a:avLst/>
                          </a:prstGeom>
                        </pic:spPr>
                      </pic:pic>
                    </a:graphicData>
                  </a:graphic>
                </wp:inline>
              </w:drawing>
            </w:r>
          </w:p>
        </w:tc>
      </w:tr>
    </w:tbl>
    <w:p w14:paraId="4AEB471D" w14:textId="77777777" w:rsidR="00D315E0" w:rsidRDefault="00D315E0" w:rsidP="00F315A9"/>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5E6CD661" w14:textId="77777777" w:rsidTr="006366A9">
        <w:tc>
          <w:tcPr>
            <w:tcW w:w="640" w:type="dxa"/>
            <w:shd w:val="clear" w:color="auto" w:fill="6666FF"/>
            <w:vAlign w:val="center"/>
          </w:tcPr>
          <w:p w14:paraId="44316E0B" w14:textId="77777777" w:rsidR="00D75816" w:rsidRPr="008F0EA7" w:rsidRDefault="00D75816" w:rsidP="006366A9">
            <w:pPr>
              <w:rPr>
                <w:b/>
                <w:bCs/>
                <w:color w:val="FFFFFF" w:themeColor="background1"/>
              </w:rPr>
            </w:pPr>
            <w:r w:rsidRPr="001D2F0F">
              <w:rPr>
                <w:noProof/>
              </w:rPr>
              <w:drawing>
                <wp:inline distT="0" distB="0" distL="0" distR="0" wp14:anchorId="26416480" wp14:editId="35B9444A">
                  <wp:extent cx="269240" cy="269240"/>
                  <wp:effectExtent l="0" t="0" r="0" b="0"/>
                  <wp:docPr id="1311377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375787AB"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33FC85A3" w14:textId="7E21CB28" w:rsidR="00D75816" w:rsidRPr="008F0EA7" w:rsidRDefault="00D75816" w:rsidP="006366A9">
            <w:pPr>
              <w:rPr>
                <w:b/>
                <w:bCs/>
                <w:color w:val="FFFFFF" w:themeColor="background1"/>
              </w:rPr>
            </w:pPr>
            <w:r>
              <w:rPr>
                <w:b/>
                <w:bCs/>
                <w:color w:val="FFFFFF" w:themeColor="background1"/>
              </w:rPr>
              <w:t>VERBETERSLEUTEL OEFENING 7 - 8</w:t>
            </w:r>
          </w:p>
        </w:tc>
        <w:tc>
          <w:tcPr>
            <w:tcW w:w="458" w:type="dxa"/>
            <w:shd w:val="clear" w:color="auto" w:fill="262626" w:themeFill="text1" w:themeFillTint="D9"/>
            <w:vAlign w:val="center"/>
          </w:tcPr>
          <w:p w14:paraId="799F81DF"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1F7D90CB" wp14:editId="2F288148">
                  <wp:extent cx="152400" cy="152400"/>
                  <wp:effectExtent l="0" t="0" r="0" b="0"/>
                  <wp:docPr id="961144919" name="Graphic 96114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77464909" w14:textId="458E0BBC" w:rsidR="00D75816" w:rsidRPr="002515AD" w:rsidRDefault="00D75816" w:rsidP="006366A9">
            <w:pPr>
              <w:rPr>
                <w:color w:val="FFFFFF" w:themeColor="background1"/>
              </w:rPr>
            </w:pPr>
            <w:r>
              <w:rPr>
                <w:color w:val="FFFFFF" w:themeColor="background1"/>
              </w:rPr>
              <w:t>4</w:t>
            </w:r>
            <w:r w:rsidRPr="002515AD">
              <w:rPr>
                <w:color w:val="FFFFFF" w:themeColor="background1"/>
              </w:rPr>
              <w:t xml:space="preserve"> min</w:t>
            </w:r>
          </w:p>
        </w:tc>
      </w:tr>
      <w:tr w:rsidR="00D75816" w14:paraId="1FCA12D6" w14:textId="77777777" w:rsidTr="006366A9">
        <w:tc>
          <w:tcPr>
            <w:tcW w:w="7764" w:type="dxa"/>
            <w:gridSpan w:val="3"/>
            <w:shd w:val="clear" w:color="auto" w:fill="F2F2F2" w:themeFill="background1" w:themeFillShade="F2"/>
          </w:tcPr>
          <w:p w14:paraId="106927AD" w14:textId="683E5132" w:rsidR="00D75816" w:rsidRDefault="00D75816" w:rsidP="006366A9">
            <w:r>
              <w:t xml:space="preserve">Klik </w:t>
            </w:r>
            <w:r>
              <w:fldChar w:fldCharType="begin"/>
            </w:r>
            <w:r>
              <w:instrText>HYPERLINK "https://youtu.be/pmOIaarlIBA"</w:instrText>
            </w:r>
            <w:r>
              <w:fldChar w:fldCharType="separate"/>
            </w:r>
            <w:r w:rsidRPr="00D75816">
              <w:rPr>
                <w:rStyle w:val="Hyperlink"/>
                <w:kern w:val="2"/>
                <w14:ligatures w14:val="standardContextual"/>
              </w:rPr>
              <w:t>h</w:t>
            </w:r>
            <w:r w:rsidRPr="00D75816">
              <w:rPr>
                <w:rStyle w:val="Hyperlink"/>
                <w:kern w:val="2"/>
                <w14:ligatures w14:val="standardContextual"/>
              </w:rPr>
              <w:t>i</w:t>
            </w:r>
            <w:r w:rsidRPr="00D75816">
              <w:rPr>
                <w:rStyle w:val="Hyperlink"/>
                <w:kern w:val="2"/>
                <w14:ligatures w14:val="standardContextual"/>
              </w:rPr>
              <w:t>er</w:t>
            </w:r>
            <w:r>
              <w:rPr>
                <w:rStyle w:val="Hyperlink"/>
              </w:rPr>
              <w:fldChar w:fldCharType="end"/>
            </w:r>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2D23C28F" w14:textId="77777777" w:rsidR="00D75816" w:rsidRDefault="00D75816" w:rsidP="006366A9"/>
        </w:tc>
        <w:tc>
          <w:tcPr>
            <w:tcW w:w="850" w:type="dxa"/>
            <w:shd w:val="clear" w:color="auto" w:fill="F2F2F2" w:themeFill="background1" w:themeFillShade="F2"/>
          </w:tcPr>
          <w:p w14:paraId="4FEBAFF4" w14:textId="77777777" w:rsidR="00D75816" w:rsidRDefault="00D75816" w:rsidP="006366A9"/>
        </w:tc>
      </w:tr>
    </w:tbl>
    <w:p w14:paraId="48EEA13B" w14:textId="77777777" w:rsidR="00D75816" w:rsidRPr="000478EA" w:rsidRDefault="00D75816"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C44B4E" w:rsidRPr="000E06A7" w14:paraId="3C898E54"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460195F2" w14:textId="61F5B63B" w:rsidR="00C44B4E" w:rsidRPr="00C10829" w:rsidRDefault="00C44B4E" w:rsidP="00A11067">
            <w:pPr>
              <w:pStyle w:val="codeverwijzing"/>
              <w:jc w:val="center"/>
              <w:rPr>
                <w:b/>
                <w:bCs/>
                <w:color w:val="FFFFFF" w:themeColor="background1"/>
              </w:rPr>
            </w:pPr>
            <w:r>
              <w:rPr>
                <w:b/>
                <w:bCs/>
                <w:color w:val="FFFFFF" w:themeColor="background1"/>
                <w:sz w:val="36"/>
                <w:szCs w:val="36"/>
              </w:rPr>
              <w:t>9</w:t>
            </w:r>
          </w:p>
        </w:tc>
        <w:tc>
          <w:tcPr>
            <w:tcW w:w="227" w:type="pct"/>
            <w:shd w:val="clear" w:color="auto" w:fill="262626" w:themeFill="text1" w:themeFillTint="D9"/>
            <w:vAlign w:val="center"/>
          </w:tcPr>
          <w:p w14:paraId="45E22D5F" w14:textId="77777777" w:rsidR="00C44B4E" w:rsidRPr="0053798F" w:rsidRDefault="00C44B4E" w:rsidP="00A11067">
            <w:pPr>
              <w:pStyle w:val="codeverwijzing"/>
              <w:jc w:val="center"/>
              <w:rPr>
                <w:b/>
                <w:bCs/>
                <w:color w:val="FFFFFF" w:themeColor="background1"/>
              </w:rPr>
            </w:pPr>
            <w:r w:rsidRPr="00C44794">
              <w:rPr>
                <w:noProof/>
                <w:color w:val="FF0000"/>
              </w:rPr>
              <w:drawing>
                <wp:inline distT="0" distB="0" distL="0" distR="0" wp14:anchorId="0AB5B600" wp14:editId="7813C316">
                  <wp:extent cx="201881" cy="201881"/>
                  <wp:effectExtent l="0" t="0" r="8255" b="8255"/>
                  <wp:docPr id="6695634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10F361CB" w14:textId="14262474" w:rsidR="00C44B4E" w:rsidRPr="0053798F" w:rsidRDefault="00C44B4E"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63FB58C6" w14:textId="77777777" w:rsidR="00C44B4E" w:rsidRPr="00A8412B" w:rsidRDefault="00C44B4E" w:rsidP="00A11067">
            <w:pPr>
              <w:spacing w:line="259" w:lineRule="auto"/>
              <w:rPr>
                <w:kern w:val="2"/>
                <w14:ligatures w14:val="standardContextual"/>
              </w:rPr>
            </w:pPr>
          </w:p>
        </w:tc>
      </w:tr>
      <w:tr w:rsidR="00C44B4E" w:rsidRPr="000E06A7" w14:paraId="2D5ED543"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042603A9" w14:textId="77777777" w:rsidR="00C44B4E" w:rsidRDefault="00C44B4E"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41672763" w14:textId="051DB682" w:rsidR="00C44B4E" w:rsidRPr="00744E05" w:rsidRDefault="000F59A3" w:rsidP="00A11067">
            <w:pPr>
              <w:rPr>
                <w:color w:val="000000" w:themeColor="text1"/>
              </w:rPr>
            </w:pPr>
            <w:r w:rsidRPr="007C3C08">
              <w:t xml:space="preserve">Toon alle gegevens van de bedrijfsfunctie </w:t>
            </w:r>
            <w:r>
              <w:t>'Junior</w:t>
            </w:r>
            <w:r w:rsidRPr="007C3C08">
              <w:t xml:space="preserve"> backend developer'.</w:t>
            </w:r>
            <w:r w:rsidR="00927F92">
              <w:br/>
            </w:r>
            <w:r w:rsidR="00927F92">
              <w:br/>
            </w:r>
            <w:r w:rsidRPr="007C3C08">
              <w:t xml:space="preserve">Voeg </w:t>
            </w:r>
            <w:r w:rsidR="00106995">
              <w:t xml:space="preserve">ook </w:t>
            </w:r>
            <w:r w:rsidRPr="007C3C08">
              <w:t>een enkele commentaarregel toe met de vermelding van de functienaam die je zelf zou willen bekleden indien je binnen dit bedrijf zou werken.</w:t>
            </w:r>
          </w:p>
        </w:tc>
      </w:tr>
      <w:tr w:rsidR="00C44B4E" w:rsidRPr="000B7ADF" w14:paraId="5FB3429E"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A282C14" w14:textId="77777777" w:rsidR="00C44B4E" w:rsidRPr="00344B54" w:rsidRDefault="00C44B4E"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2889EA6" w14:textId="77777777" w:rsidR="00463218" w:rsidRPr="00463218" w:rsidRDefault="00463218" w:rsidP="00463218">
            <w:pPr>
              <w:pStyle w:val="codeverwijzing"/>
              <w:rPr>
                <w:color w:val="FF0000"/>
              </w:rPr>
            </w:pPr>
            <w:r w:rsidRPr="00463218">
              <w:rPr>
                <w:color w:val="FF0000"/>
              </w:rPr>
              <w:t>-- Ik zou voor Full Stack Dev gaan</w:t>
            </w:r>
          </w:p>
          <w:p w14:paraId="5E3B2816" w14:textId="77777777" w:rsidR="00463218" w:rsidRPr="00463218" w:rsidRDefault="00463218" w:rsidP="00463218">
            <w:pPr>
              <w:pStyle w:val="codeverwijzing"/>
              <w:rPr>
                <w:color w:val="FF0000"/>
              </w:rPr>
            </w:pPr>
            <w:r w:rsidRPr="00463218">
              <w:rPr>
                <w:color w:val="FF0000"/>
              </w:rPr>
              <w:t>SELECT *</w:t>
            </w:r>
          </w:p>
          <w:p w14:paraId="1E7DAF68" w14:textId="77777777" w:rsidR="00463218" w:rsidRPr="00463218" w:rsidRDefault="00463218" w:rsidP="00463218">
            <w:pPr>
              <w:pStyle w:val="codeverwijzing"/>
              <w:rPr>
                <w:color w:val="FF0000"/>
              </w:rPr>
            </w:pPr>
            <w:r w:rsidRPr="00463218">
              <w:rPr>
                <w:color w:val="FF0000"/>
              </w:rPr>
              <w:t>FROM `digitech`.`roles`</w:t>
            </w:r>
          </w:p>
          <w:p w14:paraId="622FD2B5" w14:textId="56BEF355" w:rsidR="00C44B4E" w:rsidRDefault="00463218" w:rsidP="00463218">
            <w:pPr>
              <w:pStyle w:val="codeverwijzing"/>
            </w:pPr>
            <w:r w:rsidRPr="00463218">
              <w:rPr>
                <w:color w:val="FF0000"/>
              </w:rPr>
              <w:t>WHERE name = 'Junior backend developer';</w:t>
            </w:r>
          </w:p>
        </w:tc>
      </w:tr>
      <w:tr w:rsidR="00C44B4E" w:rsidRPr="000B7ADF" w14:paraId="6CE43AEE"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7B0F9192" w14:textId="77777777" w:rsidR="00C44B4E" w:rsidRPr="00344B54" w:rsidRDefault="00C44B4E"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1F5076A4" w14:textId="4322E8D8" w:rsidR="00C44B4E" w:rsidRPr="00B859B4" w:rsidRDefault="00106995" w:rsidP="00A11067">
            <w:pPr>
              <w:pStyle w:val="codeverwijzing"/>
              <w:rPr>
                <w:color w:val="FF0000"/>
              </w:rPr>
            </w:pPr>
            <w:r w:rsidRPr="004B6034">
              <w:rPr>
                <w:noProof/>
                <w:color w:val="000000" w:themeColor="text1"/>
              </w:rPr>
              <w:drawing>
                <wp:inline distT="0" distB="0" distL="0" distR="0" wp14:anchorId="2D4B7452" wp14:editId="6AAE9D09">
                  <wp:extent cx="3848669" cy="455309"/>
                  <wp:effectExtent l="0" t="0" r="0" b="1905"/>
                  <wp:docPr id="3816968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96854" name=""/>
                          <pic:cNvPicPr/>
                        </pic:nvPicPr>
                        <pic:blipFill>
                          <a:blip r:embed="rId40"/>
                          <a:stretch>
                            <a:fillRect/>
                          </a:stretch>
                        </pic:blipFill>
                        <pic:spPr>
                          <a:xfrm>
                            <a:off x="0" y="0"/>
                            <a:ext cx="3931933" cy="465159"/>
                          </a:xfrm>
                          <a:prstGeom prst="rect">
                            <a:avLst/>
                          </a:prstGeom>
                        </pic:spPr>
                      </pic:pic>
                    </a:graphicData>
                  </a:graphic>
                </wp:inline>
              </w:drawing>
            </w:r>
          </w:p>
        </w:tc>
      </w:tr>
    </w:tbl>
    <w:p w14:paraId="0A224142" w14:textId="77777777" w:rsidR="00F315A9" w:rsidRPr="000478EA" w:rsidRDefault="00F315A9"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106995" w:rsidRPr="000E06A7" w14:paraId="59CF15AB"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1FA3A37D" w14:textId="55C3218B" w:rsidR="00106995" w:rsidRPr="00C10829" w:rsidRDefault="00106995" w:rsidP="00A11067">
            <w:pPr>
              <w:pStyle w:val="codeverwijzing"/>
              <w:jc w:val="center"/>
              <w:rPr>
                <w:b/>
                <w:bCs/>
                <w:color w:val="FFFFFF" w:themeColor="background1"/>
              </w:rPr>
            </w:pPr>
            <w:r>
              <w:rPr>
                <w:b/>
                <w:bCs/>
                <w:color w:val="FFFFFF" w:themeColor="background1"/>
                <w:sz w:val="36"/>
                <w:szCs w:val="36"/>
              </w:rPr>
              <w:t>10</w:t>
            </w:r>
          </w:p>
        </w:tc>
        <w:tc>
          <w:tcPr>
            <w:tcW w:w="227" w:type="pct"/>
            <w:shd w:val="clear" w:color="auto" w:fill="262626" w:themeFill="text1" w:themeFillTint="D9"/>
            <w:vAlign w:val="center"/>
          </w:tcPr>
          <w:p w14:paraId="63C3C67B" w14:textId="77777777" w:rsidR="00106995" w:rsidRPr="0053798F" w:rsidRDefault="00106995" w:rsidP="00A11067">
            <w:pPr>
              <w:pStyle w:val="codeverwijzing"/>
              <w:jc w:val="center"/>
              <w:rPr>
                <w:b/>
                <w:bCs/>
                <w:color w:val="FFFFFF" w:themeColor="background1"/>
              </w:rPr>
            </w:pPr>
            <w:r w:rsidRPr="00C44794">
              <w:rPr>
                <w:noProof/>
                <w:color w:val="FF0000"/>
              </w:rPr>
              <w:drawing>
                <wp:inline distT="0" distB="0" distL="0" distR="0" wp14:anchorId="48A280FD" wp14:editId="1D3B53F0">
                  <wp:extent cx="201881" cy="201881"/>
                  <wp:effectExtent l="0" t="0" r="8255" b="8255"/>
                  <wp:docPr id="1295206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68A245E1" w14:textId="77777777" w:rsidR="00106995" w:rsidRPr="0053798F" w:rsidRDefault="00106995"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345FC9D7" w14:textId="77777777" w:rsidR="00106995" w:rsidRPr="00A8412B" w:rsidRDefault="00106995" w:rsidP="00A11067">
            <w:pPr>
              <w:spacing w:line="259" w:lineRule="auto"/>
              <w:rPr>
                <w:kern w:val="2"/>
                <w14:ligatures w14:val="standardContextual"/>
              </w:rPr>
            </w:pPr>
          </w:p>
        </w:tc>
      </w:tr>
      <w:tr w:rsidR="00106995" w:rsidRPr="000E06A7" w14:paraId="6A8A6AE1"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787F35C8" w14:textId="77777777" w:rsidR="00106995" w:rsidRDefault="00106995"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7AF45BC4" w14:textId="77777777" w:rsidR="00927F92" w:rsidRPr="007C3C08" w:rsidRDefault="00927F92" w:rsidP="00927F92">
            <w:r w:rsidRPr="007C3C08">
              <w:t>Toon het id, de naam en voornaam</w:t>
            </w:r>
            <w:r>
              <w:t xml:space="preserve"> (in die volgorde!)</w:t>
            </w:r>
            <w:r w:rsidRPr="007C3C08">
              <w:t xml:space="preserve"> van de werknemers die op </w:t>
            </w:r>
            <w:r>
              <w:t>15 maart 1991</w:t>
            </w:r>
            <w:r w:rsidRPr="007C3C08">
              <w:t xml:space="preserve"> geboren zijn.</w:t>
            </w:r>
            <w:r w:rsidRPr="007C3C08">
              <w:br/>
            </w:r>
          </w:p>
          <w:p w14:paraId="433F32BE" w14:textId="72F2448D" w:rsidR="00106995" w:rsidRPr="00744E05" w:rsidRDefault="00927F92" w:rsidP="00927F92">
            <w:pPr>
              <w:rPr>
                <w:color w:val="000000" w:themeColor="text1"/>
              </w:rPr>
            </w:pPr>
            <w:r w:rsidRPr="007C3C08">
              <w:lastRenderedPageBreak/>
              <w:t xml:space="preserve">Voeg </w:t>
            </w:r>
            <w:r>
              <w:t xml:space="preserve">ook </w:t>
            </w:r>
            <w:r w:rsidRPr="007C3C08">
              <w:t>een meervoudige commentaarregel toe waarin je je eigen geboortedatum en geboorteplaats beschrijft (</w:t>
            </w:r>
            <w:r>
              <w:t xml:space="preserve">dit </w:t>
            </w:r>
            <w:r w:rsidRPr="007C3C08">
              <w:t>mogen fictieve gegevens zijn).</w:t>
            </w:r>
          </w:p>
        </w:tc>
      </w:tr>
      <w:tr w:rsidR="00106995" w:rsidRPr="000B7ADF" w14:paraId="4B0A2341"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5B331AFE" w14:textId="77777777" w:rsidR="00106995" w:rsidRPr="00344B54" w:rsidRDefault="00106995" w:rsidP="00A11067">
            <w:pPr>
              <w:pStyle w:val="codeverwijzing"/>
              <w:jc w:val="center"/>
              <w:rPr>
                <w:b/>
                <w:bCs/>
              </w:rPr>
            </w:pPr>
            <w:r w:rsidRPr="009E4BD1">
              <w:rPr>
                <w:b/>
                <w:bCs/>
                <w:color w:val="FFFFFF" w:themeColor="background1"/>
              </w:rPr>
              <w:lastRenderedPageBreak/>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6050ABA" w14:textId="77777777" w:rsidR="00463218" w:rsidRPr="00463218" w:rsidRDefault="00463218" w:rsidP="00463218">
            <w:pPr>
              <w:pStyle w:val="codeverwijzing"/>
              <w:rPr>
                <w:color w:val="FF0000"/>
              </w:rPr>
            </w:pPr>
            <w:r w:rsidRPr="00463218">
              <w:rPr>
                <w:color w:val="FF0000"/>
              </w:rPr>
              <w:t xml:space="preserve">/* </w:t>
            </w:r>
          </w:p>
          <w:p w14:paraId="0A792A69" w14:textId="77777777" w:rsidR="00463218" w:rsidRPr="00463218" w:rsidRDefault="00463218" w:rsidP="00463218">
            <w:pPr>
              <w:pStyle w:val="codeverwijzing"/>
              <w:rPr>
                <w:color w:val="FF0000"/>
              </w:rPr>
            </w:pPr>
            <w:r w:rsidRPr="00463218">
              <w:rPr>
                <w:color w:val="FF0000"/>
              </w:rPr>
              <w:t xml:space="preserve">Geboortedatum 1983-07-31 </w:t>
            </w:r>
          </w:p>
          <w:p w14:paraId="655CB165" w14:textId="3F4213E6" w:rsidR="00463218" w:rsidRPr="00463218" w:rsidRDefault="00463218" w:rsidP="00463218">
            <w:pPr>
              <w:pStyle w:val="codeverwijzing"/>
              <w:rPr>
                <w:color w:val="FF0000"/>
              </w:rPr>
            </w:pPr>
            <w:r w:rsidRPr="00463218">
              <w:rPr>
                <w:color w:val="FF0000"/>
              </w:rPr>
              <w:t>Geboortepl</w:t>
            </w:r>
            <w:r>
              <w:rPr>
                <w:color w:val="FF0000"/>
              </w:rPr>
              <w:t>aats</w:t>
            </w:r>
            <w:r w:rsidRPr="00463218">
              <w:rPr>
                <w:color w:val="FF0000"/>
              </w:rPr>
              <w:t xml:space="preserve"> Leuven </w:t>
            </w:r>
          </w:p>
          <w:p w14:paraId="300E52D3" w14:textId="77777777" w:rsidR="00463218" w:rsidRPr="00463218" w:rsidRDefault="00463218" w:rsidP="00463218">
            <w:pPr>
              <w:pStyle w:val="codeverwijzing"/>
              <w:rPr>
                <w:color w:val="FF0000"/>
              </w:rPr>
            </w:pPr>
            <w:r w:rsidRPr="00463218">
              <w:rPr>
                <w:color w:val="FF0000"/>
              </w:rPr>
              <w:t>*/</w:t>
            </w:r>
          </w:p>
          <w:p w14:paraId="308C280B" w14:textId="77777777" w:rsidR="00463218" w:rsidRPr="00463218" w:rsidRDefault="00463218" w:rsidP="00463218">
            <w:pPr>
              <w:pStyle w:val="codeverwijzing"/>
              <w:rPr>
                <w:color w:val="FF0000"/>
              </w:rPr>
            </w:pPr>
            <w:r w:rsidRPr="00463218">
              <w:rPr>
                <w:color w:val="FF0000"/>
              </w:rPr>
              <w:t>SELECT id,last_name,first_name</w:t>
            </w:r>
          </w:p>
          <w:p w14:paraId="0BE8FB1A" w14:textId="77777777" w:rsidR="00463218" w:rsidRPr="00463218" w:rsidRDefault="00463218" w:rsidP="00463218">
            <w:pPr>
              <w:pStyle w:val="codeverwijzing"/>
              <w:rPr>
                <w:color w:val="FF0000"/>
              </w:rPr>
            </w:pPr>
            <w:r w:rsidRPr="00463218">
              <w:rPr>
                <w:color w:val="FF0000"/>
              </w:rPr>
              <w:t>FROM `digitech`.`employees`</w:t>
            </w:r>
          </w:p>
          <w:p w14:paraId="529F79A2" w14:textId="03F5C467" w:rsidR="00106995" w:rsidRDefault="00463218" w:rsidP="00463218">
            <w:pPr>
              <w:pStyle w:val="codeverwijzing"/>
            </w:pPr>
            <w:r w:rsidRPr="00463218">
              <w:rPr>
                <w:color w:val="FF0000"/>
              </w:rPr>
              <w:t>WHERE `date_of_birth` = "1991-03-15";</w:t>
            </w:r>
          </w:p>
        </w:tc>
      </w:tr>
      <w:tr w:rsidR="00106995" w:rsidRPr="000B7ADF" w14:paraId="3029A4C2"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5EF74190" w14:textId="77777777" w:rsidR="00106995" w:rsidRPr="00344B54" w:rsidRDefault="00106995"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4E9B200E" w14:textId="2E2F956B" w:rsidR="00106995" w:rsidRPr="00B859B4" w:rsidRDefault="00635E40" w:rsidP="00A11067">
            <w:pPr>
              <w:pStyle w:val="codeverwijzing"/>
              <w:rPr>
                <w:color w:val="FF0000"/>
              </w:rPr>
            </w:pPr>
            <w:r w:rsidRPr="00C145C7">
              <w:rPr>
                <w:noProof/>
                <w:color w:val="FF0000"/>
              </w:rPr>
              <w:drawing>
                <wp:inline distT="0" distB="0" distL="0" distR="0" wp14:anchorId="7283F64C" wp14:editId="4B8CA5F0">
                  <wp:extent cx="1971950" cy="504895"/>
                  <wp:effectExtent l="0" t="0" r="9525" b="9525"/>
                  <wp:docPr id="1352192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2781" name=""/>
                          <pic:cNvPicPr/>
                        </pic:nvPicPr>
                        <pic:blipFill>
                          <a:blip r:embed="rId41"/>
                          <a:stretch>
                            <a:fillRect/>
                          </a:stretch>
                        </pic:blipFill>
                        <pic:spPr>
                          <a:xfrm>
                            <a:off x="0" y="0"/>
                            <a:ext cx="1971950" cy="504895"/>
                          </a:xfrm>
                          <a:prstGeom prst="rect">
                            <a:avLst/>
                          </a:prstGeom>
                        </pic:spPr>
                      </pic:pic>
                    </a:graphicData>
                  </a:graphic>
                </wp:inline>
              </w:drawing>
            </w:r>
          </w:p>
        </w:tc>
      </w:tr>
    </w:tbl>
    <w:p w14:paraId="0A431BF4" w14:textId="77777777" w:rsidR="00F315A9" w:rsidRPr="000478EA" w:rsidRDefault="00F315A9"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635E40" w:rsidRPr="000E06A7" w14:paraId="177A2BA6"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2892E790" w14:textId="0BD78868" w:rsidR="00635E40" w:rsidRPr="00C10829" w:rsidRDefault="00635E40" w:rsidP="00A11067">
            <w:pPr>
              <w:pStyle w:val="codeverwijzing"/>
              <w:jc w:val="center"/>
              <w:rPr>
                <w:b/>
                <w:bCs/>
                <w:color w:val="FFFFFF" w:themeColor="background1"/>
              </w:rPr>
            </w:pPr>
            <w:r>
              <w:rPr>
                <w:b/>
                <w:bCs/>
                <w:color w:val="FFFFFF" w:themeColor="background1"/>
                <w:sz w:val="36"/>
                <w:szCs w:val="36"/>
              </w:rPr>
              <w:t>11</w:t>
            </w:r>
          </w:p>
        </w:tc>
        <w:tc>
          <w:tcPr>
            <w:tcW w:w="227" w:type="pct"/>
            <w:shd w:val="clear" w:color="auto" w:fill="262626" w:themeFill="text1" w:themeFillTint="D9"/>
            <w:vAlign w:val="center"/>
          </w:tcPr>
          <w:p w14:paraId="26CA4B37" w14:textId="77777777" w:rsidR="00635E40" w:rsidRPr="0053798F" w:rsidRDefault="00635E40" w:rsidP="00A11067">
            <w:pPr>
              <w:pStyle w:val="codeverwijzing"/>
              <w:jc w:val="center"/>
              <w:rPr>
                <w:b/>
                <w:bCs/>
                <w:color w:val="FFFFFF" w:themeColor="background1"/>
              </w:rPr>
            </w:pPr>
            <w:r w:rsidRPr="00C44794">
              <w:rPr>
                <w:noProof/>
                <w:color w:val="FF0000"/>
              </w:rPr>
              <w:drawing>
                <wp:inline distT="0" distB="0" distL="0" distR="0" wp14:anchorId="08D8D318" wp14:editId="0126FF1D">
                  <wp:extent cx="201881" cy="201881"/>
                  <wp:effectExtent l="0" t="0" r="8255" b="8255"/>
                  <wp:docPr id="12824167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39B456E5" w14:textId="77777777" w:rsidR="00635E40" w:rsidRPr="0053798F" w:rsidRDefault="00635E40"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567667D5" w14:textId="77777777" w:rsidR="00635E40" w:rsidRPr="00A8412B" w:rsidRDefault="00635E40" w:rsidP="00A11067">
            <w:pPr>
              <w:spacing w:line="259" w:lineRule="auto"/>
              <w:rPr>
                <w:kern w:val="2"/>
                <w14:ligatures w14:val="standardContextual"/>
              </w:rPr>
            </w:pPr>
          </w:p>
        </w:tc>
      </w:tr>
      <w:tr w:rsidR="00635E40" w:rsidRPr="000E06A7" w14:paraId="4328E2E8"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4E94DE8" w14:textId="77777777" w:rsidR="00635E40" w:rsidRDefault="00635E40"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634D053" w14:textId="0BEFBC87" w:rsidR="00635E40" w:rsidRPr="00744E05" w:rsidRDefault="00724AED" w:rsidP="00A11067">
            <w:pPr>
              <w:rPr>
                <w:color w:val="000000" w:themeColor="text1"/>
              </w:rPr>
            </w:pPr>
            <w:r w:rsidRPr="00066BFB">
              <w:t xml:space="preserve">Toon alle gegevens van alle werknemers, behalve de werknemer met het </w:t>
            </w:r>
            <w:r>
              <w:t>bedrijfsmailadres ‘</w:t>
            </w:r>
            <w:r w:rsidRPr="00D7195F">
              <w:t>lisa.looyen@digitech.com</w:t>
            </w:r>
            <w:r>
              <w:t>’</w:t>
            </w:r>
            <w:r w:rsidRPr="00066BFB">
              <w:t>.</w:t>
            </w:r>
          </w:p>
        </w:tc>
      </w:tr>
      <w:tr w:rsidR="00635E40" w:rsidRPr="000B7ADF" w14:paraId="2D1B35B1"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1295C78F" w14:textId="77777777" w:rsidR="00635E40" w:rsidRPr="00344B54" w:rsidRDefault="00635E40"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8D98DC1" w14:textId="77777777" w:rsidR="00463218" w:rsidRPr="00463218" w:rsidRDefault="00463218" w:rsidP="00463218">
            <w:pPr>
              <w:pStyle w:val="codeverwijzing"/>
              <w:rPr>
                <w:color w:val="FF0000"/>
              </w:rPr>
            </w:pPr>
            <w:r w:rsidRPr="00463218">
              <w:rPr>
                <w:color w:val="FF0000"/>
              </w:rPr>
              <w:t>SELECT *</w:t>
            </w:r>
          </w:p>
          <w:p w14:paraId="3D1FEED8" w14:textId="77777777" w:rsidR="00463218" w:rsidRPr="00463218" w:rsidRDefault="00463218" w:rsidP="00463218">
            <w:pPr>
              <w:pStyle w:val="codeverwijzing"/>
              <w:rPr>
                <w:color w:val="FF0000"/>
              </w:rPr>
            </w:pPr>
            <w:r w:rsidRPr="00463218">
              <w:rPr>
                <w:color w:val="FF0000"/>
              </w:rPr>
              <w:t>FROM `digitech`.`employees`</w:t>
            </w:r>
          </w:p>
          <w:p w14:paraId="1715744C" w14:textId="0D1AA41F" w:rsidR="00635E40" w:rsidRDefault="00463218" w:rsidP="00463218">
            <w:pPr>
              <w:pStyle w:val="codeverwijzing"/>
            </w:pPr>
            <w:r w:rsidRPr="00463218">
              <w:rPr>
                <w:color w:val="FF0000"/>
              </w:rPr>
              <w:t>WHERE `company_email`!= 'lisa.looyen@digitech.com';</w:t>
            </w:r>
          </w:p>
        </w:tc>
      </w:tr>
      <w:tr w:rsidR="00635E40" w:rsidRPr="000B7ADF" w14:paraId="4B8A046E"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07E795FB" w14:textId="77777777" w:rsidR="00635E40" w:rsidRPr="00344B54" w:rsidRDefault="00635E40"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A716705" w14:textId="05F34FA8" w:rsidR="00635E40" w:rsidRPr="00B859B4" w:rsidRDefault="002131C0" w:rsidP="00A11067">
            <w:pPr>
              <w:pStyle w:val="codeverwijzing"/>
              <w:rPr>
                <w:color w:val="FF0000"/>
              </w:rPr>
            </w:pPr>
            <w:r w:rsidRPr="00C84F7A">
              <w:rPr>
                <w:noProof/>
                <w:color w:val="FF0000"/>
              </w:rPr>
              <w:drawing>
                <wp:inline distT="0" distB="0" distL="0" distR="0" wp14:anchorId="6243A6E9" wp14:editId="3C14ED84">
                  <wp:extent cx="4596194" cy="771099"/>
                  <wp:effectExtent l="0" t="0" r="0" b="0"/>
                  <wp:docPr id="7594597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59779" name=""/>
                          <pic:cNvPicPr/>
                        </pic:nvPicPr>
                        <pic:blipFill>
                          <a:blip r:embed="rId42"/>
                          <a:stretch>
                            <a:fillRect/>
                          </a:stretch>
                        </pic:blipFill>
                        <pic:spPr>
                          <a:xfrm>
                            <a:off x="0" y="0"/>
                            <a:ext cx="4692597" cy="787272"/>
                          </a:xfrm>
                          <a:prstGeom prst="rect">
                            <a:avLst/>
                          </a:prstGeom>
                        </pic:spPr>
                      </pic:pic>
                    </a:graphicData>
                  </a:graphic>
                </wp:inline>
              </w:drawing>
            </w:r>
          </w:p>
        </w:tc>
      </w:tr>
    </w:tbl>
    <w:p w14:paraId="0D20DB61" w14:textId="77777777" w:rsidR="00F315A9" w:rsidRDefault="00F315A9" w:rsidP="00F315A9"/>
    <w:p w14:paraId="40896CF6" w14:textId="7B34D36E" w:rsidR="002131C0" w:rsidRDefault="002131C0" w:rsidP="002131C0">
      <w:pPr>
        <w:pStyle w:val="Heading2"/>
      </w:pPr>
      <w:r>
        <w:t>Filteren op basis van een patroon</w:t>
      </w:r>
    </w:p>
    <w:p w14:paraId="1B99E2E6" w14:textId="578B047B" w:rsidR="002131C0" w:rsidRDefault="00262B92" w:rsidP="00F315A9">
      <w:r>
        <w:t xml:space="preserve">Bij het opvragen van gegevens kan er ook gefilterd worden op basis van een patroon. Hierbij moet de </w:t>
      </w:r>
      <w:r w:rsidRPr="00B33CED">
        <w:rPr>
          <w:rStyle w:val="opvallendChar"/>
        </w:rPr>
        <w:t>WHERE</w:t>
      </w:r>
      <w:r w:rsidR="00B33CED">
        <w:t xml:space="preserve"> voorwaarde uitgebreid worden met het </w:t>
      </w:r>
      <w:r w:rsidR="00B33CED" w:rsidRPr="00B33CED">
        <w:rPr>
          <w:rStyle w:val="opvallendChar"/>
        </w:rPr>
        <w:t>LIKE</w:t>
      </w:r>
      <w:r w:rsidR="00B33CED">
        <w:t xml:space="preserve"> sleutelwoor</w:t>
      </w:r>
      <w:r w:rsidR="00753D2F">
        <w:t xml:space="preserve">d en één </w:t>
      </w:r>
      <w:r w:rsidR="00EB1E29">
        <w:t xml:space="preserve">of meerdere </w:t>
      </w:r>
      <w:r w:rsidR="00753D2F">
        <w:t>van de onderstaande jokertekens.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413"/>
        <w:gridCol w:w="3685"/>
      </w:tblGrid>
      <w:tr w:rsidR="0055233A" w14:paraId="6B6F8BA4" w14:textId="77777777" w:rsidTr="0055233A">
        <w:tc>
          <w:tcPr>
            <w:tcW w:w="1413" w:type="dxa"/>
            <w:shd w:val="clear" w:color="auto" w:fill="0099CC"/>
          </w:tcPr>
          <w:p w14:paraId="5CE9FD05" w14:textId="790D8F70" w:rsidR="0055233A" w:rsidRPr="0055233A" w:rsidRDefault="0055233A" w:rsidP="00A11067">
            <w:pPr>
              <w:rPr>
                <w:b/>
                <w:bCs/>
                <w:color w:val="FFFFFF" w:themeColor="background1"/>
              </w:rPr>
            </w:pPr>
            <w:r w:rsidRPr="0055233A">
              <w:rPr>
                <w:b/>
                <w:bCs/>
                <w:color w:val="FFFFFF" w:themeColor="background1"/>
              </w:rPr>
              <w:t>JOKERTEKEN</w:t>
            </w:r>
          </w:p>
        </w:tc>
        <w:tc>
          <w:tcPr>
            <w:tcW w:w="3685" w:type="dxa"/>
            <w:shd w:val="clear" w:color="auto" w:fill="33CCCC"/>
          </w:tcPr>
          <w:p w14:paraId="179C8A3A" w14:textId="1EAF99C0" w:rsidR="0055233A" w:rsidRPr="0055233A" w:rsidRDefault="0055233A" w:rsidP="00A11067">
            <w:pPr>
              <w:rPr>
                <w:b/>
                <w:bCs/>
                <w:color w:val="FFFFFF" w:themeColor="background1"/>
              </w:rPr>
            </w:pPr>
            <w:r w:rsidRPr="0055233A">
              <w:rPr>
                <w:b/>
                <w:bCs/>
                <w:color w:val="FFFFFF" w:themeColor="background1"/>
              </w:rPr>
              <w:t>BETEKENIS</w:t>
            </w:r>
          </w:p>
        </w:tc>
      </w:tr>
      <w:tr w:rsidR="0055233A" w14:paraId="662749DD" w14:textId="77777777" w:rsidTr="0055233A">
        <w:tc>
          <w:tcPr>
            <w:tcW w:w="1413" w:type="dxa"/>
            <w:shd w:val="clear" w:color="auto" w:fill="F2F2F2" w:themeFill="background1" w:themeFillShade="F2"/>
            <w:vAlign w:val="center"/>
          </w:tcPr>
          <w:p w14:paraId="314CF1BD" w14:textId="77777777" w:rsidR="0055233A" w:rsidRDefault="0055233A" w:rsidP="00A11067">
            <w:pPr>
              <w:jc w:val="center"/>
            </w:pPr>
            <w:r>
              <w:t>%</w:t>
            </w:r>
          </w:p>
        </w:tc>
        <w:tc>
          <w:tcPr>
            <w:tcW w:w="3685" w:type="dxa"/>
            <w:vAlign w:val="center"/>
          </w:tcPr>
          <w:p w14:paraId="6FE2AD82" w14:textId="77777777" w:rsidR="0055233A" w:rsidRDefault="0055233A" w:rsidP="00A11067">
            <w:r>
              <w:t>Op de plaats van dit jokertekens kunnen 0, 1 of meerdere tekens staan.</w:t>
            </w:r>
          </w:p>
        </w:tc>
      </w:tr>
      <w:tr w:rsidR="0055233A" w14:paraId="591678F0" w14:textId="77777777" w:rsidTr="0055233A">
        <w:tc>
          <w:tcPr>
            <w:tcW w:w="1413" w:type="dxa"/>
            <w:shd w:val="clear" w:color="auto" w:fill="F2F2F2" w:themeFill="background1" w:themeFillShade="F2"/>
            <w:vAlign w:val="center"/>
          </w:tcPr>
          <w:p w14:paraId="0C498405" w14:textId="77777777" w:rsidR="0055233A" w:rsidRDefault="0055233A" w:rsidP="00A11067">
            <w:pPr>
              <w:jc w:val="center"/>
            </w:pPr>
            <w:r>
              <w:t>_</w:t>
            </w:r>
          </w:p>
        </w:tc>
        <w:tc>
          <w:tcPr>
            <w:tcW w:w="3685" w:type="dxa"/>
            <w:vAlign w:val="center"/>
          </w:tcPr>
          <w:p w14:paraId="7B5A7A65" w14:textId="78502EFA" w:rsidR="0055233A" w:rsidRDefault="0055233A" w:rsidP="00A11067">
            <w:r>
              <w:t>Op de plaats van dit teken (liggend streepje) moet er 1 teken staan.</w:t>
            </w:r>
          </w:p>
        </w:tc>
      </w:tr>
    </w:tbl>
    <w:p w14:paraId="1DD70510" w14:textId="77777777" w:rsidR="0055233A" w:rsidRDefault="0055233A" w:rsidP="00F315A9"/>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1"/>
        <w:gridCol w:w="1133"/>
        <w:gridCol w:w="247"/>
        <w:gridCol w:w="318"/>
        <w:gridCol w:w="6827"/>
      </w:tblGrid>
      <w:tr w:rsidR="009508CF" w14:paraId="7E2512F5" w14:textId="77777777" w:rsidTr="00E33B12">
        <w:tc>
          <w:tcPr>
            <w:tcW w:w="1560" w:type="dxa"/>
            <w:gridSpan w:val="2"/>
            <w:shd w:val="clear" w:color="auto" w:fill="0099CC"/>
          </w:tcPr>
          <w:p w14:paraId="50B6AAE2" w14:textId="77777777" w:rsidR="009508CF" w:rsidRPr="001F394B" w:rsidRDefault="009508CF" w:rsidP="00A11067">
            <w:pPr>
              <w:rPr>
                <w:b/>
              </w:rPr>
            </w:pPr>
            <w:r w:rsidRPr="005278C8">
              <w:rPr>
                <w:b/>
                <w:color w:val="FFFFFF" w:themeColor="background1"/>
              </w:rPr>
              <w:t>SYNTAX</w:t>
            </w:r>
          </w:p>
        </w:tc>
        <w:tc>
          <w:tcPr>
            <w:tcW w:w="7466" w:type="dxa"/>
            <w:gridSpan w:val="3"/>
            <w:shd w:val="clear" w:color="auto" w:fill="33CCCC"/>
          </w:tcPr>
          <w:p w14:paraId="0AC68D3D" w14:textId="20317A9E" w:rsidR="009508CF" w:rsidRPr="00F72C10" w:rsidRDefault="009508CF" w:rsidP="00A11067">
            <w:pPr>
              <w:rPr>
                <w:b/>
              </w:rPr>
            </w:pPr>
            <w:r w:rsidRPr="00F72C10">
              <w:rPr>
                <w:b/>
                <w:color w:val="FFFFFF" w:themeColor="background1"/>
              </w:rPr>
              <w:t xml:space="preserve">OPVRAGING </w:t>
            </w:r>
            <w:r w:rsidR="00E76E99" w:rsidRPr="00F72C10">
              <w:rPr>
                <w:b/>
                <w:color w:val="FFFFFF" w:themeColor="background1"/>
              </w:rPr>
              <w:t xml:space="preserve">VAN GEGEVENS </w:t>
            </w:r>
            <w:r w:rsidR="00F72C10" w:rsidRPr="00F72C10">
              <w:rPr>
                <w:b/>
                <w:color w:val="FFFFFF" w:themeColor="background1"/>
              </w:rPr>
              <w:t>DIE AAN PATROON VOLDOEN</w:t>
            </w:r>
          </w:p>
        </w:tc>
      </w:tr>
      <w:tr w:rsidR="009508CF" w:rsidRPr="009812C5" w14:paraId="027F7D05" w14:textId="77777777" w:rsidTr="00E33B12">
        <w:trPr>
          <w:trHeight w:val="170"/>
        </w:trPr>
        <w:tc>
          <w:tcPr>
            <w:tcW w:w="476" w:type="dxa"/>
            <w:shd w:val="clear" w:color="auto" w:fill="F2F2F2" w:themeFill="background1" w:themeFillShade="F2"/>
          </w:tcPr>
          <w:p w14:paraId="6F552AE0" w14:textId="77777777" w:rsidR="009508CF" w:rsidRPr="00EF1AB2" w:rsidRDefault="009508CF" w:rsidP="00A11067">
            <w:pPr>
              <w:rPr>
                <w:color w:val="808080" w:themeColor="background1" w:themeShade="80"/>
                <w:lang w:val="en-US"/>
              </w:rPr>
            </w:pPr>
            <w:r w:rsidRPr="00EF1AB2">
              <w:rPr>
                <w:rStyle w:val="opvallendChar"/>
                <w:color w:val="808080" w:themeColor="background1" w:themeShade="80"/>
                <w:lang w:val="en-US"/>
              </w:rPr>
              <w:t>1</w:t>
            </w:r>
          </w:p>
        </w:tc>
        <w:tc>
          <w:tcPr>
            <w:tcW w:w="8550" w:type="dxa"/>
            <w:gridSpan w:val="4"/>
            <w:shd w:val="clear" w:color="auto" w:fill="F2F2F2" w:themeFill="background1" w:themeFillShade="F2"/>
          </w:tcPr>
          <w:p w14:paraId="315AC68A" w14:textId="0B94AD88" w:rsidR="009508CF" w:rsidRPr="005E22F4" w:rsidRDefault="001A2022"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A358E8">
              <w:rPr>
                <w:rStyle w:val="opvallendChar"/>
              </w:rPr>
              <w:t>WHERE</w:t>
            </w:r>
            <w:r>
              <w:rPr>
                <w:color w:val="000000" w:themeColor="text1"/>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color w:val="000000" w:themeColor="text1"/>
              </w:rPr>
              <w:t xml:space="preserve"> </w:t>
            </w:r>
            <w:r>
              <w:rPr>
                <w:rStyle w:val="opvallendChar"/>
              </w:rPr>
              <w:t xml:space="preserve">LIKE </w:t>
            </w:r>
            <w:r w:rsidRPr="001A2022">
              <w:rPr>
                <w:rStyle w:val="opvallendChar"/>
                <w:color w:val="92D050"/>
              </w:rPr>
              <w:t>'%patroon%'</w:t>
            </w:r>
            <w:r w:rsidRPr="00026970">
              <w:rPr>
                <w:b/>
                <w:color w:val="000000" w:themeColor="text1"/>
              </w:rPr>
              <w:t>;</w:t>
            </w:r>
          </w:p>
        </w:tc>
      </w:tr>
      <w:tr w:rsidR="009508CF" w:rsidRPr="009812C5" w14:paraId="45A2E41A" w14:textId="77777777" w:rsidTr="00A11067">
        <w:trPr>
          <w:trHeight w:val="170"/>
        </w:trPr>
        <w:tc>
          <w:tcPr>
            <w:tcW w:w="9026" w:type="dxa"/>
            <w:gridSpan w:val="5"/>
            <w:shd w:val="clear" w:color="auto" w:fill="auto"/>
          </w:tcPr>
          <w:p w14:paraId="6FEBD6F8" w14:textId="49099165" w:rsidR="009508CF" w:rsidRPr="007932BF" w:rsidRDefault="00771F0F" w:rsidP="00A11067">
            <w:pPr>
              <w:rPr>
                <w:rStyle w:val="opvallendChar"/>
                <w:iCs/>
                <w:color w:val="808080" w:themeColor="background1" w:themeShade="80"/>
              </w:rPr>
            </w:pPr>
            <w:r>
              <w:rPr>
                <w:iCs/>
              </w:rPr>
              <w:lastRenderedPageBreak/>
              <w:t>Je v</w:t>
            </w:r>
            <w:r w:rsidR="007932BF" w:rsidRPr="007932BF">
              <w:rPr>
                <w:iCs/>
              </w:rPr>
              <w:t xml:space="preserve">raagt alle </w:t>
            </w:r>
            <w:r>
              <w:rPr>
                <w:iCs/>
              </w:rPr>
              <w:t>records en velden</w:t>
            </w:r>
            <w:r w:rsidR="007932BF" w:rsidRPr="007932BF">
              <w:rPr>
                <w:iCs/>
              </w:rPr>
              <w:t xml:space="preserve"> op </w:t>
            </w:r>
            <w:r>
              <w:rPr>
                <w:iCs/>
              </w:rPr>
              <w:t xml:space="preserve">waarbij het gegeven veld </w:t>
            </w:r>
            <w:r w:rsidR="007932BF" w:rsidRPr="007932BF">
              <w:rPr>
                <w:iCs/>
              </w:rPr>
              <w:t>aan de voorwaarden van het patroon voldoe</w:t>
            </w:r>
            <w:r>
              <w:rPr>
                <w:iCs/>
              </w:rPr>
              <w:t>t</w:t>
            </w:r>
            <w:r w:rsidR="007932BF" w:rsidRPr="007932BF">
              <w:rPr>
                <w:iCs/>
              </w:rPr>
              <w:t>.</w:t>
            </w:r>
          </w:p>
        </w:tc>
      </w:tr>
      <w:tr w:rsidR="009508CF" w:rsidRPr="00B93FF6" w14:paraId="043A962B" w14:textId="77777777" w:rsidTr="00E33B12">
        <w:tc>
          <w:tcPr>
            <w:tcW w:w="1791" w:type="dxa"/>
            <w:gridSpan w:val="3"/>
            <w:shd w:val="clear" w:color="auto" w:fill="0099CC"/>
          </w:tcPr>
          <w:p w14:paraId="15159B88" w14:textId="54B26D8F" w:rsidR="009508CF" w:rsidRPr="007136D0" w:rsidRDefault="009508CF" w:rsidP="00A11067">
            <w:pPr>
              <w:rPr>
                <w:rStyle w:val="opvallendChar"/>
                <w:lang w:val="en-US"/>
              </w:rPr>
            </w:pPr>
            <w:r w:rsidRPr="00565955">
              <w:rPr>
                <w:b/>
                <w:color w:val="FFFFFF" w:themeColor="background1"/>
              </w:rPr>
              <w:t>VOORBEELD</w:t>
            </w:r>
            <w:r w:rsidR="00936CE5">
              <w:rPr>
                <w:b/>
                <w:color w:val="FFFFFF" w:themeColor="background1"/>
              </w:rPr>
              <w:t xml:space="preserve"> </w:t>
            </w:r>
            <w:r w:rsidR="00936CE5">
              <w:rPr>
                <w:color w:val="FFFFFF" w:themeColor="background1"/>
              </w:rPr>
              <w:t>1</w:t>
            </w:r>
          </w:p>
        </w:tc>
        <w:tc>
          <w:tcPr>
            <w:tcW w:w="7235" w:type="dxa"/>
            <w:gridSpan w:val="2"/>
            <w:shd w:val="clear" w:color="auto" w:fill="33CCCC"/>
          </w:tcPr>
          <w:p w14:paraId="78FC5AF6" w14:textId="4F4ACD71" w:rsidR="009508CF" w:rsidRPr="00E76E99" w:rsidRDefault="00F72C10" w:rsidP="00A11067">
            <w:pPr>
              <w:rPr>
                <w:rStyle w:val="opvallendChar"/>
                <w:b/>
              </w:rPr>
            </w:pPr>
            <w:r w:rsidRPr="00F72C10">
              <w:rPr>
                <w:b/>
                <w:color w:val="FFFFFF" w:themeColor="background1"/>
              </w:rPr>
              <w:t>OPVRAGING VAN GEGEVENS DIE AAN PATROON VOLDOEN</w:t>
            </w:r>
          </w:p>
        </w:tc>
      </w:tr>
      <w:tr w:rsidR="009508CF" w:rsidRPr="00BD1B36" w14:paraId="6954152F" w14:textId="77777777" w:rsidTr="00E33B12">
        <w:trPr>
          <w:trHeight w:val="208"/>
        </w:trPr>
        <w:tc>
          <w:tcPr>
            <w:tcW w:w="476" w:type="dxa"/>
            <w:shd w:val="clear" w:color="auto" w:fill="F2F2F2" w:themeFill="background1" w:themeFillShade="F2"/>
          </w:tcPr>
          <w:p w14:paraId="569F9A67" w14:textId="77777777" w:rsidR="009508CF" w:rsidRPr="00A230D9" w:rsidRDefault="009508CF" w:rsidP="00A11067">
            <w:pPr>
              <w:rPr>
                <w:b/>
                <w:color w:val="808080" w:themeColor="background1" w:themeShade="80"/>
                <w:lang w:val="en-US"/>
              </w:rPr>
            </w:pPr>
            <w:r w:rsidRPr="00A230D9">
              <w:rPr>
                <w:rStyle w:val="opvallendChar"/>
                <w:color w:val="808080" w:themeColor="background1" w:themeShade="80"/>
                <w:lang w:val="en-US"/>
              </w:rPr>
              <w:t>1</w:t>
            </w:r>
          </w:p>
        </w:tc>
        <w:tc>
          <w:tcPr>
            <w:tcW w:w="8550" w:type="dxa"/>
            <w:gridSpan w:val="4"/>
            <w:shd w:val="clear" w:color="auto" w:fill="F2F2F2" w:themeFill="background1" w:themeFillShade="F2"/>
          </w:tcPr>
          <w:p w14:paraId="43F356C1" w14:textId="2AE1D34D" w:rsidR="009508CF" w:rsidRPr="00101FAF" w:rsidRDefault="00101FAF" w:rsidP="00101FAF">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color w:val="A6A6A6" w:themeColor="background1" w:themeShade="A6"/>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color w:val="A6A6A6" w:themeColor="background1" w:themeShade="A6"/>
                <w:lang w:val="en-US"/>
              </w:rPr>
              <w:t>last_name</w:t>
            </w:r>
            <w:proofErr w:type="spellEnd"/>
            <w:r w:rsidRPr="007136D0">
              <w:rPr>
                <w:rStyle w:val="opvallendChar"/>
                <w:color w:val="000000" w:themeColor="text1"/>
                <w:lang w:val="en-US"/>
              </w:rPr>
              <w:t xml:space="preserve">` </w:t>
            </w:r>
            <w:r w:rsidRPr="007136D0">
              <w:rPr>
                <w:rStyle w:val="opvallendChar"/>
                <w:lang w:val="en-US"/>
              </w:rPr>
              <w:t>LIKE</w:t>
            </w:r>
            <w:r w:rsidRPr="007136D0">
              <w:rPr>
                <w:rStyle w:val="opvallendChar"/>
                <w:color w:val="000000" w:themeColor="text1"/>
                <w:lang w:val="en-US"/>
              </w:rPr>
              <w:t xml:space="preserve"> </w:t>
            </w:r>
            <w:r w:rsidRPr="00101FAF">
              <w:rPr>
                <w:rStyle w:val="opvallendChar"/>
                <w:color w:val="92D050"/>
                <w:lang w:val="en-US"/>
              </w:rPr>
              <w:t>'b%'</w:t>
            </w:r>
            <w:r w:rsidRPr="007136D0">
              <w:rPr>
                <w:rStyle w:val="opvallendChar"/>
                <w:color w:val="000000" w:themeColor="text1"/>
                <w:lang w:val="en-US"/>
              </w:rPr>
              <w:t>;</w:t>
            </w:r>
          </w:p>
        </w:tc>
      </w:tr>
      <w:tr w:rsidR="009508CF" w:rsidRPr="00C92244" w14:paraId="5A05EE4E" w14:textId="77777777" w:rsidTr="00A11067">
        <w:trPr>
          <w:trHeight w:val="207"/>
        </w:trPr>
        <w:tc>
          <w:tcPr>
            <w:tcW w:w="9026" w:type="dxa"/>
            <w:gridSpan w:val="5"/>
            <w:shd w:val="clear" w:color="auto" w:fill="auto"/>
          </w:tcPr>
          <w:p w14:paraId="59BD9B91" w14:textId="5FAAC372" w:rsidR="009508CF" w:rsidRPr="00101FAF" w:rsidRDefault="00101FAF" w:rsidP="00A11067">
            <w:pPr>
              <w:rPr>
                <w:rStyle w:val="opvallendChar"/>
                <w:iCs/>
                <w:color w:val="0070C0"/>
              </w:rPr>
            </w:pPr>
            <w:r w:rsidRPr="00101FAF">
              <w:rPr>
                <w:rStyle w:val="opvallendChar"/>
                <w:iCs/>
                <w:color w:val="000000" w:themeColor="text1"/>
              </w:rPr>
              <w:t>Je vraagt alle gegevens op van de cursisten waarvan de naam met de letter ‘b’ begint.</w:t>
            </w:r>
          </w:p>
        </w:tc>
      </w:tr>
      <w:tr w:rsidR="009508CF" w:rsidRPr="00E76E99" w14:paraId="42C2EA60" w14:textId="77777777" w:rsidTr="00E33B12">
        <w:tc>
          <w:tcPr>
            <w:tcW w:w="2090" w:type="dxa"/>
            <w:gridSpan w:val="4"/>
            <w:shd w:val="clear" w:color="auto" w:fill="0099CC"/>
          </w:tcPr>
          <w:p w14:paraId="3093FE01" w14:textId="770BD2CB" w:rsidR="009508CF" w:rsidRPr="007136D0" w:rsidRDefault="009508CF" w:rsidP="00A11067">
            <w:pPr>
              <w:rPr>
                <w:rStyle w:val="opvallendChar"/>
                <w:lang w:val="en-US"/>
              </w:rPr>
            </w:pPr>
            <w:r>
              <w:rPr>
                <w:b/>
                <w:color w:val="FFFFFF" w:themeColor="background1"/>
              </w:rPr>
              <w:t>RESULTATENSET</w:t>
            </w:r>
            <w:r w:rsidR="00936CE5">
              <w:rPr>
                <w:b/>
                <w:color w:val="FFFFFF" w:themeColor="background1"/>
              </w:rPr>
              <w:t xml:space="preserve"> </w:t>
            </w:r>
            <w:r w:rsidR="00936CE5">
              <w:rPr>
                <w:color w:val="FFFFFF" w:themeColor="background1"/>
              </w:rPr>
              <w:t>1</w:t>
            </w:r>
          </w:p>
        </w:tc>
        <w:tc>
          <w:tcPr>
            <w:tcW w:w="6936" w:type="dxa"/>
            <w:shd w:val="clear" w:color="auto" w:fill="33CCCC"/>
          </w:tcPr>
          <w:p w14:paraId="388433C5" w14:textId="4DBC2566" w:rsidR="009508CF" w:rsidRPr="00E76E99" w:rsidRDefault="00F72C10" w:rsidP="00A11067">
            <w:pPr>
              <w:rPr>
                <w:rStyle w:val="opvallendChar"/>
                <w:b/>
              </w:rPr>
            </w:pPr>
            <w:r w:rsidRPr="00F72C10">
              <w:rPr>
                <w:b/>
                <w:color w:val="FFFFFF" w:themeColor="background1"/>
              </w:rPr>
              <w:t>OPVRAGING VAN GEGEVENS DIE AAN PATROON VOLDOEN</w:t>
            </w:r>
          </w:p>
        </w:tc>
      </w:tr>
      <w:tr w:rsidR="009508CF" w:rsidRPr="00C92244" w14:paraId="692228BC" w14:textId="77777777" w:rsidTr="00936CE5">
        <w:trPr>
          <w:trHeight w:val="208"/>
        </w:trPr>
        <w:tc>
          <w:tcPr>
            <w:tcW w:w="9026" w:type="dxa"/>
            <w:gridSpan w:val="5"/>
            <w:shd w:val="clear" w:color="auto" w:fill="auto"/>
          </w:tcPr>
          <w:p w14:paraId="4AA64E99" w14:textId="22800CCD" w:rsidR="009508CF" w:rsidRPr="00C92244" w:rsidRDefault="00936CE5" w:rsidP="00A11067">
            <w:pPr>
              <w:rPr>
                <w:b/>
                <w:lang w:val="en-US"/>
              </w:rPr>
            </w:pPr>
            <w:r>
              <w:rPr>
                <w:noProof/>
              </w:rPr>
              <w:drawing>
                <wp:inline distT="0" distB="0" distL="0" distR="0" wp14:anchorId="2577E2B3" wp14:editId="0340B8C9">
                  <wp:extent cx="5114925" cy="552450"/>
                  <wp:effectExtent l="0" t="0" r="9525" b="0"/>
                  <wp:docPr id="20" name="Afbeelding 20"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Lettertype, lijn&#10;&#10;Automatisch gegenereerde beschrijving"/>
                          <pic:cNvPicPr/>
                        </pic:nvPicPr>
                        <pic:blipFill>
                          <a:blip r:embed="rId43"/>
                          <a:stretch>
                            <a:fillRect/>
                          </a:stretch>
                        </pic:blipFill>
                        <pic:spPr>
                          <a:xfrm>
                            <a:off x="0" y="0"/>
                            <a:ext cx="5114925" cy="552450"/>
                          </a:xfrm>
                          <a:prstGeom prst="rect">
                            <a:avLst/>
                          </a:prstGeom>
                        </pic:spPr>
                      </pic:pic>
                    </a:graphicData>
                  </a:graphic>
                </wp:inline>
              </w:drawing>
            </w:r>
          </w:p>
        </w:tc>
      </w:tr>
      <w:tr w:rsidR="00936CE5" w:rsidRPr="00E76E99" w14:paraId="686DC498" w14:textId="77777777" w:rsidTr="00E33B12">
        <w:tc>
          <w:tcPr>
            <w:tcW w:w="1791" w:type="dxa"/>
            <w:gridSpan w:val="3"/>
            <w:shd w:val="clear" w:color="auto" w:fill="0099CC"/>
          </w:tcPr>
          <w:p w14:paraId="51CC67B6" w14:textId="7ACF07E8" w:rsidR="00936CE5" w:rsidRPr="007136D0" w:rsidRDefault="00936CE5" w:rsidP="00A11067">
            <w:pPr>
              <w:rPr>
                <w:rStyle w:val="opvallendChar"/>
                <w:lang w:val="en-US"/>
              </w:rPr>
            </w:pPr>
            <w:r w:rsidRPr="00565955">
              <w:rPr>
                <w:b/>
                <w:color w:val="FFFFFF" w:themeColor="background1"/>
              </w:rPr>
              <w:t>VOORBEELD</w:t>
            </w:r>
            <w:r>
              <w:rPr>
                <w:b/>
                <w:color w:val="FFFFFF" w:themeColor="background1"/>
              </w:rPr>
              <w:t xml:space="preserve"> </w:t>
            </w:r>
            <w:r>
              <w:rPr>
                <w:color w:val="FFFFFF" w:themeColor="background1"/>
              </w:rPr>
              <w:t>2</w:t>
            </w:r>
          </w:p>
        </w:tc>
        <w:tc>
          <w:tcPr>
            <w:tcW w:w="7235" w:type="dxa"/>
            <w:gridSpan w:val="2"/>
            <w:shd w:val="clear" w:color="auto" w:fill="33CCCC"/>
          </w:tcPr>
          <w:p w14:paraId="29B38E7B" w14:textId="2BBFD266" w:rsidR="00936CE5" w:rsidRPr="00E76E99" w:rsidRDefault="00F72C10" w:rsidP="00A11067">
            <w:pPr>
              <w:rPr>
                <w:rStyle w:val="opvallendChar"/>
                <w:b/>
              </w:rPr>
            </w:pPr>
            <w:r w:rsidRPr="00F72C10">
              <w:rPr>
                <w:b/>
                <w:color w:val="FFFFFF" w:themeColor="background1"/>
              </w:rPr>
              <w:t>OPVRAGING VAN GEGEVENS DIE AAN PATROON VOLDOEN</w:t>
            </w:r>
          </w:p>
        </w:tc>
      </w:tr>
      <w:tr w:rsidR="00936CE5" w:rsidRPr="00BD1B36" w14:paraId="7178DE0F" w14:textId="77777777" w:rsidTr="00E33B12">
        <w:trPr>
          <w:trHeight w:val="208"/>
        </w:trPr>
        <w:tc>
          <w:tcPr>
            <w:tcW w:w="476" w:type="dxa"/>
            <w:shd w:val="clear" w:color="auto" w:fill="F2F2F2" w:themeFill="background1" w:themeFillShade="F2"/>
          </w:tcPr>
          <w:p w14:paraId="561BF919" w14:textId="77777777" w:rsidR="00936CE5" w:rsidRPr="00A230D9" w:rsidRDefault="00936CE5" w:rsidP="00A11067">
            <w:pPr>
              <w:rPr>
                <w:b/>
                <w:color w:val="808080" w:themeColor="background1" w:themeShade="80"/>
                <w:lang w:val="en-US"/>
              </w:rPr>
            </w:pPr>
            <w:r w:rsidRPr="00A230D9">
              <w:rPr>
                <w:rStyle w:val="opvallendChar"/>
                <w:color w:val="808080" w:themeColor="background1" w:themeShade="80"/>
                <w:lang w:val="en-US"/>
              </w:rPr>
              <w:t>1</w:t>
            </w:r>
          </w:p>
        </w:tc>
        <w:tc>
          <w:tcPr>
            <w:tcW w:w="8550" w:type="dxa"/>
            <w:gridSpan w:val="4"/>
            <w:shd w:val="clear" w:color="auto" w:fill="F2F2F2" w:themeFill="background1" w:themeFillShade="F2"/>
          </w:tcPr>
          <w:p w14:paraId="0A3013EB" w14:textId="19EEB1A1" w:rsidR="00936CE5" w:rsidRPr="00101FAF" w:rsidRDefault="00E0571A"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r w:rsidRPr="007136D0">
              <w:rPr>
                <w:rStyle w:val="opvallendChar"/>
                <w:color w:val="808080" w:themeColor="background1" w:themeShade="80"/>
                <w:lang w:val="en-US"/>
              </w:rPr>
              <w:t>email</w:t>
            </w:r>
            <w:r w:rsidRPr="007136D0">
              <w:rPr>
                <w:rStyle w:val="opvallendChar"/>
                <w:color w:val="000000" w:themeColor="text1"/>
                <w:lang w:val="en-US"/>
              </w:rPr>
              <w:t xml:space="preserve">` </w:t>
            </w:r>
            <w:r w:rsidRPr="007136D0">
              <w:rPr>
                <w:rStyle w:val="opvallendChar"/>
                <w:lang w:val="en-US"/>
              </w:rPr>
              <w:t>LIKE</w:t>
            </w:r>
            <w:r w:rsidRPr="007136D0">
              <w:rPr>
                <w:rStyle w:val="opvallendChar"/>
                <w:color w:val="000000" w:themeColor="text1"/>
                <w:lang w:val="en-US"/>
              </w:rPr>
              <w:t xml:space="preserve"> </w:t>
            </w:r>
            <w:r w:rsidRPr="00E0571A">
              <w:rPr>
                <w:rStyle w:val="opvallendChar"/>
                <w:color w:val="92D050"/>
                <w:lang w:val="en-US"/>
              </w:rPr>
              <w:t>'%@%.be'</w:t>
            </w:r>
            <w:r w:rsidRPr="007136D0">
              <w:rPr>
                <w:rStyle w:val="opvallendChar"/>
                <w:color w:val="000000" w:themeColor="text1"/>
                <w:lang w:val="en-US"/>
              </w:rPr>
              <w:t>;</w:t>
            </w:r>
          </w:p>
        </w:tc>
      </w:tr>
      <w:tr w:rsidR="00936CE5" w:rsidRPr="00101FAF" w14:paraId="255AF182" w14:textId="77777777" w:rsidTr="00A11067">
        <w:trPr>
          <w:trHeight w:val="207"/>
        </w:trPr>
        <w:tc>
          <w:tcPr>
            <w:tcW w:w="9026" w:type="dxa"/>
            <w:gridSpan w:val="5"/>
            <w:shd w:val="clear" w:color="auto" w:fill="auto"/>
          </w:tcPr>
          <w:p w14:paraId="44EBCE6C" w14:textId="1E609C7E" w:rsidR="00936CE5" w:rsidRPr="005F35B4" w:rsidRDefault="005F35B4" w:rsidP="00A11067">
            <w:pPr>
              <w:rPr>
                <w:rStyle w:val="opvallendChar"/>
                <w:iCs/>
                <w:color w:val="0070C0"/>
              </w:rPr>
            </w:pPr>
            <w:r w:rsidRPr="005F35B4">
              <w:rPr>
                <w:rStyle w:val="opvallendChar"/>
                <w:iCs/>
                <w:color w:val="000000" w:themeColor="text1"/>
              </w:rPr>
              <w:t xml:space="preserve">Je vraagt alle gegevens op van de cursisten </w:t>
            </w:r>
            <w:r>
              <w:rPr>
                <w:rStyle w:val="opvallendChar"/>
                <w:iCs/>
                <w:color w:val="000000" w:themeColor="text1"/>
              </w:rPr>
              <w:t>die een e-mailadres hebben met een Belgisch topleveldomein.</w:t>
            </w:r>
          </w:p>
        </w:tc>
      </w:tr>
      <w:tr w:rsidR="00936CE5" w:rsidRPr="00E76E99" w14:paraId="7B3880D9" w14:textId="77777777" w:rsidTr="00E33B12">
        <w:tc>
          <w:tcPr>
            <w:tcW w:w="2090" w:type="dxa"/>
            <w:gridSpan w:val="4"/>
            <w:shd w:val="clear" w:color="auto" w:fill="0099CC"/>
          </w:tcPr>
          <w:p w14:paraId="2CEFCDC3" w14:textId="4FC06D5E" w:rsidR="00936CE5" w:rsidRPr="007136D0" w:rsidRDefault="00936CE5" w:rsidP="00A11067">
            <w:pPr>
              <w:rPr>
                <w:rStyle w:val="opvallendChar"/>
                <w:lang w:val="en-US"/>
              </w:rPr>
            </w:pPr>
            <w:r>
              <w:rPr>
                <w:b/>
                <w:color w:val="FFFFFF" w:themeColor="background1"/>
              </w:rPr>
              <w:t>RESULTATENSET 2</w:t>
            </w:r>
          </w:p>
        </w:tc>
        <w:tc>
          <w:tcPr>
            <w:tcW w:w="6936" w:type="dxa"/>
            <w:shd w:val="clear" w:color="auto" w:fill="33CCCC"/>
          </w:tcPr>
          <w:p w14:paraId="06B57AE6" w14:textId="3E962543" w:rsidR="00936CE5" w:rsidRPr="00E76E99" w:rsidRDefault="00E76E99" w:rsidP="00A11067">
            <w:pPr>
              <w:rPr>
                <w:rStyle w:val="opvallendChar"/>
                <w:b/>
              </w:rPr>
            </w:pPr>
            <w:r w:rsidRPr="00E76E99">
              <w:rPr>
                <w:b/>
                <w:color w:val="FFFFFF" w:themeColor="background1"/>
              </w:rPr>
              <w:t>OPVRAGING VAN GEGEVENS MET PATROON</w:t>
            </w:r>
          </w:p>
        </w:tc>
      </w:tr>
      <w:tr w:rsidR="00936CE5" w:rsidRPr="00C92244" w14:paraId="327CB8A8" w14:textId="77777777" w:rsidTr="00936CE5">
        <w:trPr>
          <w:trHeight w:val="208"/>
        </w:trPr>
        <w:tc>
          <w:tcPr>
            <w:tcW w:w="9026" w:type="dxa"/>
            <w:gridSpan w:val="5"/>
            <w:shd w:val="clear" w:color="auto" w:fill="auto"/>
          </w:tcPr>
          <w:p w14:paraId="41B406FC" w14:textId="39D8744C" w:rsidR="00936CE5" w:rsidRPr="00C92244" w:rsidRDefault="00255113" w:rsidP="00A11067">
            <w:pPr>
              <w:rPr>
                <w:b/>
                <w:lang w:val="en-US"/>
              </w:rPr>
            </w:pPr>
            <w:r>
              <w:rPr>
                <w:noProof/>
              </w:rPr>
              <w:drawing>
                <wp:inline distT="0" distB="0" distL="0" distR="0" wp14:anchorId="3FF25CCE" wp14:editId="4FDF1277">
                  <wp:extent cx="5760720" cy="842645"/>
                  <wp:effectExtent l="0" t="0" r="0" b="0"/>
                  <wp:docPr id="21" name="Afbeelding 2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Lettertype, lijn, nummer&#10;&#10;Automatisch gegenereerde beschrijving"/>
                          <pic:cNvPicPr/>
                        </pic:nvPicPr>
                        <pic:blipFill>
                          <a:blip r:embed="rId44"/>
                          <a:stretch>
                            <a:fillRect/>
                          </a:stretch>
                        </pic:blipFill>
                        <pic:spPr>
                          <a:xfrm>
                            <a:off x="0" y="0"/>
                            <a:ext cx="5760720" cy="842645"/>
                          </a:xfrm>
                          <a:prstGeom prst="rect">
                            <a:avLst/>
                          </a:prstGeom>
                        </pic:spPr>
                      </pic:pic>
                    </a:graphicData>
                  </a:graphic>
                </wp:inline>
              </w:drawing>
            </w:r>
          </w:p>
        </w:tc>
      </w:tr>
    </w:tbl>
    <w:p w14:paraId="3745ED3B" w14:textId="77777777" w:rsidR="00E33B12" w:rsidRDefault="00E33B12" w:rsidP="00E33B12">
      <w:pPr>
        <w:rPr>
          <w:rStyle w:val="opvallendChar"/>
          <w:color w:val="000000" w:themeColor="text1"/>
        </w:rPr>
      </w:pPr>
    </w:p>
    <w:p w14:paraId="5A659553" w14:textId="753F34E5" w:rsidR="00E33B12" w:rsidRDefault="00E33B12" w:rsidP="00E33B12">
      <w:pPr>
        <w:rPr>
          <w:rStyle w:val="opvallendChar"/>
          <w:color w:val="000000" w:themeColor="text1"/>
        </w:rPr>
      </w:pPr>
      <w:r w:rsidRPr="00EF4A45">
        <w:rPr>
          <w:rStyle w:val="opvallendChar"/>
          <w:color w:val="000000" w:themeColor="text1"/>
        </w:rPr>
        <w:t>Indien je wil controleren of</w:t>
      </w:r>
      <w:r>
        <w:rPr>
          <w:rStyle w:val="opvallendChar"/>
          <w:color w:val="000000" w:themeColor="text1"/>
        </w:rPr>
        <w:t xml:space="preserve"> een veld </w:t>
      </w:r>
      <w:r w:rsidRPr="00EF4A45">
        <w:rPr>
          <w:rStyle w:val="opvallendChar"/>
          <w:color w:val="000000" w:themeColor="text1"/>
        </w:rPr>
        <w:t xml:space="preserve">niet </w:t>
      </w:r>
      <w:r>
        <w:rPr>
          <w:rStyle w:val="opvallendChar"/>
          <w:color w:val="000000" w:themeColor="text1"/>
        </w:rPr>
        <w:t>aan een bepaald patroon voldoet, dan</w:t>
      </w:r>
      <w:r w:rsidRPr="00EF4A45">
        <w:rPr>
          <w:rStyle w:val="opvallendChar"/>
          <w:color w:val="000000" w:themeColor="text1"/>
        </w:rPr>
        <w:t xml:space="preserve"> moet je </w:t>
      </w:r>
      <w:r>
        <w:rPr>
          <w:rStyle w:val="opvallendChar"/>
          <w:color w:val="000000" w:themeColor="text1"/>
        </w:rPr>
        <w:t xml:space="preserve">gebruik maken van het sleutelwoord </w:t>
      </w:r>
      <w:r w:rsidRPr="00E33B12">
        <w:rPr>
          <w:rStyle w:val="opvallendChar"/>
        </w:rPr>
        <w:t>NOT LIKE</w:t>
      </w:r>
      <w:r w:rsidRPr="00EF4A45">
        <w:rPr>
          <w:rStyle w:val="opvallendChar"/>
          <w:color w:val="000000" w:themeColor="text1"/>
        </w:rPr>
        <w:t>.</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956"/>
        <w:gridCol w:w="150"/>
        <w:gridCol w:w="141"/>
        <w:gridCol w:w="7275"/>
      </w:tblGrid>
      <w:tr w:rsidR="00E33B12" w:rsidRPr="001F394B" w14:paraId="1D7AB883" w14:textId="77777777" w:rsidTr="00F03C2F">
        <w:tc>
          <w:tcPr>
            <w:tcW w:w="1610" w:type="dxa"/>
            <w:gridSpan w:val="3"/>
            <w:shd w:val="clear" w:color="auto" w:fill="0099CC"/>
          </w:tcPr>
          <w:p w14:paraId="03C5BFEE" w14:textId="77777777" w:rsidR="00E33B12" w:rsidRPr="001F394B" w:rsidRDefault="00E33B12" w:rsidP="00A11067">
            <w:pPr>
              <w:rPr>
                <w:b/>
              </w:rPr>
            </w:pPr>
            <w:r w:rsidRPr="005278C8">
              <w:rPr>
                <w:b/>
                <w:color w:val="FFFFFF" w:themeColor="background1"/>
              </w:rPr>
              <w:t>SYNTAX</w:t>
            </w:r>
          </w:p>
        </w:tc>
        <w:tc>
          <w:tcPr>
            <w:tcW w:w="7416" w:type="dxa"/>
            <w:gridSpan w:val="2"/>
            <w:shd w:val="clear" w:color="auto" w:fill="33CCCC"/>
          </w:tcPr>
          <w:p w14:paraId="5460B7DF" w14:textId="387C4EC5" w:rsidR="00E33B12" w:rsidRPr="001F394B" w:rsidRDefault="00F72C10" w:rsidP="00A11067">
            <w:pPr>
              <w:rPr>
                <w:b/>
              </w:rPr>
            </w:pPr>
            <w:r w:rsidRPr="00F72C10">
              <w:rPr>
                <w:b/>
                <w:color w:val="FFFFFF" w:themeColor="background1"/>
              </w:rPr>
              <w:t xml:space="preserve">OPVRAGING VAN GEGEVENS DIE </w:t>
            </w:r>
            <w:r>
              <w:rPr>
                <w:b/>
                <w:color w:val="FFFFFF" w:themeColor="background1"/>
              </w:rPr>
              <w:t xml:space="preserve">NIET </w:t>
            </w:r>
            <w:r w:rsidRPr="00F72C10">
              <w:rPr>
                <w:b/>
                <w:color w:val="FFFFFF" w:themeColor="background1"/>
              </w:rPr>
              <w:t>AAN PATROON VOLDOEN</w:t>
            </w:r>
          </w:p>
        </w:tc>
      </w:tr>
      <w:tr w:rsidR="00E33B12" w:rsidRPr="00BD1B36" w14:paraId="64EC96FC" w14:textId="77777777" w:rsidTr="00F03C2F">
        <w:trPr>
          <w:trHeight w:val="170"/>
        </w:trPr>
        <w:tc>
          <w:tcPr>
            <w:tcW w:w="504" w:type="dxa"/>
            <w:shd w:val="clear" w:color="auto" w:fill="F2F2F2" w:themeFill="background1" w:themeFillShade="F2"/>
          </w:tcPr>
          <w:p w14:paraId="08052C8B" w14:textId="77777777" w:rsidR="00E33B12" w:rsidRPr="00EF1AB2" w:rsidRDefault="00E33B12"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498A97C1" w14:textId="6F4B4806" w:rsidR="00E33B12" w:rsidRPr="00115ADF" w:rsidRDefault="005A4827" w:rsidP="00A11067">
            <w:pPr>
              <w:rPr>
                <w:b/>
                <w:color w:val="000000" w:themeColor="text1"/>
                <w:lang w:val="en-US"/>
              </w:rPr>
            </w:pPr>
            <w:r w:rsidRPr="005A4827">
              <w:rPr>
                <w:rStyle w:val="opvallendChar"/>
                <w:lang w:val="en-US"/>
              </w:rPr>
              <w:t>SELECT</w:t>
            </w:r>
            <w:r w:rsidRPr="005A4827">
              <w:rPr>
                <w:lang w:val="en-US"/>
              </w:rPr>
              <w:t xml:space="preserve"> * </w:t>
            </w:r>
            <w:r w:rsidRPr="005A4827">
              <w:rPr>
                <w:rStyle w:val="opvallendChar"/>
                <w:lang w:val="en-US"/>
              </w:rPr>
              <w:t>FROM</w:t>
            </w:r>
            <w:r w:rsidRPr="005A4827">
              <w:rPr>
                <w:lang w:val="en-US"/>
              </w:rPr>
              <w:t xml:space="preserve"> </w:t>
            </w:r>
            <w:r w:rsidRPr="005A4827">
              <w:rPr>
                <w:color w:val="000000" w:themeColor="text1"/>
                <w:lang w:val="en-US"/>
              </w:rPr>
              <w:t>`</w:t>
            </w:r>
            <w:proofErr w:type="spellStart"/>
            <w:r w:rsidRPr="005A4827">
              <w:rPr>
                <w:rStyle w:val="opvallendChar"/>
                <w:color w:val="808080" w:themeColor="background1" w:themeShade="80"/>
                <w:lang w:val="en-US"/>
              </w:rPr>
              <w:t>databasenaam</w:t>
            </w:r>
            <w:proofErr w:type="spellEnd"/>
            <w:proofErr w:type="gramStart"/>
            <w:r w:rsidRPr="005A4827">
              <w:rPr>
                <w:rStyle w:val="opvallendChar"/>
                <w:color w:val="000000" w:themeColor="text1"/>
                <w:lang w:val="en-US"/>
              </w:rPr>
              <w:t>`</w:t>
            </w:r>
            <w:r w:rsidRPr="005A4827">
              <w:rPr>
                <w:color w:val="000000" w:themeColor="text1"/>
                <w:lang w:val="en-US"/>
              </w:rPr>
              <w:t>.`</w:t>
            </w:r>
            <w:proofErr w:type="spellStart"/>
            <w:proofErr w:type="gramEnd"/>
            <w:r w:rsidRPr="005A4827">
              <w:rPr>
                <w:color w:val="808080" w:themeColor="background1" w:themeShade="80"/>
                <w:lang w:val="en-US"/>
              </w:rPr>
              <w:t>tabelnaam</w:t>
            </w:r>
            <w:proofErr w:type="spellEnd"/>
            <w:r w:rsidRPr="005A4827">
              <w:rPr>
                <w:color w:val="000000" w:themeColor="text1"/>
                <w:lang w:val="en-US"/>
              </w:rPr>
              <w:t xml:space="preserve">` </w:t>
            </w:r>
            <w:r w:rsidRPr="005A4827">
              <w:rPr>
                <w:rStyle w:val="opvallendChar"/>
                <w:lang w:val="en-US"/>
              </w:rPr>
              <w:t>WHERE</w:t>
            </w:r>
            <w:r w:rsidRPr="005A4827">
              <w:rPr>
                <w:color w:val="000000" w:themeColor="text1"/>
                <w:lang w:val="en-US"/>
              </w:rPr>
              <w:t xml:space="preserve"> </w:t>
            </w:r>
            <w:r w:rsidRPr="005A4827">
              <w:rPr>
                <w:rStyle w:val="opvallendChar"/>
                <w:color w:val="000000" w:themeColor="text1"/>
                <w:lang w:val="en-US"/>
              </w:rPr>
              <w:t>`</w:t>
            </w:r>
            <w:proofErr w:type="spellStart"/>
            <w:r w:rsidRPr="005A4827">
              <w:rPr>
                <w:rStyle w:val="opvallendChar"/>
                <w:color w:val="808080" w:themeColor="background1" w:themeShade="80"/>
                <w:lang w:val="en-US"/>
              </w:rPr>
              <w:t>veldnaam</w:t>
            </w:r>
            <w:proofErr w:type="spellEnd"/>
            <w:r w:rsidRPr="005A4827">
              <w:rPr>
                <w:rStyle w:val="opvallendChar"/>
                <w:color w:val="000000" w:themeColor="text1"/>
                <w:lang w:val="en-US"/>
              </w:rPr>
              <w:t>`</w:t>
            </w:r>
            <w:r w:rsidRPr="005A4827">
              <w:rPr>
                <w:rStyle w:val="opvallendChar"/>
                <w:lang w:val="en-US"/>
              </w:rPr>
              <w:t xml:space="preserve"> </w:t>
            </w:r>
            <w:r w:rsidRPr="005A4827">
              <w:rPr>
                <w:color w:val="000000" w:themeColor="text1"/>
                <w:lang w:val="en-US"/>
              </w:rPr>
              <w:t xml:space="preserve"> </w:t>
            </w:r>
            <w:r w:rsidRPr="005A4827">
              <w:rPr>
                <w:color w:val="0099CC"/>
                <w:lang w:val="en-US"/>
              </w:rPr>
              <w:t>NOT</w:t>
            </w:r>
            <w:r w:rsidRPr="005A4827">
              <w:rPr>
                <w:lang w:val="en-US"/>
              </w:rPr>
              <w:t xml:space="preserve"> </w:t>
            </w:r>
            <w:r w:rsidRPr="005A4827">
              <w:rPr>
                <w:rStyle w:val="opvallendChar"/>
                <w:lang w:val="en-US"/>
              </w:rPr>
              <w:t xml:space="preserve">LIKE </w:t>
            </w:r>
            <w:r w:rsidRPr="005A4827">
              <w:rPr>
                <w:rStyle w:val="opvallendChar"/>
                <w:color w:val="92D050"/>
                <w:lang w:val="en-US"/>
              </w:rPr>
              <w:t>'%patroon%'</w:t>
            </w:r>
            <w:r w:rsidRPr="005A4827">
              <w:rPr>
                <w:b/>
                <w:color w:val="000000" w:themeColor="text1"/>
                <w:lang w:val="en-US"/>
              </w:rPr>
              <w:t>;</w:t>
            </w:r>
          </w:p>
        </w:tc>
      </w:tr>
      <w:tr w:rsidR="00E33B12" w:rsidRPr="007932BF" w14:paraId="55EA0CFE" w14:textId="77777777" w:rsidTr="00F03C2F">
        <w:trPr>
          <w:trHeight w:val="170"/>
        </w:trPr>
        <w:tc>
          <w:tcPr>
            <w:tcW w:w="9026" w:type="dxa"/>
            <w:gridSpan w:val="5"/>
            <w:shd w:val="clear" w:color="auto" w:fill="auto"/>
          </w:tcPr>
          <w:p w14:paraId="63693383" w14:textId="77777777" w:rsidR="00E33B12" w:rsidRPr="007932BF" w:rsidRDefault="00E33B12" w:rsidP="00A11067">
            <w:pPr>
              <w:rPr>
                <w:rStyle w:val="opvallendChar"/>
                <w:iCs/>
                <w:color w:val="808080" w:themeColor="background1" w:themeShade="80"/>
              </w:rPr>
            </w:pPr>
            <w:r w:rsidRPr="007932BF">
              <w:rPr>
                <w:iCs/>
              </w:rPr>
              <w:t>Vraagt alle velden op die aan de voorwaarden van het patroon voldoen.</w:t>
            </w:r>
          </w:p>
        </w:tc>
      </w:tr>
      <w:tr w:rsidR="00E33B12" w:rsidRPr="00F72C10" w14:paraId="4F576457" w14:textId="77777777" w:rsidTr="00F03C2F">
        <w:tc>
          <w:tcPr>
            <w:tcW w:w="1460" w:type="dxa"/>
            <w:gridSpan w:val="2"/>
            <w:shd w:val="clear" w:color="auto" w:fill="0099CC"/>
          </w:tcPr>
          <w:p w14:paraId="0F015567" w14:textId="598B71DC" w:rsidR="00E33B12" w:rsidRPr="007136D0" w:rsidRDefault="00E33B12" w:rsidP="00A11067">
            <w:pPr>
              <w:rPr>
                <w:rStyle w:val="opvallendChar"/>
                <w:lang w:val="en-US"/>
              </w:rPr>
            </w:pPr>
            <w:r w:rsidRPr="00565955">
              <w:rPr>
                <w:b/>
                <w:color w:val="FFFFFF" w:themeColor="background1"/>
              </w:rPr>
              <w:t>VOORBEELD</w:t>
            </w:r>
            <w:r>
              <w:rPr>
                <w:b/>
                <w:color w:val="FFFFFF" w:themeColor="background1"/>
              </w:rPr>
              <w:t xml:space="preserve"> </w:t>
            </w:r>
          </w:p>
        </w:tc>
        <w:tc>
          <w:tcPr>
            <w:tcW w:w="7566" w:type="dxa"/>
            <w:gridSpan w:val="3"/>
            <w:shd w:val="clear" w:color="auto" w:fill="33CCCC"/>
          </w:tcPr>
          <w:p w14:paraId="4135FDD3" w14:textId="6E7E3F5E" w:rsidR="00E33B12" w:rsidRPr="00F72C10" w:rsidRDefault="00F72C10" w:rsidP="00A11067">
            <w:pPr>
              <w:rPr>
                <w:rStyle w:val="opvallendChar"/>
              </w:rPr>
            </w:pPr>
            <w:r w:rsidRPr="00F72C10">
              <w:rPr>
                <w:b/>
                <w:color w:val="FFFFFF" w:themeColor="background1"/>
              </w:rPr>
              <w:t xml:space="preserve">OPVRAGING VAN GEGEVENS DIE </w:t>
            </w:r>
            <w:r>
              <w:rPr>
                <w:b/>
                <w:color w:val="FFFFFF" w:themeColor="background1"/>
              </w:rPr>
              <w:t xml:space="preserve">NIET </w:t>
            </w:r>
            <w:r w:rsidRPr="00F72C10">
              <w:rPr>
                <w:b/>
                <w:color w:val="FFFFFF" w:themeColor="background1"/>
              </w:rPr>
              <w:t>AAN PATROON VOLDOEN</w:t>
            </w:r>
          </w:p>
        </w:tc>
      </w:tr>
      <w:tr w:rsidR="00E33B12" w:rsidRPr="00BD1B36" w14:paraId="673A7AC4" w14:textId="77777777" w:rsidTr="00F03C2F">
        <w:trPr>
          <w:trHeight w:val="208"/>
        </w:trPr>
        <w:tc>
          <w:tcPr>
            <w:tcW w:w="504" w:type="dxa"/>
            <w:shd w:val="clear" w:color="auto" w:fill="F2F2F2" w:themeFill="background1" w:themeFillShade="F2"/>
          </w:tcPr>
          <w:p w14:paraId="66B12B87" w14:textId="77777777" w:rsidR="00E33B12" w:rsidRPr="00A230D9" w:rsidRDefault="00E33B12"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35DFD6A6" w14:textId="5C5ACF31" w:rsidR="00E33B12" w:rsidRPr="00101FAF" w:rsidRDefault="00CE486C"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000000" w:themeColor="text1"/>
                <w:lang w:val="en-US"/>
              </w:rPr>
              <w:t>cvo_</w:t>
            </w:r>
            <w:r w:rsidRPr="007136D0">
              <w:rPr>
                <w:rStyle w:val="opvallendChar"/>
                <w:color w:val="808080" w:themeColor="background1" w:themeShade="80"/>
                <w:lang w:val="en-US"/>
              </w:rPr>
              <w:t>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000000" w:themeColor="text1"/>
                <w:lang w:val="en-US"/>
              </w:rPr>
              <w:t>first_name</w:t>
            </w:r>
            <w:proofErr w:type="spellEnd"/>
            <w:r w:rsidRPr="007136D0">
              <w:rPr>
                <w:rStyle w:val="opvallendChar"/>
                <w:color w:val="000000" w:themeColor="text1"/>
                <w:lang w:val="en-US"/>
              </w:rPr>
              <w:t xml:space="preserve">` </w:t>
            </w:r>
            <w:r w:rsidRPr="007136D0">
              <w:rPr>
                <w:rStyle w:val="opvallendChar"/>
                <w:lang w:val="en-US"/>
              </w:rPr>
              <w:t>NOT LIKE</w:t>
            </w:r>
            <w:r w:rsidRPr="007136D0">
              <w:rPr>
                <w:rStyle w:val="opvallendChar"/>
                <w:color w:val="000000" w:themeColor="text1"/>
                <w:lang w:val="en-US"/>
              </w:rPr>
              <w:t xml:space="preserve"> </w:t>
            </w:r>
            <w:r w:rsidRPr="00115ADF">
              <w:rPr>
                <w:rStyle w:val="opvallendChar"/>
                <w:color w:val="92D050"/>
                <w:lang w:val="en-US"/>
              </w:rPr>
              <w:t>'_a%'</w:t>
            </w:r>
            <w:r w:rsidRPr="007136D0">
              <w:rPr>
                <w:rStyle w:val="opvallendChar"/>
                <w:color w:val="000000" w:themeColor="text1"/>
                <w:lang w:val="en-US"/>
              </w:rPr>
              <w:t>;</w:t>
            </w:r>
          </w:p>
        </w:tc>
      </w:tr>
      <w:tr w:rsidR="00E33B12" w:rsidRPr="00101FAF" w14:paraId="7DABAD18" w14:textId="77777777" w:rsidTr="00F03C2F">
        <w:trPr>
          <w:trHeight w:val="207"/>
        </w:trPr>
        <w:tc>
          <w:tcPr>
            <w:tcW w:w="9026" w:type="dxa"/>
            <w:gridSpan w:val="5"/>
            <w:shd w:val="clear" w:color="auto" w:fill="auto"/>
          </w:tcPr>
          <w:p w14:paraId="49849096" w14:textId="741BCF10" w:rsidR="00E33B12" w:rsidRPr="00101FAF" w:rsidRDefault="005A4827" w:rsidP="00A11067">
            <w:pPr>
              <w:rPr>
                <w:rStyle w:val="opvallendChar"/>
                <w:iCs/>
                <w:color w:val="0070C0"/>
              </w:rPr>
            </w:pPr>
            <w:r w:rsidRPr="005A4827">
              <w:rPr>
                <w:rStyle w:val="opvallendChar"/>
                <w:iCs/>
                <w:color w:val="000000" w:themeColor="text1"/>
              </w:rPr>
              <w:t>Je vraagt alle velden op uit de tabel cursisten, waarbij de tweede letter van de voornaam geen ‘a’ is.</w:t>
            </w:r>
          </w:p>
        </w:tc>
      </w:tr>
      <w:tr w:rsidR="00E33B12" w:rsidRPr="00F72C10" w14:paraId="52DC60DB" w14:textId="77777777" w:rsidTr="00F03C2F">
        <w:tc>
          <w:tcPr>
            <w:tcW w:w="1751" w:type="dxa"/>
            <w:gridSpan w:val="4"/>
            <w:shd w:val="clear" w:color="auto" w:fill="0099CC"/>
          </w:tcPr>
          <w:p w14:paraId="3E1C736C" w14:textId="25C003CF" w:rsidR="00E33B12" w:rsidRPr="007136D0" w:rsidRDefault="00E33B12" w:rsidP="00A11067">
            <w:pPr>
              <w:rPr>
                <w:rStyle w:val="opvallendChar"/>
                <w:lang w:val="en-US"/>
              </w:rPr>
            </w:pPr>
            <w:r>
              <w:rPr>
                <w:b/>
                <w:color w:val="FFFFFF" w:themeColor="background1"/>
              </w:rPr>
              <w:t>RESULTATENSET</w:t>
            </w:r>
          </w:p>
        </w:tc>
        <w:tc>
          <w:tcPr>
            <w:tcW w:w="7275" w:type="dxa"/>
            <w:shd w:val="clear" w:color="auto" w:fill="33CCCC"/>
          </w:tcPr>
          <w:p w14:paraId="6484B9E5" w14:textId="6C9628F2" w:rsidR="00E33B12" w:rsidRPr="00F72C10" w:rsidRDefault="00F72C10" w:rsidP="00A11067">
            <w:pPr>
              <w:rPr>
                <w:rStyle w:val="opvallendChar"/>
              </w:rPr>
            </w:pPr>
            <w:r w:rsidRPr="00F72C10">
              <w:rPr>
                <w:b/>
                <w:color w:val="FFFFFF" w:themeColor="background1"/>
              </w:rPr>
              <w:t xml:space="preserve">OPVRAGING VAN GEGEVENS DIE </w:t>
            </w:r>
            <w:r>
              <w:rPr>
                <w:b/>
                <w:color w:val="FFFFFF" w:themeColor="background1"/>
              </w:rPr>
              <w:t xml:space="preserve">NIET </w:t>
            </w:r>
            <w:r w:rsidRPr="00F72C10">
              <w:rPr>
                <w:b/>
                <w:color w:val="FFFFFF" w:themeColor="background1"/>
              </w:rPr>
              <w:t>AAN PATROON VOLDOEN</w:t>
            </w:r>
          </w:p>
        </w:tc>
      </w:tr>
      <w:tr w:rsidR="00E33B12" w:rsidRPr="00C92244" w14:paraId="22C067F4" w14:textId="77777777" w:rsidTr="00F03C2F">
        <w:trPr>
          <w:trHeight w:val="208"/>
        </w:trPr>
        <w:tc>
          <w:tcPr>
            <w:tcW w:w="9026" w:type="dxa"/>
            <w:gridSpan w:val="5"/>
            <w:shd w:val="clear" w:color="auto" w:fill="auto"/>
          </w:tcPr>
          <w:p w14:paraId="6B7C8327" w14:textId="4F40B8FD" w:rsidR="00E33B12" w:rsidRPr="00C92244" w:rsidRDefault="000523D7" w:rsidP="00A11067">
            <w:pPr>
              <w:rPr>
                <w:b/>
                <w:lang w:val="en-US"/>
              </w:rPr>
            </w:pPr>
            <w:r>
              <w:rPr>
                <w:noProof/>
              </w:rPr>
              <w:lastRenderedPageBreak/>
              <w:drawing>
                <wp:inline distT="0" distB="0" distL="0" distR="0" wp14:anchorId="0105B262" wp14:editId="43C29570">
                  <wp:extent cx="5575110" cy="1227237"/>
                  <wp:effectExtent l="0" t="0" r="6985" b="0"/>
                  <wp:docPr id="22" name="Afbeelding 2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 schermopname, Lettertype, nummer&#10;&#10;Automatisch gegenereerde beschrijving"/>
                          <pic:cNvPicPr/>
                        </pic:nvPicPr>
                        <pic:blipFill>
                          <a:blip r:embed="rId45"/>
                          <a:stretch>
                            <a:fillRect/>
                          </a:stretch>
                        </pic:blipFill>
                        <pic:spPr>
                          <a:xfrm>
                            <a:off x="0" y="0"/>
                            <a:ext cx="5589820" cy="1230475"/>
                          </a:xfrm>
                          <a:prstGeom prst="rect">
                            <a:avLst/>
                          </a:prstGeom>
                        </pic:spPr>
                      </pic:pic>
                    </a:graphicData>
                  </a:graphic>
                </wp:inline>
              </w:drawing>
            </w:r>
          </w:p>
        </w:tc>
      </w:tr>
    </w:tbl>
    <w:p w14:paraId="25472DD5" w14:textId="77777777" w:rsidR="00F03C2F" w:rsidRDefault="00F03C2F"/>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416"/>
        <w:gridCol w:w="1010"/>
        <w:gridCol w:w="5371"/>
        <w:gridCol w:w="426"/>
        <w:gridCol w:w="993"/>
      </w:tblGrid>
      <w:tr w:rsidR="00F03C2F" w:rsidRPr="000025B5" w14:paraId="661F0201" w14:textId="77777777" w:rsidTr="00F03C2F">
        <w:trPr>
          <w:trHeight w:val="167"/>
        </w:trPr>
        <w:tc>
          <w:tcPr>
            <w:tcW w:w="1416" w:type="dxa"/>
            <w:vMerge w:val="restart"/>
            <w:shd w:val="clear" w:color="auto" w:fill="92D050"/>
            <w:vAlign w:val="center"/>
          </w:tcPr>
          <w:p w14:paraId="744B2D8D" w14:textId="77777777" w:rsidR="00F03C2F" w:rsidRPr="006A44AB" w:rsidRDefault="00F03C2F" w:rsidP="00A11067">
            <w:pPr>
              <w:pStyle w:val="codeverwijzing"/>
              <w:jc w:val="center"/>
              <w:rPr>
                <w:b/>
                <w:bCs/>
              </w:rPr>
            </w:pPr>
            <w:r w:rsidRPr="006A44AB">
              <w:rPr>
                <w:b/>
                <w:bCs/>
                <w:color w:val="FFFFFF" w:themeColor="background1"/>
              </w:rPr>
              <w:t>OEFENING</w:t>
            </w:r>
            <w:r>
              <w:rPr>
                <w:b/>
                <w:bCs/>
                <w:color w:val="FFFFFF" w:themeColor="background1"/>
              </w:rPr>
              <w:t>EN</w:t>
            </w:r>
          </w:p>
        </w:tc>
        <w:tc>
          <w:tcPr>
            <w:tcW w:w="7800" w:type="dxa"/>
            <w:gridSpan w:val="4"/>
            <w:shd w:val="clear" w:color="auto" w:fill="0D0D0D" w:themeFill="text1" w:themeFillTint="F2"/>
            <w:vAlign w:val="center"/>
          </w:tcPr>
          <w:p w14:paraId="031F62D4" w14:textId="77777777" w:rsidR="00F03C2F" w:rsidRPr="000025B5" w:rsidRDefault="00F03C2F" w:rsidP="00A11067">
            <w:pPr>
              <w:pStyle w:val="codeverwijzing"/>
              <w:rPr>
                <w:color w:val="FFFFFF" w:themeColor="background1"/>
              </w:rPr>
            </w:pPr>
            <w:r>
              <w:rPr>
                <w:color w:val="FFFFFF" w:themeColor="background1"/>
              </w:rPr>
              <w:t>FILTEREN VAN GEGEVENS</w:t>
            </w:r>
          </w:p>
        </w:tc>
      </w:tr>
      <w:tr w:rsidR="00F03C2F" w:rsidRPr="000025B5" w14:paraId="02AEA4B1" w14:textId="77777777" w:rsidTr="00F03C2F">
        <w:trPr>
          <w:trHeight w:val="167"/>
        </w:trPr>
        <w:tc>
          <w:tcPr>
            <w:tcW w:w="1416" w:type="dxa"/>
            <w:vMerge/>
            <w:shd w:val="clear" w:color="auto" w:fill="92D050"/>
          </w:tcPr>
          <w:p w14:paraId="4E9CD9E6" w14:textId="77777777" w:rsidR="00F03C2F" w:rsidRPr="00C91797" w:rsidRDefault="00F03C2F" w:rsidP="00A11067">
            <w:pPr>
              <w:pStyle w:val="codeverwijzing"/>
              <w:rPr>
                <w:color w:val="FFFFFF" w:themeColor="background1"/>
              </w:rPr>
            </w:pPr>
          </w:p>
        </w:tc>
        <w:tc>
          <w:tcPr>
            <w:tcW w:w="1010" w:type="dxa"/>
            <w:shd w:val="clear" w:color="auto" w:fill="262626" w:themeFill="text1" w:themeFillTint="D9"/>
            <w:vAlign w:val="center"/>
          </w:tcPr>
          <w:p w14:paraId="72602EDC" w14:textId="77777777" w:rsidR="00F03C2F" w:rsidRPr="000025B5" w:rsidRDefault="00F03C2F" w:rsidP="00A11067">
            <w:pPr>
              <w:pStyle w:val="codeverwijzing"/>
            </w:pPr>
            <w:r w:rsidRPr="00C91797">
              <w:rPr>
                <w:color w:val="FFFFFF" w:themeColor="background1"/>
              </w:rPr>
              <w:t>Niveau</w:t>
            </w:r>
          </w:p>
        </w:tc>
        <w:tc>
          <w:tcPr>
            <w:tcW w:w="5371" w:type="dxa"/>
            <w:shd w:val="clear" w:color="auto" w:fill="262626" w:themeFill="text1" w:themeFillTint="D9"/>
            <w:vAlign w:val="center"/>
          </w:tcPr>
          <w:p w14:paraId="6EF293BF" w14:textId="77777777" w:rsidR="00F03C2F" w:rsidRPr="000025B5" w:rsidRDefault="00F03C2F" w:rsidP="00A11067">
            <w:pPr>
              <w:pStyle w:val="codeverwijzing"/>
            </w:pPr>
            <w:r w:rsidRPr="000025B5">
              <w:rPr>
                <w:noProof/>
              </w:rPr>
              <w:drawing>
                <wp:inline distT="0" distB="0" distL="0" distR="0" wp14:anchorId="1AAF4E41" wp14:editId="5259D1F4">
                  <wp:extent cx="152400" cy="152400"/>
                  <wp:effectExtent l="0" t="0" r="0" b="0"/>
                  <wp:docPr id="1921884174" name="Graphic 192188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5AD85C46" wp14:editId="3958D314">
                  <wp:extent cx="152400" cy="152400"/>
                  <wp:effectExtent l="0" t="0" r="0" b="0"/>
                  <wp:docPr id="733274016" name="Graphic 73327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t xml:space="preserve"> </w:t>
            </w:r>
            <w:r w:rsidRPr="000025B5">
              <w:rPr>
                <w:noProof/>
              </w:rPr>
              <w:drawing>
                <wp:inline distT="0" distB="0" distL="0" distR="0" wp14:anchorId="1FA68474" wp14:editId="523415FB">
                  <wp:extent cx="152400" cy="152400"/>
                  <wp:effectExtent l="0" t="0" r="0" b="0"/>
                  <wp:docPr id="1204338642" name="Graphic 120433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t xml:space="preserve"> </w:t>
            </w:r>
            <w:r w:rsidRPr="000025B5">
              <w:rPr>
                <w:noProof/>
              </w:rPr>
              <w:drawing>
                <wp:inline distT="0" distB="0" distL="0" distR="0" wp14:anchorId="333C0EBC" wp14:editId="220DFFE4">
                  <wp:extent cx="152400" cy="152400"/>
                  <wp:effectExtent l="0" t="0" r="0" b="0"/>
                  <wp:docPr id="1885504969" name="Graphic 188550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0E1E8D25" wp14:editId="45198A93">
                  <wp:extent cx="152400" cy="152400"/>
                  <wp:effectExtent l="0" t="0" r="0" b="0"/>
                  <wp:docPr id="2007047651" name="Graphic 200704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426" w:type="dxa"/>
            <w:shd w:val="clear" w:color="auto" w:fill="262626" w:themeFill="text1" w:themeFillTint="D9"/>
            <w:vAlign w:val="center"/>
          </w:tcPr>
          <w:p w14:paraId="6B1B00E4" w14:textId="77777777" w:rsidR="00F03C2F" w:rsidRPr="000025B5" w:rsidRDefault="00F03C2F" w:rsidP="00A11067">
            <w:pPr>
              <w:pStyle w:val="codeverwijzing"/>
              <w:jc w:val="center"/>
            </w:pPr>
            <w:r w:rsidRPr="000025B5">
              <w:rPr>
                <w:noProof/>
                <w:color w:val="FFFFFF" w:themeColor="background1"/>
              </w:rPr>
              <w:drawing>
                <wp:inline distT="0" distB="0" distL="0" distR="0" wp14:anchorId="7FE603D6" wp14:editId="362E3229">
                  <wp:extent cx="152400" cy="152400"/>
                  <wp:effectExtent l="0" t="0" r="0" b="0"/>
                  <wp:docPr id="1112770653" name="Graphic 111277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993" w:type="dxa"/>
            <w:shd w:val="clear" w:color="auto" w:fill="262626" w:themeFill="text1" w:themeFillTint="D9"/>
            <w:vAlign w:val="center"/>
          </w:tcPr>
          <w:p w14:paraId="05FE2A6F" w14:textId="77777777" w:rsidR="00F03C2F" w:rsidRPr="000025B5" w:rsidRDefault="00F03C2F" w:rsidP="00A11067">
            <w:pPr>
              <w:pStyle w:val="codeverwijzing"/>
              <w:jc w:val="center"/>
            </w:pPr>
            <w:r>
              <w:rPr>
                <w:color w:val="FFFFFF" w:themeColor="background1"/>
              </w:rPr>
              <w:t>10</w:t>
            </w:r>
            <w:r w:rsidRPr="00464024">
              <w:rPr>
                <w:color w:val="FFFFFF" w:themeColor="background1"/>
              </w:rPr>
              <w:t xml:space="preserve"> min</w:t>
            </w:r>
          </w:p>
        </w:tc>
      </w:tr>
      <w:tr w:rsidR="00F03C2F" w:rsidRPr="000B7ADF" w14:paraId="23DE1A9A" w14:textId="77777777" w:rsidTr="00F03C2F">
        <w:tc>
          <w:tcPr>
            <w:tcW w:w="9216" w:type="dxa"/>
            <w:gridSpan w:val="5"/>
            <w:shd w:val="clear" w:color="auto" w:fill="F2F2F2" w:themeFill="background1" w:themeFillShade="F2"/>
          </w:tcPr>
          <w:p w14:paraId="00F0CEE8" w14:textId="77777777" w:rsidR="00F03C2F" w:rsidRDefault="00F03C2F" w:rsidP="00A11067">
            <w:pPr>
              <w:pStyle w:val="codeverwijzing"/>
            </w:pPr>
            <w:r>
              <w:t xml:space="preserve">Bekijk de onderstaande oefeningen. Werk en test de gevraagde SQL-code uit in MySQL Workbench en kopieer deze vervolgens in het daarvoor voorziene veld in dit Word-document. </w:t>
            </w:r>
          </w:p>
          <w:p w14:paraId="313E3B07" w14:textId="77777777" w:rsidR="00F03C2F" w:rsidRDefault="00F03C2F" w:rsidP="00A11067">
            <w:pPr>
              <w:pStyle w:val="codeverwijzing"/>
            </w:pPr>
          </w:p>
          <w:p w14:paraId="3B6B547A" w14:textId="77777777" w:rsidR="00F03C2F" w:rsidRDefault="00F03C2F" w:rsidP="00A11067">
            <w:pPr>
              <w:pStyle w:val="codeverwijzing"/>
            </w:pPr>
            <w:r>
              <w:t>Vergeet niet in elke query:</w:t>
            </w:r>
          </w:p>
          <w:p w14:paraId="1F94AA52" w14:textId="77777777" w:rsidR="00F03C2F" w:rsidRDefault="00F03C2F" w:rsidP="00A11067">
            <w:pPr>
              <w:pStyle w:val="codeverwijzing"/>
              <w:numPr>
                <w:ilvl w:val="0"/>
                <w:numId w:val="27"/>
              </w:numPr>
            </w:pPr>
            <w:r>
              <w:t>aan te geven met welke database je wenst te werken.</w:t>
            </w:r>
          </w:p>
          <w:p w14:paraId="2556CD6E" w14:textId="77777777" w:rsidR="00F03C2F" w:rsidRDefault="00F03C2F" w:rsidP="00A11067">
            <w:pPr>
              <w:pStyle w:val="codeverwijzing"/>
              <w:numPr>
                <w:ilvl w:val="0"/>
                <w:numId w:val="27"/>
              </w:numPr>
            </w:pPr>
            <w:r>
              <w:t>alle niet-sleutelwoorden tussen backticks (``) uit te werken.</w:t>
            </w:r>
          </w:p>
          <w:p w14:paraId="0E13ACF0" w14:textId="77777777" w:rsidR="00F03C2F" w:rsidRPr="000B7ADF" w:rsidRDefault="00F03C2F" w:rsidP="00A11067">
            <w:pPr>
              <w:pStyle w:val="codeverwijzing"/>
              <w:numPr>
                <w:ilvl w:val="0"/>
                <w:numId w:val="27"/>
              </w:numPr>
            </w:pPr>
            <w:r>
              <w:t>Indien de oefening over een verbetersleutel beschikt mag je enkel de verbeterde versie in dit document verwerken.</w:t>
            </w:r>
          </w:p>
        </w:tc>
      </w:tr>
    </w:tbl>
    <w:p w14:paraId="0156E37B" w14:textId="77777777" w:rsidR="00E33B12" w:rsidRDefault="00E33B12" w:rsidP="00E33B12">
      <w:pPr>
        <w:rPr>
          <w:rStyle w:val="opvallendChar"/>
          <w:b/>
          <w:color w:val="000000" w:themeColor="text1"/>
        </w:rPr>
      </w:pPr>
    </w:p>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DE5423" w:rsidRPr="000E06A7" w14:paraId="2408AAF1"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174FBB6B" w14:textId="2AE7CFAE" w:rsidR="00DE5423" w:rsidRPr="00C10829" w:rsidRDefault="00DE5423" w:rsidP="00A11067">
            <w:pPr>
              <w:pStyle w:val="codeverwijzing"/>
              <w:jc w:val="center"/>
              <w:rPr>
                <w:b/>
                <w:bCs/>
                <w:color w:val="FFFFFF" w:themeColor="background1"/>
              </w:rPr>
            </w:pPr>
            <w:r>
              <w:rPr>
                <w:b/>
                <w:bCs/>
                <w:color w:val="FFFFFF" w:themeColor="background1"/>
                <w:sz w:val="36"/>
                <w:szCs w:val="36"/>
              </w:rPr>
              <w:t>12</w:t>
            </w:r>
          </w:p>
        </w:tc>
        <w:tc>
          <w:tcPr>
            <w:tcW w:w="227" w:type="pct"/>
            <w:shd w:val="clear" w:color="auto" w:fill="262626" w:themeFill="text1" w:themeFillTint="D9"/>
            <w:vAlign w:val="center"/>
          </w:tcPr>
          <w:p w14:paraId="68D5B0BD" w14:textId="77777777" w:rsidR="00DE5423" w:rsidRPr="0053798F" w:rsidRDefault="00DE5423" w:rsidP="00A11067">
            <w:pPr>
              <w:pStyle w:val="codeverwijzing"/>
              <w:jc w:val="center"/>
              <w:rPr>
                <w:b/>
                <w:bCs/>
                <w:color w:val="FFFFFF" w:themeColor="background1"/>
              </w:rPr>
            </w:pPr>
            <w:r w:rsidRPr="00C44794">
              <w:rPr>
                <w:noProof/>
                <w:color w:val="FF0000"/>
              </w:rPr>
              <w:drawing>
                <wp:inline distT="0" distB="0" distL="0" distR="0" wp14:anchorId="7C970E03" wp14:editId="4A017848">
                  <wp:extent cx="201881" cy="201881"/>
                  <wp:effectExtent l="0" t="0" r="8255" b="8255"/>
                  <wp:docPr id="12763805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68EA3DB1" w14:textId="77777777" w:rsidR="00DE5423" w:rsidRPr="0053798F" w:rsidRDefault="00DE5423"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7D4D92E1" w14:textId="77777777" w:rsidR="00DE5423" w:rsidRPr="00A8412B" w:rsidRDefault="00DE5423" w:rsidP="00A11067">
            <w:pPr>
              <w:spacing w:line="259" w:lineRule="auto"/>
              <w:rPr>
                <w:kern w:val="2"/>
                <w14:ligatures w14:val="standardContextual"/>
              </w:rPr>
            </w:pPr>
          </w:p>
        </w:tc>
      </w:tr>
      <w:tr w:rsidR="00DE5423" w:rsidRPr="000E06A7" w14:paraId="12FC1F36"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7B9293EC" w14:textId="77777777" w:rsidR="00DE5423" w:rsidRDefault="00DE5423"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4141C3AA" w14:textId="20AE130F" w:rsidR="00DE5423" w:rsidRPr="00744E05" w:rsidRDefault="00D550BA" w:rsidP="00A11067">
            <w:pPr>
              <w:rPr>
                <w:color w:val="000000" w:themeColor="text1"/>
              </w:rPr>
            </w:pPr>
            <w:r>
              <w:rPr>
                <w:color w:val="000000" w:themeColor="text1"/>
              </w:rPr>
              <w:t xml:space="preserve">Toon alle </w:t>
            </w:r>
            <w:r w:rsidR="00444A41">
              <w:rPr>
                <w:color w:val="000000" w:themeColor="text1"/>
              </w:rPr>
              <w:t>parkgebiednamen</w:t>
            </w:r>
            <w:r w:rsidR="00AD1AC5">
              <w:rPr>
                <w:color w:val="000000" w:themeColor="text1"/>
              </w:rPr>
              <w:t xml:space="preserve"> die op een </w:t>
            </w:r>
            <w:r w:rsidR="000D2385">
              <w:rPr>
                <w:color w:val="000000" w:themeColor="text1"/>
              </w:rPr>
              <w:t>‘a’ eindigen.</w:t>
            </w:r>
            <w:r>
              <w:rPr>
                <w:color w:val="000000" w:themeColor="text1"/>
              </w:rPr>
              <w:t xml:space="preserve"> </w:t>
            </w:r>
          </w:p>
        </w:tc>
      </w:tr>
      <w:tr w:rsidR="00DE5423" w:rsidRPr="000B7ADF" w14:paraId="092CF9D9"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6D4614E9" w14:textId="77777777" w:rsidR="00DE5423" w:rsidRPr="00344B54" w:rsidRDefault="00DE5423"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411328F4" w14:textId="77777777" w:rsidR="00463218" w:rsidRPr="00463218" w:rsidRDefault="00463218" w:rsidP="00463218">
            <w:pPr>
              <w:pStyle w:val="codeverwijzing"/>
              <w:rPr>
                <w:color w:val="FF0000"/>
              </w:rPr>
            </w:pPr>
            <w:r w:rsidRPr="00463218">
              <w:rPr>
                <w:color w:val="FF0000"/>
              </w:rPr>
              <w:t>SELECT *</w:t>
            </w:r>
          </w:p>
          <w:p w14:paraId="1716FD59" w14:textId="77777777" w:rsidR="00463218" w:rsidRPr="00463218" w:rsidRDefault="00463218" w:rsidP="00463218">
            <w:pPr>
              <w:pStyle w:val="codeverwijzing"/>
              <w:rPr>
                <w:color w:val="FF0000"/>
              </w:rPr>
            </w:pPr>
            <w:r w:rsidRPr="00463218">
              <w:rPr>
                <w:color w:val="FF0000"/>
              </w:rPr>
              <w:t>FROM `zoo`.`parkzones`</w:t>
            </w:r>
          </w:p>
          <w:p w14:paraId="349D149F" w14:textId="6801F79A" w:rsidR="00DE5423" w:rsidRDefault="00463218" w:rsidP="00463218">
            <w:pPr>
              <w:pStyle w:val="codeverwijzing"/>
            </w:pPr>
            <w:r w:rsidRPr="00463218">
              <w:rPr>
                <w:color w:val="FF0000"/>
              </w:rPr>
              <w:t>WHERE `name` LIKE '%a';</w:t>
            </w:r>
          </w:p>
        </w:tc>
      </w:tr>
      <w:tr w:rsidR="00DE5423" w:rsidRPr="000B7ADF" w14:paraId="6586B9E9"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1D79A465" w14:textId="77777777" w:rsidR="00DE5423" w:rsidRPr="00344B54" w:rsidRDefault="00DE5423"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EA470C2" w14:textId="6066D6C3" w:rsidR="00DE5423" w:rsidRPr="00B859B4" w:rsidRDefault="005A60E7" w:rsidP="00A11067">
            <w:pPr>
              <w:pStyle w:val="codeverwijzing"/>
              <w:rPr>
                <w:color w:val="FF0000"/>
              </w:rPr>
            </w:pPr>
            <w:r w:rsidRPr="005A60E7">
              <w:rPr>
                <w:noProof/>
                <w:color w:val="FF0000"/>
              </w:rPr>
              <w:drawing>
                <wp:inline distT="0" distB="0" distL="0" distR="0" wp14:anchorId="6449E522" wp14:editId="01E83195">
                  <wp:extent cx="762106" cy="733527"/>
                  <wp:effectExtent l="0" t="0" r="0" b="9525"/>
                  <wp:docPr id="118093508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35087" name=""/>
                          <pic:cNvPicPr/>
                        </pic:nvPicPr>
                        <pic:blipFill>
                          <a:blip r:embed="rId46"/>
                          <a:stretch>
                            <a:fillRect/>
                          </a:stretch>
                        </pic:blipFill>
                        <pic:spPr>
                          <a:xfrm>
                            <a:off x="0" y="0"/>
                            <a:ext cx="762106" cy="733527"/>
                          </a:xfrm>
                          <a:prstGeom prst="rect">
                            <a:avLst/>
                          </a:prstGeom>
                        </pic:spPr>
                      </pic:pic>
                    </a:graphicData>
                  </a:graphic>
                </wp:inline>
              </w:drawing>
            </w:r>
          </w:p>
        </w:tc>
      </w:tr>
    </w:tbl>
    <w:p w14:paraId="53986372" w14:textId="77777777" w:rsidR="009508CF" w:rsidRDefault="009508CF"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DE5423" w:rsidRPr="000E06A7" w14:paraId="7CBC4031" w14:textId="77777777" w:rsidTr="00B65169">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4A1A476D" w14:textId="2271C65C" w:rsidR="00DE5423" w:rsidRPr="00C10829" w:rsidRDefault="00DE5423" w:rsidP="00A11067">
            <w:pPr>
              <w:pStyle w:val="codeverwijzing"/>
              <w:jc w:val="center"/>
              <w:rPr>
                <w:b/>
                <w:bCs/>
                <w:color w:val="FFFFFF" w:themeColor="background1"/>
              </w:rPr>
            </w:pPr>
            <w:r>
              <w:rPr>
                <w:b/>
                <w:bCs/>
                <w:color w:val="FFFFFF" w:themeColor="background1"/>
                <w:sz w:val="36"/>
                <w:szCs w:val="36"/>
              </w:rPr>
              <w:t>1</w:t>
            </w:r>
            <w:r w:rsidR="005A60E7">
              <w:rPr>
                <w:b/>
                <w:bCs/>
                <w:color w:val="FFFFFF" w:themeColor="background1"/>
                <w:sz w:val="36"/>
                <w:szCs w:val="36"/>
              </w:rPr>
              <w:t>3</w:t>
            </w:r>
          </w:p>
        </w:tc>
        <w:tc>
          <w:tcPr>
            <w:tcW w:w="227" w:type="pct"/>
            <w:shd w:val="clear" w:color="auto" w:fill="262626" w:themeFill="text1" w:themeFillTint="D9"/>
            <w:vAlign w:val="center"/>
          </w:tcPr>
          <w:p w14:paraId="6D32FA96" w14:textId="77777777" w:rsidR="00DE5423" w:rsidRPr="0053798F" w:rsidRDefault="00DE5423" w:rsidP="00A11067">
            <w:pPr>
              <w:pStyle w:val="codeverwijzing"/>
              <w:jc w:val="center"/>
              <w:rPr>
                <w:b/>
                <w:bCs/>
                <w:color w:val="FFFFFF" w:themeColor="background1"/>
              </w:rPr>
            </w:pPr>
            <w:r w:rsidRPr="00C44794">
              <w:rPr>
                <w:noProof/>
                <w:color w:val="FF0000"/>
              </w:rPr>
              <w:drawing>
                <wp:inline distT="0" distB="0" distL="0" distR="0" wp14:anchorId="72991D19" wp14:editId="76FE2E5B">
                  <wp:extent cx="201881" cy="201881"/>
                  <wp:effectExtent l="0" t="0" r="8255" b="8255"/>
                  <wp:docPr id="64346797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57C42C19" w14:textId="77777777" w:rsidR="00DE5423" w:rsidRPr="0053798F" w:rsidRDefault="00DE5423"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1BDCB298" w14:textId="77777777" w:rsidR="00DE5423" w:rsidRPr="00A8412B" w:rsidRDefault="00DE5423" w:rsidP="00A11067">
            <w:pPr>
              <w:spacing w:line="259" w:lineRule="auto"/>
              <w:rPr>
                <w:kern w:val="2"/>
                <w14:ligatures w14:val="standardContextual"/>
              </w:rPr>
            </w:pPr>
          </w:p>
        </w:tc>
      </w:tr>
      <w:tr w:rsidR="00DE5423" w:rsidRPr="000E06A7" w14:paraId="13A4DD5E"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5CF782DF" w14:textId="77777777" w:rsidR="00DE5423" w:rsidRDefault="00DE5423"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1E649495" w14:textId="3AD27A1D" w:rsidR="00DE5423" w:rsidRPr="00744E05" w:rsidRDefault="00BF0123" w:rsidP="00A11067">
            <w:pPr>
              <w:rPr>
                <w:color w:val="000000" w:themeColor="text1"/>
              </w:rPr>
            </w:pPr>
            <w:r>
              <w:rPr>
                <w:color w:val="000000" w:themeColor="text1"/>
              </w:rPr>
              <w:t xml:space="preserve">Toon alle gegevens van de dieren die op </w:t>
            </w:r>
            <w:r w:rsidR="0055464C">
              <w:rPr>
                <w:color w:val="000000" w:themeColor="text1"/>
              </w:rPr>
              <w:t>de 6</w:t>
            </w:r>
            <w:r w:rsidR="0055464C" w:rsidRPr="0055464C">
              <w:rPr>
                <w:color w:val="000000" w:themeColor="text1"/>
                <w:vertAlign w:val="superscript"/>
              </w:rPr>
              <w:t>de</w:t>
            </w:r>
            <w:r w:rsidR="0055464C">
              <w:rPr>
                <w:color w:val="000000" w:themeColor="text1"/>
              </w:rPr>
              <w:t xml:space="preserve"> dag van de maand zijn geboren.</w:t>
            </w:r>
          </w:p>
        </w:tc>
      </w:tr>
      <w:tr w:rsidR="00DE5423" w:rsidRPr="000B7ADF" w14:paraId="19DD8DB0"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36CD0C55" w14:textId="77777777" w:rsidR="00DE5423" w:rsidRPr="00344B54" w:rsidRDefault="00DE5423"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4806F858" w14:textId="77777777" w:rsidR="00463218" w:rsidRPr="00463218" w:rsidRDefault="00463218" w:rsidP="00463218">
            <w:pPr>
              <w:pStyle w:val="codeverwijzing"/>
              <w:rPr>
                <w:color w:val="FF0000"/>
              </w:rPr>
            </w:pPr>
            <w:r w:rsidRPr="00463218">
              <w:rPr>
                <w:color w:val="FF0000"/>
              </w:rPr>
              <w:t>SELECT *</w:t>
            </w:r>
          </w:p>
          <w:p w14:paraId="4E723477" w14:textId="77777777" w:rsidR="00463218" w:rsidRPr="00463218" w:rsidRDefault="00463218" w:rsidP="00463218">
            <w:pPr>
              <w:pStyle w:val="codeverwijzing"/>
              <w:rPr>
                <w:color w:val="FF0000"/>
              </w:rPr>
            </w:pPr>
            <w:r w:rsidRPr="00463218">
              <w:rPr>
                <w:color w:val="FF0000"/>
              </w:rPr>
              <w:t>FROM `zoo`.`animals`</w:t>
            </w:r>
          </w:p>
          <w:p w14:paraId="735EE0A8" w14:textId="1CFDC996" w:rsidR="00DE5423" w:rsidRDefault="00463218" w:rsidP="00463218">
            <w:pPr>
              <w:pStyle w:val="codeverwijzing"/>
            </w:pPr>
            <w:r w:rsidRPr="00463218">
              <w:rPr>
                <w:color w:val="FF0000"/>
              </w:rPr>
              <w:t>WHERE `date_of_birth` LIKE '</w:t>
            </w:r>
            <w:r w:rsidR="007A14AB">
              <w:rPr>
                <w:color w:val="FF0000"/>
              </w:rPr>
              <w:t>____-__</w:t>
            </w:r>
            <w:r w:rsidRPr="00463218">
              <w:rPr>
                <w:color w:val="FF0000"/>
              </w:rPr>
              <w:t>-06';</w:t>
            </w:r>
          </w:p>
        </w:tc>
      </w:tr>
      <w:tr w:rsidR="00DE5423" w:rsidRPr="000B7ADF" w14:paraId="285C28E2"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639147C4" w14:textId="77777777" w:rsidR="00DE5423" w:rsidRPr="00344B54" w:rsidRDefault="00DE5423"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77B1832" w14:textId="7F0ADC15" w:rsidR="00DE5423" w:rsidRPr="00B859B4" w:rsidRDefault="00B65169" w:rsidP="00A11067">
            <w:pPr>
              <w:pStyle w:val="codeverwijzing"/>
              <w:rPr>
                <w:color w:val="FF0000"/>
              </w:rPr>
            </w:pPr>
            <w:r w:rsidRPr="00B65169">
              <w:rPr>
                <w:noProof/>
                <w:color w:val="FF0000"/>
              </w:rPr>
              <w:drawing>
                <wp:inline distT="0" distB="0" distL="0" distR="0" wp14:anchorId="5EAA120E" wp14:editId="7B893628">
                  <wp:extent cx="4091337" cy="334010"/>
                  <wp:effectExtent l="0" t="0" r="4445" b="8890"/>
                  <wp:docPr id="16414503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50340" name=""/>
                          <pic:cNvPicPr/>
                        </pic:nvPicPr>
                        <pic:blipFill rotWithShape="1">
                          <a:blip r:embed="rId47"/>
                          <a:srcRect b="12239"/>
                          <a:stretch/>
                        </pic:blipFill>
                        <pic:spPr bwMode="auto">
                          <a:xfrm>
                            <a:off x="0" y="0"/>
                            <a:ext cx="4096322" cy="334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409E4A" w14:textId="77777777" w:rsidR="00DE5423" w:rsidRDefault="00DE5423" w:rsidP="00F315A9"/>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4184705C" w14:textId="77777777" w:rsidTr="006366A9">
        <w:tc>
          <w:tcPr>
            <w:tcW w:w="640" w:type="dxa"/>
            <w:shd w:val="clear" w:color="auto" w:fill="6666FF"/>
            <w:vAlign w:val="center"/>
          </w:tcPr>
          <w:p w14:paraId="07A6A481" w14:textId="77777777" w:rsidR="00D75816" w:rsidRPr="008F0EA7" w:rsidRDefault="00D75816" w:rsidP="006366A9">
            <w:pPr>
              <w:rPr>
                <w:b/>
                <w:bCs/>
                <w:color w:val="FFFFFF" w:themeColor="background1"/>
              </w:rPr>
            </w:pPr>
            <w:r w:rsidRPr="001D2F0F">
              <w:rPr>
                <w:noProof/>
              </w:rPr>
              <w:lastRenderedPageBreak/>
              <w:drawing>
                <wp:inline distT="0" distB="0" distL="0" distR="0" wp14:anchorId="36BD6EBF" wp14:editId="1C4E7200">
                  <wp:extent cx="269240" cy="269240"/>
                  <wp:effectExtent l="0" t="0" r="0" b="0"/>
                  <wp:docPr id="14490454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1F0195F9"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1AE33246" w14:textId="1FD49E3D" w:rsidR="00D75816" w:rsidRPr="008F0EA7" w:rsidRDefault="00D75816" w:rsidP="006366A9">
            <w:pPr>
              <w:rPr>
                <w:b/>
                <w:bCs/>
                <w:color w:val="FFFFFF" w:themeColor="background1"/>
              </w:rPr>
            </w:pPr>
            <w:r>
              <w:rPr>
                <w:b/>
                <w:bCs/>
                <w:color w:val="FFFFFF" w:themeColor="background1"/>
              </w:rPr>
              <w:t>VERBETERSLEUTEL OEFENING 12 - 13</w:t>
            </w:r>
          </w:p>
        </w:tc>
        <w:tc>
          <w:tcPr>
            <w:tcW w:w="458" w:type="dxa"/>
            <w:shd w:val="clear" w:color="auto" w:fill="262626" w:themeFill="text1" w:themeFillTint="D9"/>
            <w:vAlign w:val="center"/>
          </w:tcPr>
          <w:p w14:paraId="190C5F7B"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087830F6" wp14:editId="05FB015F">
                  <wp:extent cx="152400" cy="152400"/>
                  <wp:effectExtent l="0" t="0" r="0" b="0"/>
                  <wp:docPr id="979643931" name="Graphic 97964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0AB7A011" w14:textId="77777777" w:rsidR="00D75816" w:rsidRPr="002515AD" w:rsidRDefault="00D75816" w:rsidP="006366A9">
            <w:pPr>
              <w:rPr>
                <w:color w:val="FFFFFF" w:themeColor="background1"/>
              </w:rPr>
            </w:pPr>
            <w:r>
              <w:rPr>
                <w:color w:val="FFFFFF" w:themeColor="background1"/>
              </w:rPr>
              <w:t>4</w:t>
            </w:r>
            <w:r w:rsidRPr="002515AD">
              <w:rPr>
                <w:color w:val="FFFFFF" w:themeColor="background1"/>
              </w:rPr>
              <w:t xml:space="preserve"> min</w:t>
            </w:r>
          </w:p>
        </w:tc>
      </w:tr>
      <w:tr w:rsidR="00D75816" w14:paraId="165E3254" w14:textId="77777777" w:rsidTr="006366A9">
        <w:tc>
          <w:tcPr>
            <w:tcW w:w="7764" w:type="dxa"/>
            <w:gridSpan w:val="3"/>
            <w:shd w:val="clear" w:color="auto" w:fill="F2F2F2" w:themeFill="background1" w:themeFillShade="F2"/>
          </w:tcPr>
          <w:p w14:paraId="10D75E81" w14:textId="74639FD4" w:rsidR="00D75816" w:rsidRDefault="00D75816" w:rsidP="006366A9">
            <w:r>
              <w:t xml:space="preserve">Klik </w:t>
            </w:r>
            <w:r>
              <w:fldChar w:fldCharType="begin"/>
            </w:r>
            <w:r>
              <w:instrText>HYPERLINK "https://youtu.be/DOygoK63zDo"</w:instrText>
            </w:r>
            <w:r>
              <w:fldChar w:fldCharType="separate"/>
            </w:r>
            <w:r w:rsidRPr="00D75816">
              <w:rPr>
                <w:rStyle w:val="Hyperlink"/>
                <w:kern w:val="2"/>
                <w14:ligatures w14:val="standardContextual"/>
              </w:rPr>
              <w:t>hier</w:t>
            </w:r>
            <w:r>
              <w:rPr>
                <w:rStyle w:val="Hyperlink"/>
              </w:rPr>
              <w:fldChar w:fldCharType="end"/>
            </w:r>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31512F9D" w14:textId="77777777" w:rsidR="00D75816" w:rsidRDefault="00D75816" w:rsidP="006366A9"/>
        </w:tc>
        <w:tc>
          <w:tcPr>
            <w:tcW w:w="850" w:type="dxa"/>
            <w:shd w:val="clear" w:color="auto" w:fill="F2F2F2" w:themeFill="background1" w:themeFillShade="F2"/>
          </w:tcPr>
          <w:p w14:paraId="129C6F15" w14:textId="77777777" w:rsidR="00D75816" w:rsidRDefault="00D75816" w:rsidP="006366A9"/>
        </w:tc>
      </w:tr>
    </w:tbl>
    <w:p w14:paraId="689A6F24" w14:textId="77777777" w:rsidR="00D75816" w:rsidRDefault="00D75816"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D048E9" w:rsidRPr="000E06A7" w14:paraId="4CCF8F1F"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05CF3ABA" w14:textId="7FBDA29A" w:rsidR="00D048E9" w:rsidRPr="00C10829" w:rsidRDefault="00D048E9" w:rsidP="00A11067">
            <w:pPr>
              <w:pStyle w:val="codeverwijzing"/>
              <w:jc w:val="center"/>
              <w:rPr>
                <w:b/>
                <w:bCs/>
                <w:color w:val="FFFFFF" w:themeColor="background1"/>
              </w:rPr>
            </w:pPr>
            <w:r>
              <w:rPr>
                <w:b/>
                <w:bCs/>
                <w:color w:val="FFFFFF" w:themeColor="background1"/>
                <w:sz w:val="36"/>
                <w:szCs w:val="36"/>
              </w:rPr>
              <w:t>14</w:t>
            </w:r>
          </w:p>
        </w:tc>
        <w:tc>
          <w:tcPr>
            <w:tcW w:w="227" w:type="pct"/>
            <w:shd w:val="clear" w:color="auto" w:fill="262626" w:themeFill="text1" w:themeFillTint="D9"/>
            <w:vAlign w:val="center"/>
          </w:tcPr>
          <w:p w14:paraId="7A0C971B" w14:textId="77777777" w:rsidR="00D048E9" w:rsidRPr="0053798F" w:rsidRDefault="00D048E9" w:rsidP="00A11067">
            <w:pPr>
              <w:pStyle w:val="codeverwijzing"/>
              <w:jc w:val="center"/>
              <w:rPr>
                <w:b/>
                <w:bCs/>
                <w:color w:val="FFFFFF" w:themeColor="background1"/>
              </w:rPr>
            </w:pPr>
            <w:r w:rsidRPr="00C44794">
              <w:rPr>
                <w:noProof/>
                <w:color w:val="FF0000"/>
              </w:rPr>
              <w:drawing>
                <wp:inline distT="0" distB="0" distL="0" distR="0" wp14:anchorId="47D3AC0F" wp14:editId="1E7C9E95">
                  <wp:extent cx="201881" cy="201881"/>
                  <wp:effectExtent l="0" t="0" r="8255" b="8255"/>
                  <wp:docPr id="5902714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500DE716" w14:textId="43BC34C2" w:rsidR="00D048E9" w:rsidRPr="0053798F" w:rsidRDefault="00D048E9"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40670FA2" w14:textId="77777777" w:rsidR="00D048E9" w:rsidRPr="00A8412B" w:rsidRDefault="00D048E9" w:rsidP="00A11067">
            <w:pPr>
              <w:spacing w:line="259" w:lineRule="auto"/>
              <w:rPr>
                <w:kern w:val="2"/>
                <w14:ligatures w14:val="standardContextual"/>
              </w:rPr>
            </w:pPr>
          </w:p>
        </w:tc>
      </w:tr>
      <w:tr w:rsidR="00D048E9" w:rsidRPr="000E06A7" w14:paraId="3F5149B0"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51B266DC" w14:textId="77777777" w:rsidR="00D048E9" w:rsidRDefault="00D048E9"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4420F484" w14:textId="680D1801" w:rsidR="00D048E9" w:rsidRPr="00744E05" w:rsidRDefault="00E47C06" w:rsidP="00A11067">
            <w:pPr>
              <w:rPr>
                <w:color w:val="000000" w:themeColor="text1"/>
              </w:rPr>
            </w:pPr>
            <w:r w:rsidRPr="00E47C06">
              <w:rPr>
                <w:color w:val="000000" w:themeColor="text1"/>
              </w:rPr>
              <w:t>Toon alle gegevens van de werknemers die over een persoonlijk gmail e-mailadres beschikken.</w:t>
            </w:r>
          </w:p>
        </w:tc>
      </w:tr>
      <w:tr w:rsidR="00D048E9" w:rsidRPr="000B7ADF" w14:paraId="471B7B1C"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C84C7B2" w14:textId="77777777" w:rsidR="00D048E9" w:rsidRPr="00344B54" w:rsidRDefault="00D048E9"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4F7F4EF2" w14:textId="77777777" w:rsidR="007A14AB" w:rsidRPr="007A14AB" w:rsidRDefault="007A14AB" w:rsidP="007A14AB">
            <w:pPr>
              <w:pStyle w:val="codeverwijzing"/>
              <w:rPr>
                <w:color w:val="FF0000"/>
              </w:rPr>
            </w:pPr>
            <w:r w:rsidRPr="007A14AB">
              <w:rPr>
                <w:color w:val="FF0000"/>
              </w:rPr>
              <w:t>SELECT *</w:t>
            </w:r>
          </w:p>
          <w:p w14:paraId="620482D0" w14:textId="77777777" w:rsidR="007A14AB" w:rsidRPr="007A14AB" w:rsidRDefault="007A14AB" w:rsidP="007A14AB">
            <w:pPr>
              <w:pStyle w:val="codeverwijzing"/>
              <w:rPr>
                <w:color w:val="FF0000"/>
              </w:rPr>
            </w:pPr>
            <w:r w:rsidRPr="007A14AB">
              <w:rPr>
                <w:color w:val="FF0000"/>
              </w:rPr>
              <w:t>FROM `digitech`.`employees`</w:t>
            </w:r>
          </w:p>
          <w:p w14:paraId="7CEDBA92" w14:textId="621B4ACA" w:rsidR="00D048E9" w:rsidRDefault="007A14AB" w:rsidP="007A14AB">
            <w:pPr>
              <w:pStyle w:val="codeverwijzing"/>
            </w:pPr>
            <w:r w:rsidRPr="007A14AB">
              <w:rPr>
                <w:color w:val="FF0000"/>
              </w:rPr>
              <w:t>WHERE `personal_email` LIKE '%gmail%';</w:t>
            </w:r>
          </w:p>
        </w:tc>
      </w:tr>
      <w:tr w:rsidR="00D048E9" w:rsidRPr="000B7ADF" w14:paraId="6A25D119"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044EB59F" w14:textId="77777777" w:rsidR="00D048E9" w:rsidRPr="00344B54" w:rsidRDefault="00D048E9"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A9A3D12" w14:textId="413856C0" w:rsidR="00D048E9" w:rsidRPr="00B859B4" w:rsidRDefault="00A07FA2" w:rsidP="00A11067">
            <w:pPr>
              <w:pStyle w:val="codeverwijzing"/>
              <w:rPr>
                <w:color w:val="FF0000"/>
              </w:rPr>
            </w:pPr>
            <w:r w:rsidRPr="00DA0467">
              <w:rPr>
                <w:noProof/>
                <w:color w:val="000000" w:themeColor="text1"/>
              </w:rPr>
              <w:drawing>
                <wp:inline distT="0" distB="0" distL="0" distR="0" wp14:anchorId="2964CF34" wp14:editId="7466289F">
                  <wp:extent cx="4660711" cy="376576"/>
                  <wp:effectExtent l="0" t="0" r="6985" b="4445"/>
                  <wp:docPr id="9652909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0973" name=""/>
                          <pic:cNvPicPr/>
                        </pic:nvPicPr>
                        <pic:blipFill>
                          <a:blip r:embed="rId48"/>
                          <a:stretch>
                            <a:fillRect/>
                          </a:stretch>
                        </pic:blipFill>
                        <pic:spPr>
                          <a:xfrm>
                            <a:off x="0" y="0"/>
                            <a:ext cx="5061103" cy="408927"/>
                          </a:xfrm>
                          <a:prstGeom prst="rect">
                            <a:avLst/>
                          </a:prstGeom>
                        </pic:spPr>
                      </pic:pic>
                    </a:graphicData>
                  </a:graphic>
                </wp:inline>
              </w:drawing>
            </w:r>
          </w:p>
        </w:tc>
      </w:tr>
    </w:tbl>
    <w:p w14:paraId="65BA4DF7" w14:textId="77777777" w:rsidR="009508CF" w:rsidRDefault="009508CF"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A07FA2" w:rsidRPr="000E06A7" w14:paraId="1CEA2F3D"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38139BE9" w14:textId="7D833C20" w:rsidR="00A07FA2" w:rsidRPr="00C10829" w:rsidRDefault="00A07FA2" w:rsidP="00A11067">
            <w:pPr>
              <w:pStyle w:val="codeverwijzing"/>
              <w:jc w:val="center"/>
              <w:rPr>
                <w:b/>
                <w:bCs/>
                <w:color w:val="FFFFFF" w:themeColor="background1"/>
              </w:rPr>
            </w:pPr>
            <w:r>
              <w:rPr>
                <w:b/>
                <w:bCs/>
                <w:color w:val="FFFFFF" w:themeColor="background1"/>
                <w:sz w:val="36"/>
                <w:szCs w:val="36"/>
              </w:rPr>
              <w:t>15</w:t>
            </w:r>
          </w:p>
        </w:tc>
        <w:tc>
          <w:tcPr>
            <w:tcW w:w="227" w:type="pct"/>
            <w:shd w:val="clear" w:color="auto" w:fill="262626" w:themeFill="text1" w:themeFillTint="D9"/>
            <w:vAlign w:val="center"/>
          </w:tcPr>
          <w:p w14:paraId="63510E63" w14:textId="77777777" w:rsidR="00A07FA2" w:rsidRPr="0053798F" w:rsidRDefault="00A07FA2" w:rsidP="00A11067">
            <w:pPr>
              <w:pStyle w:val="codeverwijzing"/>
              <w:jc w:val="center"/>
              <w:rPr>
                <w:b/>
                <w:bCs/>
                <w:color w:val="FFFFFF" w:themeColor="background1"/>
              </w:rPr>
            </w:pPr>
            <w:r w:rsidRPr="00C44794">
              <w:rPr>
                <w:noProof/>
                <w:color w:val="FF0000"/>
              </w:rPr>
              <w:drawing>
                <wp:inline distT="0" distB="0" distL="0" distR="0" wp14:anchorId="40C98FD7" wp14:editId="0FA00074">
                  <wp:extent cx="201881" cy="201881"/>
                  <wp:effectExtent l="0" t="0" r="8255" b="8255"/>
                  <wp:docPr id="4309959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37A1D684" w14:textId="77777777" w:rsidR="00A07FA2" w:rsidRPr="0053798F" w:rsidRDefault="00A07FA2"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56AF44AB" w14:textId="77777777" w:rsidR="00A07FA2" w:rsidRPr="00A8412B" w:rsidRDefault="00A07FA2" w:rsidP="00A11067">
            <w:pPr>
              <w:spacing w:line="259" w:lineRule="auto"/>
              <w:rPr>
                <w:kern w:val="2"/>
                <w14:ligatures w14:val="standardContextual"/>
              </w:rPr>
            </w:pPr>
          </w:p>
        </w:tc>
      </w:tr>
      <w:tr w:rsidR="00A07FA2" w:rsidRPr="000E06A7" w14:paraId="7C7BA4D9"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5F22E5D7" w14:textId="77777777" w:rsidR="00A07FA2" w:rsidRDefault="00A07FA2"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8D8492A" w14:textId="2E985BE8" w:rsidR="00A07FA2" w:rsidRPr="00744E05" w:rsidRDefault="00884837" w:rsidP="00A11067">
            <w:pPr>
              <w:rPr>
                <w:color w:val="000000" w:themeColor="text1"/>
              </w:rPr>
            </w:pPr>
            <w:r w:rsidRPr="00066BFB">
              <w:t>Toon de naam, voornaam en aanwerfdatum van alle werknemers die in het jaar 201</w:t>
            </w:r>
            <w:r>
              <w:t>6</w:t>
            </w:r>
            <w:r w:rsidRPr="00066BFB">
              <w:t xml:space="preserve"> aangeworven werden.</w:t>
            </w:r>
          </w:p>
        </w:tc>
      </w:tr>
      <w:tr w:rsidR="00A07FA2" w:rsidRPr="000B7ADF" w14:paraId="593827E5"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E701BCF" w14:textId="77777777" w:rsidR="00A07FA2" w:rsidRPr="00344B54" w:rsidRDefault="00A07FA2"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128BD63F" w14:textId="77777777" w:rsidR="007A14AB" w:rsidRPr="007A14AB" w:rsidRDefault="007A14AB" w:rsidP="007A14AB">
            <w:pPr>
              <w:pStyle w:val="codeverwijzing"/>
              <w:rPr>
                <w:color w:val="FF0000"/>
              </w:rPr>
            </w:pPr>
            <w:r w:rsidRPr="007A14AB">
              <w:rPr>
                <w:color w:val="FF0000"/>
              </w:rPr>
              <w:t>SELECT last_name,first_name,recruit_date</w:t>
            </w:r>
          </w:p>
          <w:p w14:paraId="19A6DD6B" w14:textId="77777777" w:rsidR="007A14AB" w:rsidRPr="007A14AB" w:rsidRDefault="007A14AB" w:rsidP="007A14AB">
            <w:pPr>
              <w:pStyle w:val="codeverwijzing"/>
              <w:rPr>
                <w:color w:val="FF0000"/>
              </w:rPr>
            </w:pPr>
            <w:r w:rsidRPr="007A14AB">
              <w:rPr>
                <w:color w:val="FF0000"/>
              </w:rPr>
              <w:t>FROM `digitech`.`employees`</w:t>
            </w:r>
          </w:p>
          <w:p w14:paraId="1DE79B29" w14:textId="318923FE" w:rsidR="00A07FA2" w:rsidRDefault="007A14AB" w:rsidP="007A14AB">
            <w:pPr>
              <w:pStyle w:val="codeverwijzing"/>
            </w:pPr>
            <w:r w:rsidRPr="007A14AB">
              <w:rPr>
                <w:color w:val="FF0000"/>
              </w:rPr>
              <w:t>WHERE `recruit_date` LIKE '%2016%';</w:t>
            </w:r>
          </w:p>
        </w:tc>
      </w:tr>
      <w:tr w:rsidR="00A07FA2" w:rsidRPr="000B7ADF" w14:paraId="716B69DF"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5A5F5847" w14:textId="77777777" w:rsidR="00A07FA2" w:rsidRPr="00344B54" w:rsidRDefault="00A07FA2"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16CA7EB3" w14:textId="17CE0CD8" w:rsidR="00A07FA2" w:rsidRPr="00B859B4" w:rsidRDefault="00B2705E" w:rsidP="00A11067">
            <w:pPr>
              <w:pStyle w:val="codeverwijzing"/>
              <w:rPr>
                <w:color w:val="FF0000"/>
              </w:rPr>
            </w:pPr>
            <w:r w:rsidRPr="00CB3160">
              <w:rPr>
                <w:noProof/>
                <w:color w:val="FF0000"/>
              </w:rPr>
              <w:drawing>
                <wp:inline distT="0" distB="0" distL="0" distR="0" wp14:anchorId="56CF6C12" wp14:editId="6E71D1D1">
                  <wp:extent cx="2286319" cy="381053"/>
                  <wp:effectExtent l="0" t="0" r="0" b="0"/>
                  <wp:docPr id="10603357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5738" name=""/>
                          <pic:cNvPicPr/>
                        </pic:nvPicPr>
                        <pic:blipFill>
                          <a:blip r:embed="rId49"/>
                          <a:stretch>
                            <a:fillRect/>
                          </a:stretch>
                        </pic:blipFill>
                        <pic:spPr>
                          <a:xfrm>
                            <a:off x="0" y="0"/>
                            <a:ext cx="2286319" cy="381053"/>
                          </a:xfrm>
                          <a:prstGeom prst="rect">
                            <a:avLst/>
                          </a:prstGeom>
                        </pic:spPr>
                      </pic:pic>
                    </a:graphicData>
                  </a:graphic>
                </wp:inline>
              </w:drawing>
            </w:r>
          </w:p>
        </w:tc>
      </w:tr>
    </w:tbl>
    <w:p w14:paraId="450A18B6" w14:textId="77777777" w:rsidR="009508CF" w:rsidRDefault="009508CF"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B2705E" w:rsidRPr="000E06A7" w14:paraId="17B2EA7B"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307AD259" w14:textId="54078076" w:rsidR="00B2705E" w:rsidRPr="00C10829" w:rsidRDefault="00B2705E" w:rsidP="00A11067">
            <w:pPr>
              <w:pStyle w:val="codeverwijzing"/>
              <w:jc w:val="center"/>
              <w:rPr>
                <w:b/>
                <w:bCs/>
                <w:color w:val="FFFFFF" w:themeColor="background1"/>
              </w:rPr>
            </w:pPr>
            <w:r>
              <w:rPr>
                <w:b/>
                <w:bCs/>
                <w:color w:val="FFFFFF" w:themeColor="background1"/>
                <w:sz w:val="36"/>
                <w:szCs w:val="36"/>
              </w:rPr>
              <w:t>16</w:t>
            </w:r>
          </w:p>
        </w:tc>
        <w:tc>
          <w:tcPr>
            <w:tcW w:w="227" w:type="pct"/>
            <w:shd w:val="clear" w:color="auto" w:fill="262626" w:themeFill="text1" w:themeFillTint="D9"/>
            <w:vAlign w:val="center"/>
          </w:tcPr>
          <w:p w14:paraId="72E478BF" w14:textId="77777777" w:rsidR="00B2705E" w:rsidRPr="0053798F" w:rsidRDefault="00B2705E" w:rsidP="00A11067">
            <w:pPr>
              <w:pStyle w:val="codeverwijzing"/>
              <w:jc w:val="center"/>
              <w:rPr>
                <w:b/>
                <w:bCs/>
                <w:color w:val="FFFFFF" w:themeColor="background1"/>
              </w:rPr>
            </w:pPr>
            <w:r w:rsidRPr="00C44794">
              <w:rPr>
                <w:noProof/>
                <w:color w:val="FF0000"/>
              </w:rPr>
              <w:drawing>
                <wp:inline distT="0" distB="0" distL="0" distR="0" wp14:anchorId="087EB486" wp14:editId="7FE0348B">
                  <wp:extent cx="201881" cy="201881"/>
                  <wp:effectExtent l="0" t="0" r="8255" b="8255"/>
                  <wp:docPr id="11254200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41F91E1D" w14:textId="77777777" w:rsidR="00B2705E" w:rsidRPr="0053798F" w:rsidRDefault="00B2705E"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0D051994" w14:textId="77777777" w:rsidR="00B2705E" w:rsidRPr="00A8412B" w:rsidRDefault="00B2705E" w:rsidP="00A11067">
            <w:pPr>
              <w:spacing w:line="259" w:lineRule="auto"/>
              <w:rPr>
                <w:kern w:val="2"/>
                <w14:ligatures w14:val="standardContextual"/>
              </w:rPr>
            </w:pPr>
          </w:p>
        </w:tc>
      </w:tr>
      <w:tr w:rsidR="00B2705E" w:rsidRPr="000E06A7" w14:paraId="74594AF9"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5DA2E80" w14:textId="77777777" w:rsidR="00B2705E" w:rsidRDefault="00B2705E"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E36B8B8" w14:textId="0EBB99DD" w:rsidR="00B2705E" w:rsidRPr="00744E05" w:rsidRDefault="009759A7" w:rsidP="00A11067">
            <w:pPr>
              <w:rPr>
                <w:color w:val="000000" w:themeColor="text1"/>
              </w:rPr>
            </w:pPr>
            <w:r w:rsidRPr="00066BFB">
              <w:t xml:space="preserve">Toon de naam, voornaam en geboortedatum van alle werknemers die in de maand </w:t>
            </w:r>
            <w:r>
              <w:t>augustus</w:t>
            </w:r>
            <w:r w:rsidRPr="00066BFB">
              <w:t xml:space="preserve"> geboren zijn.</w:t>
            </w:r>
          </w:p>
        </w:tc>
      </w:tr>
      <w:tr w:rsidR="00B2705E" w:rsidRPr="000B7ADF" w14:paraId="3EE15BCB"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09E3463" w14:textId="77777777" w:rsidR="00B2705E" w:rsidRPr="00344B54" w:rsidRDefault="00B2705E"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C623A21" w14:textId="77777777" w:rsidR="007A14AB" w:rsidRPr="007A14AB" w:rsidRDefault="007A14AB" w:rsidP="007A14AB">
            <w:pPr>
              <w:pStyle w:val="codeverwijzing"/>
              <w:rPr>
                <w:color w:val="FF0000"/>
              </w:rPr>
            </w:pPr>
            <w:r w:rsidRPr="007A14AB">
              <w:rPr>
                <w:color w:val="FF0000"/>
              </w:rPr>
              <w:t>SELECT last_name,first_name,date_of_birth</w:t>
            </w:r>
          </w:p>
          <w:p w14:paraId="2F5CC69A" w14:textId="77777777" w:rsidR="007A14AB" w:rsidRPr="007A14AB" w:rsidRDefault="007A14AB" w:rsidP="007A14AB">
            <w:pPr>
              <w:pStyle w:val="codeverwijzing"/>
              <w:rPr>
                <w:color w:val="FF0000"/>
              </w:rPr>
            </w:pPr>
            <w:r w:rsidRPr="007A14AB">
              <w:rPr>
                <w:color w:val="FF0000"/>
              </w:rPr>
              <w:t>FROM `digitech`.`employees`</w:t>
            </w:r>
          </w:p>
          <w:p w14:paraId="704C6C3D" w14:textId="153BC7C8" w:rsidR="00B2705E" w:rsidRDefault="007A14AB" w:rsidP="007A14AB">
            <w:pPr>
              <w:pStyle w:val="codeverwijzing"/>
            </w:pPr>
            <w:r w:rsidRPr="007A14AB">
              <w:rPr>
                <w:color w:val="FF0000"/>
              </w:rPr>
              <w:t>WHERE `date_of_birth` LIKE '%-08-%';</w:t>
            </w:r>
          </w:p>
        </w:tc>
      </w:tr>
      <w:tr w:rsidR="00B2705E" w:rsidRPr="000B7ADF" w14:paraId="7FE17CD3"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668B497E" w14:textId="77777777" w:rsidR="00B2705E" w:rsidRPr="00344B54" w:rsidRDefault="00B2705E"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088F634F" w14:textId="3867ED95" w:rsidR="00B2705E" w:rsidRPr="00B859B4" w:rsidRDefault="00391314" w:rsidP="00A11067">
            <w:pPr>
              <w:pStyle w:val="codeverwijzing"/>
              <w:rPr>
                <w:color w:val="FF0000"/>
              </w:rPr>
            </w:pPr>
            <w:r w:rsidRPr="00C82B4C">
              <w:rPr>
                <w:noProof/>
                <w:color w:val="FF0000"/>
              </w:rPr>
              <w:drawing>
                <wp:inline distT="0" distB="0" distL="0" distR="0" wp14:anchorId="06124027" wp14:editId="48A69C25">
                  <wp:extent cx="2715605" cy="504968"/>
                  <wp:effectExtent l="0" t="0" r="8890" b="9525"/>
                  <wp:docPr id="20897816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1664" name=""/>
                          <pic:cNvPicPr/>
                        </pic:nvPicPr>
                        <pic:blipFill>
                          <a:blip r:embed="rId50"/>
                          <a:stretch>
                            <a:fillRect/>
                          </a:stretch>
                        </pic:blipFill>
                        <pic:spPr>
                          <a:xfrm>
                            <a:off x="0" y="0"/>
                            <a:ext cx="2721834" cy="506126"/>
                          </a:xfrm>
                          <a:prstGeom prst="rect">
                            <a:avLst/>
                          </a:prstGeom>
                        </pic:spPr>
                      </pic:pic>
                    </a:graphicData>
                  </a:graphic>
                </wp:inline>
              </w:drawing>
            </w:r>
          </w:p>
        </w:tc>
      </w:tr>
    </w:tbl>
    <w:p w14:paraId="00BE2441" w14:textId="77777777" w:rsidR="009508CF" w:rsidRDefault="009508CF"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391314" w:rsidRPr="000E06A7" w14:paraId="519D6F75"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18A1C770" w14:textId="071F4F2D" w:rsidR="00391314" w:rsidRPr="00C10829" w:rsidRDefault="00391314" w:rsidP="00A11067">
            <w:pPr>
              <w:pStyle w:val="codeverwijzing"/>
              <w:jc w:val="center"/>
              <w:rPr>
                <w:b/>
                <w:bCs/>
                <w:color w:val="FFFFFF" w:themeColor="background1"/>
              </w:rPr>
            </w:pPr>
            <w:r>
              <w:rPr>
                <w:b/>
                <w:bCs/>
                <w:color w:val="FFFFFF" w:themeColor="background1"/>
                <w:sz w:val="36"/>
                <w:szCs w:val="36"/>
              </w:rPr>
              <w:t>17</w:t>
            </w:r>
          </w:p>
        </w:tc>
        <w:tc>
          <w:tcPr>
            <w:tcW w:w="227" w:type="pct"/>
            <w:shd w:val="clear" w:color="auto" w:fill="262626" w:themeFill="text1" w:themeFillTint="D9"/>
            <w:vAlign w:val="center"/>
          </w:tcPr>
          <w:p w14:paraId="116CD301" w14:textId="77777777" w:rsidR="00391314" w:rsidRPr="0053798F" w:rsidRDefault="00391314" w:rsidP="00A11067">
            <w:pPr>
              <w:pStyle w:val="codeverwijzing"/>
              <w:jc w:val="center"/>
              <w:rPr>
                <w:b/>
                <w:bCs/>
                <w:color w:val="FFFFFF" w:themeColor="background1"/>
              </w:rPr>
            </w:pPr>
            <w:r w:rsidRPr="00C44794">
              <w:rPr>
                <w:noProof/>
                <w:color w:val="FF0000"/>
              </w:rPr>
              <w:drawing>
                <wp:inline distT="0" distB="0" distL="0" distR="0" wp14:anchorId="215BAF65" wp14:editId="5564693E">
                  <wp:extent cx="201881" cy="201881"/>
                  <wp:effectExtent l="0" t="0" r="8255" b="8255"/>
                  <wp:docPr id="101310353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16E79380" w14:textId="77777777" w:rsidR="00391314" w:rsidRPr="0053798F" w:rsidRDefault="00391314"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4D124993" w14:textId="77777777" w:rsidR="00391314" w:rsidRPr="00A8412B" w:rsidRDefault="00391314" w:rsidP="00A11067">
            <w:pPr>
              <w:spacing w:line="259" w:lineRule="auto"/>
              <w:rPr>
                <w:kern w:val="2"/>
                <w14:ligatures w14:val="standardContextual"/>
              </w:rPr>
            </w:pPr>
          </w:p>
        </w:tc>
      </w:tr>
      <w:tr w:rsidR="00391314" w:rsidRPr="000E06A7" w14:paraId="28E533C1"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1FC9BA4A" w14:textId="77777777" w:rsidR="00391314" w:rsidRDefault="00391314" w:rsidP="00A11067">
            <w:pPr>
              <w:pStyle w:val="codeverwijzing"/>
              <w:jc w:val="center"/>
              <w:rPr>
                <w:b/>
                <w:bCs/>
                <w:color w:val="FFFFFF" w:themeColor="background1"/>
                <w:sz w:val="36"/>
                <w:szCs w:val="36"/>
              </w:rPr>
            </w:pPr>
            <w:r w:rsidRPr="00EF020D">
              <w:rPr>
                <w:b/>
                <w:bCs/>
                <w:color w:val="FFFFFF" w:themeColor="background1"/>
              </w:rPr>
              <w:lastRenderedPageBreak/>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18FC7A1C" w14:textId="6C5C80BD" w:rsidR="00391314" w:rsidRPr="00744E05" w:rsidRDefault="00944290" w:rsidP="00A11067">
            <w:pPr>
              <w:rPr>
                <w:color w:val="000000" w:themeColor="text1"/>
              </w:rPr>
            </w:pPr>
            <w:r w:rsidRPr="00066BFB">
              <w:t xml:space="preserve">Toon de naam en beschrijving van alle bedrijfsfuncties waarvan de naam </w:t>
            </w:r>
            <w:r w:rsidRPr="00066BFB">
              <w:rPr>
                <w:b/>
                <w:bCs/>
              </w:rPr>
              <w:t>niet</w:t>
            </w:r>
            <w:r w:rsidRPr="00066BFB">
              <w:t xml:space="preserve"> op 'developer' eindigt.</w:t>
            </w:r>
          </w:p>
        </w:tc>
      </w:tr>
      <w:tr w:rsidR="00391314" w:rsidRPr="000B7ADF" w14:paraId="3072B760"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BFF33B3" w14:textId="77777777" w:rsidR="00391314" w:rsidRPr="00344B54" w:rsidRDefault="00391314"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CD2E16D" w14:textId="77777777" w:rsidR="007A14AB" w:rsidRPr="007A14AB" w:rsidRDefault="007A14AB" w:rsidP="007A14AB">
            <w:pPr>
              <w:pStyle w:val="codeverwijzing"/>
              <w:rPr>
                <w:color w:val="FF0000"/>
              </w:rPr>
            </w:pPr>
            <w:r w:rsidRPr="007A14AB">
              <w:rPr>
                <w:color w:val="FF0000"/>
              </w:rPr>
              <w:t>SELECT name,description</w:t>
            </w:r>
          </w:p>
          <w:p w14:paraId="211EE9D1" w14:textId="77777777" w:rsidR="007A14AB" w:rsidRPr="007A14AB" w:rsidRDefault="007A14AB" w:rsidP="007A14AB">
            <w:pPr>
              <w:pStyle w:val="codeverwijzing"/>
              <w:rPr>
                <w:color w:val="FF0000"/>
              </w:rPr>
            </w:pPr>
            <w:r w:rsidRPr="007A14AB">
              <w:rPr>
                <w:color w:val="FF0000"/>
              </w:rPr>
              <w:t>FROM `digitech`.`roles`</w:t>
            </w:r>
          </w:p>
          <w:p w14:paraId="086F49E6" w14:textId="39FCBAE3" w:rsidR="00391314" w:rsidRDefault="007A14AB" w:rsidP="007A14AB">
            <w:pPr>
              <w:pStyle w:val="codeverwijzing"/>
            </w:pPr>
            <w:r w:rsidRPr="007A14AB">
              <w:rPr>
                <w:color w:val="FF0000"/>
              </w:rPr>
              <w:t>WHERE `name` NOT LIKE '%developer';</w:t>
            </w:r>
          </w:p>
        </w:tc>
      </w:tr>
      <w:tr w:rsidR="00391314" w:rsidRPr="000B7ADF" w14:paraId="1BBF9FA1"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3BF1A7E8" w14:textId="77777777" w:rsidR="00391314" w:rsidRPr="00344B54" w:rsidRDefault="00391314"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40C33471" w14:textId="629BA8AB" w:rsidR="00391314" w:rsidRPr="00B859B4" w:rsidRDefault="00DF00C3" w:rsidP="00A11067">
            <w:pPr>
              <w:pStyle w:val="codeverwijzing"/>
              <w:rPr>
                <w:color w:val="FF0000"/>
              </w:rPr>
            </w:pPr>
            <w:r w:rsidRPr="00702898">
              <w:rPr>
                <w:noProof/>
                <w:color w:val="FF0000"/>
              </w:rPr>
              <w:drawing>
                <wp:inline distT="0" distB="0" distL="0" distR="0" wp14:anchorId="08A28FD3" wp14:editId="5F74541D">
                  <wp:extent cx="2767054" cy="691764"/>
                  <wp:effectExtent l="0" t="0" r="0" b="0"/>
                  <wp:docPr id="12363109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0929" name=""/>
                          <pic:cNvPicPr/>
                        </pic:nvPicPr>
                        <pic:blipFill>
                          <a:blip r:embed="rId51"/>
                          <a:stretch>
                            <a:fillRect/>
                          </a:stretch>
                        </pic:blipFill>
                        <pic:spPr>
                          <a:xfrm>
                            <a:off x="0" y="0"/>
                            <a:ext cx="2770523" cy="692631"/>
                          </a:xfrm>
                          <a:prstGeom prst="rect">
                            <a:avLst/>
                          </a:prstGeom>
                        </pic:spPr>
                      </pic:pic>
                    </a:graphicData>
                  </a:graphic>
                </wp:inline>
              </w:drawing>
            </w:r>
          </w:p>
        </w:tc>
      </w:tr>
    </w:tbl>
    <w:p w14:paraId="106950E1" w14:textId="77777777" w:rsidR="00391314" w:rsidRDefault="00391314" w:rsidP="00F315A9"/>
    <w:p w14:paraId="598180D7" w14:textId="0D66A716" w:rsidR="00B65169" w:rsidRDefault="00CE22B4" w:rsidP="00B65169">
      <w:pPr>
        <w:pStyle w:val="Heading2"/>
      </w:pPr>
      <w:r>
        <w:t xml:space="preserve">Groter dan </w:t>
      </w:r>
      <w:r w:rsidR="000902AC">
        <w:t xml:space="preserve">of gelijk aan </w:t>
      </w:r>
      <w:r>
        <w:t>/ kleiner dan</w:t>
      </w:r>
      <w:r w:rsidR="000902AC">
        <w:t xml:space="preserve"> of gelijk aan</w:t>
      </w:r>
    </w:p>
    <w:p w14:paraId="37A22376" w14:textId="7570844F" w:rsidR="00A4140F" w:rsidRDefault="00EC5F5C" w:rsidP="00EC5F5C">
      <w:r>
        <w:t>Met de '&gt;' (groter dan) en '&lt;' (kleiner dan) operator kan je nagaan of de waarde van een veld groter of kleiner is dan een gegeven waarde.</w:t>
      </w:r>
    </w:p>
    <w:tbl>
      <w:tblPr>
        <w:tblStyle w:val="TableGrid"/>
        <w:tblW w:w="9068" w:type="dxa"/>
        <w:tblInd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48"/>
        <w:gridCol w:w="628"/>
        <w:gridCol w:w="7892"/>
      </w:tblGrid>
      <w:tr w:rsidR="008B12F4" w:rsidRPr="001F394B" w14:paraId="605A8CDE" w14:textId="77777777" w:rsidTr="00B14059">
        <w:tc>
          <w:tcPr>
            <w:tcW w:w="1176" w:type="dxa"/>
            <w:gridSpan w:val="2"/>
            <w:shd w:val="clear" w:color="auto" w:fill="0099CC"/>
          </w:tcPr>
          <w:p w14:paraId="5F3AEA77" w14:textId="77777777" w:rsidR="008B12F4" w:rsidRPr="001F394B" w:rsidRDefault="008B12F4" w:rsidP="00A11067">
            <w:pPr>
              <w:rPr>
                <w:b/>
              </w:rPr>
            </w:pPr>
            <w:r w:rsidRPr="005278C8">
              <w:rPr>
                <w:b/>
                <w:color w:val="FFFFFF" w:themeColor="background1"/>
              </w:rPr>
              <w:t>SYNTAX</w:t>
            </w:r>
          </w:p>
        </w:tc>
        <w:tc>
          <w:tcPr>
            <w:tcW w:w="7892" w:type="dxa"/>
            <w:shd w:val="clear" w:color="auto" w:fill="33CCCC"/>
          </w:tcPr>
          <w:p w14:paraId="7241C61F" w14:textId="63057FAD" w:rsidR="008B12F4" w:rsidRPr="00C77C0E" w:rsidRDefault="004054F5" w:rsidP="00A11067">
            <w:pPr>
              <w:rPr>
                <w:b/>
              </w:rPr>
            </w:pPr>
            <w:r w:rsidRPr="00C77C0E">
              <w:rPr>
                <w:b/>
                <w:color w:val="FFFFFF" w:themeColor="background1"/>
              </w:rPr>
              <w:t>GROTER DAN</w:t>
            </w:r>
            <w:r w:rsidR="00C77C0E" w:rsidRPr="00C77C0E">
              <w:rPr>
                <w:b/>
                <w:color w:val="FFFFFF" w:themeColor="background1"/>
              </w:rPr>
              <w:t xml:space="preserve"> OF GELIJK AAN</w:t>
            </w:r>
            <w:r w:rsidRPr="00C77C0E">
              <w:rPr>
                <w:b/>
                <w:color w:val="FFFFFF" w:themeColor="background1"/>
              </w:rPr>
              <w:t xml:space="preserve"> / KLEINER DAN</w:t>
            </w:r>
            <w:r w:rsidR="00C77C0E" w:rsidRPr="00C77C0E">
              <w:rPr>
                <w:b/>
                <w:color w:val="FFFFFF" w:themeColor="background1"/>
              </w:rPr>
              <w:t xml:space="preserve"> OF GELIJK AAN</w:t>
            </w:r>
          </w:p>
        </w:tc>
      </w:tr>
      <w:tr w:rsidR="008B12F4" w:rsidRPr="00391FF2" w14:paraId="6646ECF8" w14:textId="77777777" w:rsidTr="00FC6BEF">
        <w:trPr>
          <w:trHeight w:val="170"/>
        </w:trPr>
        <w:tc>
          <w:tcPr>
            <w:tcW w:w="548" w:type="dxa"/>
            <w:shd w:val="clear" w:color="auto" w:fill="F2F2F2" w:themeFill="background1" w:themeFillShade="F2"/>
          </w:tcPr>
          <w:p w14:paraId="0CDB195D" w14:textId="77777777" w:rsidR="008B12F4" w:rsidRPr="00EF1AB2" w:rsidRDefault="008B12F4" w:rsidP="00A11067">
            <w:pPr>
              <w:rPr>
                <w:color w:val="808080" w:themeColor="background1" w:themeShade="80"/>
                <w:lang w:val="en-US"/>
              </w:rPr>
            </w:pPr>
            <w:r w:rsidRPr="00EF1AB2">
              <w:rPr>
                <w:rStyle w:val="opvallendChar"/>
                <w:color w:val="808080" w:themeColor="background1" w:themeShade="80"/>
                <w:lang w:val="en-US"/>
              </w:rPr>
              <w:t>1</w:t>
            </w:r>
          </w:p>
        </w:tc>
        <w:tc>
          <w:tcPr>
            <w:tcW w:w="8520" w:type="dxa"/>
            <w:gridSpan w:val="2"/>
            <w:shd w:val="clear" w:color="auto" w:fill="F2F2F2" w:themeFill="background1" w:themeFillShade="F2"/>
          </w:tcPr>
          <w:p w14:paraId="4C68A9CD" w14:textId="0739414E" w:rsidR="008B12F4" w:rsidRPr="00391FF2" w:rsidRDefault="00391FF2"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rStyle w:val="opvallendChar"/>
              </w:rPr>
              <w:t xml:space="preserve">&gt; </w:t>
            </w:r>
            <w:r w:rsidRPr="00B57D36">
              <w:rPr>
                <w:rStyle w:val="opvallendChar"/>
                <w:color w:val="808080" w:themeColor="background1" w:themeShade="80"/>
              </w:rPr>
              <w:t>waarde</w:t>
            </w:r>
            <w:r w:rsidRPr="00180E50">
              <w:rPr>
                <w:rStyle w:val="opvallendChar"/>
                <w:color w:val="000000" w:themeColor="text1"/>
              </w:rPr>
              <w:t>;</w:t>
            </w:r>
          </w:p>
        </w:tc>
      </w:tr>
      <w:tr w:rsidR="00B80E63" w:rsidRPr="00391FF2" w14:paraId="490A9000" w14:textId="77777777" w:rsidTr="00C9195C">
        <w:trPr>
          <w:trHeight w:val="170"/>
        </w:trPr>
        <w:tc>
          <w:tcPr>
            <w:tcW w:w="9068" w:type="dxa"/>
            <w:gridSpan w:val="3"/>
            <w:shd w:val="clear" w:color="auto" w:fill="auto"/>
          </w:tcPr>
          <w:p w14:paraId="3F5F609F" w14:textId="0688068E" w:rsidR="00B80E63" w:rsidRPr="001F394B" w:rsidRDefault="00F22F19" w:rsidP="00A11067">
            <w:pPr>
              <w:rPr>
                <w:rStyle w:val="opvallendChar"/>
              </w:rPr>
            </w:pPr>
            <w:r w:rsidRPr="00F22F19">
              <w:rPr>
                <w:rStyle w:val="opvallendChar"/>
                <w:color w:val="auto"/>
              </w:rPr>
              <w:t xml:space="preserve">De resultatenset bevat enkel </w:t>
            </w:r>
            <w:r w:rsidR="004A51B9">
              <w:rPr>
                <w:rStyle w:val="opvallendChar"/>
                <w:color w:val="auto"/>
              </w:rPr>
              <w:t>de records</w:t>
            </w:r>
            <w:r w:rsidRPr="00F22F19">
              <w:rPr>
                <w:rStyle w:val="opvallendChar"/>
                <w:color w:val="auto"/>
              </w:rPr>
              <w:t xml:space="preserve"> waarbij </w:t>
            </w:r>
            <w:r w:rsidR="00B41BDC">
              <w:rPr>
                <w:rStyle w:val="opvallendChar"/>
                <w:color w:val="auto"/>
              </w:rPr>
              <w:t xml:space="preserve">de waarde van </w:t>
            </w:r>
            <w:r w:rsidRPr="00F22F19">
              <w:rPr>
                <w:rStyle w:val="opvallendChar"/>
                <w:color w:val="auto"/>
              </w:rPr>
              <w:t xml:space="preserve">het gegeven veld </w:t>
            </w:r>
            <w:r w:rsidRPr="00F22F19">
              <w:rPr>
                <w:rStyle w:val="opvallendChar"/>
                <w:b/>
                <w:bCs/>
                <w:color w:val="auto"/>
              </w:rPr>
              <w:t>groter</w:t>
            </w:r>
            <w:r w:rsidRPr="00F22F19">
              <w:rPr>
                <w:rStyle w:val="opvallendChar"/>
                <w:color w:val="auto"/>
              </w:rPr>
              <w:t xml:space="preserve"> is dan de gegeven waarde.</w:t>
            </w:r>
          </w:p>
        </w:tc>
      </w:tr>
      <w:tr w:rsidR="00F22F19" w:rsidRPr="00391FF2" w14:paraId="5CA1FB9E" w14:textId="77777777" w:rsidTr="00FC6BEF">
        <w:trPr>
          <w:trHeight w:val="170"/>
        </w:trPr>
        <w:tc>
          <w:tcPr>
            <w:tcW w:w="548" w:type="dxa"/>
            <w:shd w:val="clear" w:color="auto" w:fill="F2F2F2" w:themeFill="background1" w:themeFillShade="F2"/>
          </w:tcPr>
          <w:p w14:paraId="18C2D447" w14:textId="3E9EC233" w:rsidR="00F22F19" w:rsidRPr="00EF1AB2" w:rsidRDefault="00F22F19" w:rsidP="00F22F19">
            <w:pPr>
              <w:rPr>
                <w:rStyle w:val="opvallendChar"/>
                <w:color w:val="808080" w:themeColor="background1" w:themeShade="80"/>
                <w:lang w:val="en-US"/>
              </w:rPr>
            </w:pPr>
            <w:r w:rsidRPr="00EF1AB2">
              <w:rPr>
                <w:rStyle w:val="opvallendChar"/>
                <w:color w:val="808080" w:themeColor="background1" w:themeShade="80"/>
                <w:lang w:val="en-US"/>
              </w:rPr>
              <w:t>1</w:t>
            </w:r>
          </w:p>
        </w:tc>
        <w:tc>
          <w:tcPr>
            <w:tcW w:w="8520" w:type="dxa"/>
            <w:gridSpan w:val="2"/>
            <w:shd w:val="clear" w:color="auto" w:fill="F2F2F2" w:themeFill="background1" w:themeFillShade="F2"/>
          </w:tcPr>
          <w:p w14:paraId="05565906" w14:textId="38AABB50" w:rsidR="00F22F19" w:rsidRPr="001F394B" w:rsidRDefault="00F22F19" w:rsidP="00F22F19">
            <w:pPr>
              <w:rPr>
                <w:rStyle w:val="opvallendChar"/>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rStyle w:val="opvallendChar"/>
              </w:rPr>
              <w:t xml:space="preserve">&gt;= </w:t>
            </w:r>
            <w:r w:rsidRPr="00B57D36">
              <w:rPr>
                <w:rStyle w:val="opvallendChar"/>
                <w:color w:val="808080" w:themeColor="background1" w:themeShade="80"/>
              </w:rPr>
              <w:t>waarde</w:t>
            </w:r>
            <w:r w:rsidRPr="00180E50">
              <w:rPr>
                <w:rStyle w:val="opvallendChar"/>
                <w:color w:val="000000" w:themeColor="text1"/>
              </w:rPr>
              <w:t>;</w:t>
            </w:r>
          </w:p>
        </w:tc>
      </w:tr>
      <w:tr w:rsidR="00F22F19" w:rsidRPr="00391FF2" w14:paraId="5D73A956" w14:textId="77777777" w:rsidTr="00F22F19">
        <w:trPr>
          <w:trHeight w:val="170"/>
        </w:trPr>
        <w:tc>
          <w:tcPr>
            <w:tcW w:w="9068" w:type="dxa"/>
            <w:gridSpan w:val="3"/>
            <w:shd w:val="clear" w:color="auto" w:fill="auto"/>
          </w:tcPr>
          <w:p w14:paraId="249E06B2" w14:textId="11D7FB89" w:rsidR="00F22F19" w:rsidRPr="001F394B" w:rsidRDefault="004A51B9" w:rsidP="00F22F19">
            <w:pPr>
              <w:rPr>
                <w:rStyle w:val="opvallendChar"/>
              </w:rPr>
            </w:pPr>
            <w:r w:rsidRPr="00F22F19">
              <w:rPr>
                <w:rStyle w:val="opvallendChar"/>
                <w:color w:val="auto"/>
              </w:rPr>
              <w:t xml:space="preserve">De resultatenset bevat enkel </w:t>
            </w:r>
            <w:r>
              <w:rPr>
                <w:rStyle w:val="opvallendChar"/>
                <w:color w:val="auto"/>
              </w:rPr>
              <w:t>de records</w:t>
            </w:r>
            <w:r w:rsidRPr="00F22F19">
              <w:rPr>
                <w:rStyle w:val="opvallendChar"/>
                <w:color w:val="auto"/>
              </w:rPr>
              <w:t xml:space="preserve"> waarbij </w:t>
            </w:r>
            <w:r>
              <w:rPr>
                <w:rStyle w:val="opvallendChar"/>
                <w:color w:val="auto"/>
              </w:rPr>
              <w:t xml:space="preserve">de waarde van </w:t>
            </w:r>
            <w:r w:rsidRPr="00F22F19">
              <w:rPr>
                <w:rStyle w:val="opvallendChar"/>
                <w:color w:val="auto"/>
              </w:rPr>
              <w:t xml:space="preserve">het gegeven veld </w:t>
            </w:r>
            <w:r w:rsidRPr="00F22F19">
              <w:rPr>
                <w:rStyle w:val="opvallendChar"/>
                <w:b/>
                <w:bCs/>
                <w:color w:val="auto"/>
              </w:rPr>
              <w:t>groter</w:t>
            </w:r>
            <w:r w:rsidRPr="00F22F19">
              <w:rPr>
                <w:rStyle w:val="opvallendChar"/>
                <w:color w:val="auto"/>
              </w:rPr>
              <w:t xml:space="preserve"> </w:t>
            </w:r>
            <w:r>
              <w:rPr>
                <w:rStyle w:val="opvallendChar"/>
                <w:color w:val="auto"/>
              </w:rPr>
              <w:t xml:space="preserve">of </w:t>
            </w:r>
            <w:r w:rsidRPr="004A51B9">
              <w:rPr>
                <w:rStyle w:val="opvallendChar"/>
                <w:b/>
                <w:bCs/>
                <w:color w:val="auto"/>
              </w:rPr>
              <w:t>gelijk</w:t>
            </w:r>
            <w:r>
              <w:rPr>
                <w:rStyle w:val="opvallendChar"/>
                <w:color w:val="auto"/>
              </w:rPr>
              <w:t xml:space="preserve"> </w:t>
            </w:r>
            <w:r w:rsidRPr="00F22F19">
              <w:rPr>
                <w:rStyle w:val="opvallendChar"/>
                <w:color w:val="auto"/>
              </w:rPr>
              <w:t xml:space="preserve">is </w:t>
            </w:r>
            <w:r>
              <w:rPr>
                <w:rStyle w:val="opvallendChar"/>
                <w:color w:val="auto"/>
              </w:rPr>
              <w:t>aan</w:t>
            </w:r>
            <w:r w:rsidRPr="00F22F19">
              <w:rPr>
                <w:rStyle w:val="opvallendChar"/>
                <w:color w:val="auto"/>
              </w:rPr>
              <w:t xml:space="preserve"> de gegeven waarde.</w:t>
            </w:r>
          </w:p>
        </w:tc>
      </w:tr>
      <w:tr w:rsidR="00F22F19" w:rsidRPr="00391FF2" w14:paraId="6A7BE2C0" w14:textId="77777777" w:rsidTr="00FC6BEF">
        <w:trPr>
          <w:trHeight w:val="170"/>
        </w:trPr>
        <w:tc>
          <w:tcPr>
            <w:tcW w:w="548" w:type="dxa"/>
            <w:shd w:val="clear" w:color="auto" w:fill="F2F2F2" w:themeFill="background1" w:themeFillShade="F2"/>
          </w:tcPr>
          <w:p w14:paraId="05ABF8CF" w14:textId="2E72C360" w:rsidR="00F22F19" w:rsidRDefault="00F22F19" w:rsidP="00F22F19">
            <w:pPr>
              <w:rPr>
                <w:rStyle w:val="opvallendChar"/>
                <w:color w:val="808080" w:themeColor="background1" w:themeShade="80"/>
                <w:lang w:val="en-US"/>
              </w:rPr>
            </w:pPr>
            <w:r>
              <w:rPr>
                <w:rStyle w:val="opvallendChar"/>
                <w:color w:val="808080" w:themeColor="background1" w:themeShade="80"/>
                <w:lang w:val="en-US"/>
              </w:rPr>
              <w:t>1</w:t>
            </w:r>
          </w:p>
        </w:tc>
        <w:tc>
          <w:tcPr>
            <w:tcW w:w="8520" w:type="dxa"/>
            <w:gridSpan w:val="2"/>
            <w:shd w:val="clear" w:color="auto" w:fill="F2F2F2" w:themeFill="background1" w:themeFillShade="F2"/>
          </w:tcPr>
          <w:p w14:paraId="3174D77F" w14:textId="095C2136" w:rsidR="00F22F19" w:rsidRPr="001F394B" w:rsidRDefault="00F22F19" w:rsidP="00F22F19">
            <w:pPr>
              <w:rPr>
                <w:rStyle w:val="opvallendChar"/>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rStyle w:val="opvallendChar"/>
              </w:rPr>
              <w:t xml:space="preserve">&lt; </w:t>
            </w:r>
            <w:r w:rsidRPr="00B57D36">
              <w:rPr>
                <w:rStyle w:val="opvallendChar"/>
                <w:color w:val="808080" w:themeColor="background1" w:themeShade="80"/>
              </w:rPr>
              <w:t>waarde</w:t>
            </w:r>
            <w:r w:rsidRPr="00180E50">
              <w:rPr>
                <w:rStyle w:val="opvallendChar"/>
                <w:color w:val="000000" w:themeColor="text1"/>
              </w:rPr>
              <w:t>;</w:t>
            </w:r>
          </w:p>
        </w:tc>
      </w:tr>
      <w:tr w:rsidR="008626D5" w:rsidRPr="00391FF2" w14:paraId="70094745" w14:textId="77777777" w:rsidTr="008626D5">
        <w:trPr>
          <w:trHeight w:val="170"/>
        </w:trPr>
        <w:tc>
          <w:tcPr>
            <w:tcW w:w="9068" w:type="dxa"/>
            <w:gridSpan w:val="3"/>
            <w:shd w:val="clear" w:color="auto" w:fill="auto"/>
          </w:tcPr>
          <w:p w14:paraId="6EAFF9A6" w14:textId="43AC2CCE" w:rsidR="008626D5" w:rsidRPr="001F394B" w:rsidRDefault="004A51B9" w:rsidP="00F22F19">
            <w:pPr>
              <w:rPr>
                <w:rStyle w:val="opvallendChar"/>
              </w:rPr>
            </w:pPr>
            <w:r w:rsidRPr="00F22F19">
              <w:rPr>
                <w:rStyle w:val="opvallendChar"/>
                <w:color w:val="auto"/>
              </w:rPr>
              <w:t xml:space="preserve">De resultatenset bevat enkel </w:t>
            </w:r>
            <w:r>
              <w:rPr>
                <w:rStyle w:val="opvallendChar"/>
                <w:color w:val="auto"/>
              </w:rPr>
              <w:t>de records</w:t>
            </w:r>
            <w:r w:rsidRPr="00F22F19">
              <w:rPr>
                <w:rStyle w:val="opvallendChar"/>
                <w:color w:val="auto"/>
              </w:rPr>
              <w:t xml:space="preserve"> waarbij </w:t>
            </w:r>
            <w:r>
              <w:rPr>
                <w:rStyle w:val="opvallendChar"/>
                <w:color w:val="auto"/>
              </w:rPr>
              <w:t xml:space="preserve">de waarde van </w:t>
            </w:r>
            <w:r w:rsidRPr="00F22F19">
              <w:rPr>
                <w:rStyle w:val="opvallendChar"/>
                <w:color w:val="auto"/>
              </w:rPr>
              <w:t xml:space="preserve">het gegeven veld </w:t>
            </w:r>
            <w:r w:rsidRPr="004A51B9">
              <w:rPr>
                <w:rStyle w:val="opvallendChar"/>
                <w:b/>
                <w:bCs/>
                <w:color w:val="auto"/>
              </w:rPr>
              <w:t>kleiner</w:t>
            </w:r>
            <w:r w:rsidRPr="00F22F19">
              <w:rPr>
                <w:rStyle w:val="opvallendChar"/>
                <w:color w:val="auto"/>
              </w:rPr>
              <w:t xml:space="preserve"> is dan de gegeven waarde.</w:t>
            </w:r>
          </w:p>
        </w:tc>
      </w:tr>
      <w:tr w:rsidR="00F22F19" w:rsidRPr="00391FF2" w14:paraId="2E9BBA63" w14:textId="77777777" w:rsidTr="00FC6BEF">
        <w:trPr>
          <w:trHeight w:val="170"/>
        </w:trPr>
        <w:tc>
          <w:tcPr>
            <w:tcW w:w="548" w:type="dxa"/>
            <w:shd w:val="clear" w:color="auto" w:fill="F2F2F2" w:themeFill="background1" w:themeFillShade="F2"/>
          </w:tcPr>
          <w:p w14:paraId="6B4CD2FD" w14:textId="473A5827" w:rsidR="00F22F19" w:rsidRPr="00F22F19" w:rsidRDefault="00F22F19" w:rsidP="00F22F19">
            <w:pPr>
              <w:rPr>
                <w:rStyle w:val="opvallendChar"/>
                <w:color w:val="808080" w:themeColor="background1" w:themeShade="80"/>
              </w:rPr>
            </w:pPr>
            <w:r>
              <w:rPr>
                <w:rStyle w:val="opvallendChar"/>
                <w:color w:val="808080" w:themeColor="background1" w:themeShade="80"/>
              </w:rPr>
              <w:t>1</w:t>
            </w:r>
          </w:p>
        </w:tc>
        <w:tc>
          <w:tcPr>
            <w:tcW w:w="8520" w:type="dxa"/>
            <w:gridSpan w:val="2"/>
            <w:shd w:val="clear" w:color="auto" w:fill="F2F2F2" w:themeFill="background1" w:themeFillShade="F2"/>
          </w:tcPr>
          <w:p w14:paraId="7D472D24" w14:textId="1E8E7184" w:rsidR="00F22F19" w:rsidRPr="001F394B" w:rsidRDefault="008626D5" w:rsidP="00F22F19">
            <w:pPr>
              <w:rPr>
                <w:rStyle w:val="opvallendChar"/>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rStyle w:val="opvallendChar"/>
              </w:rPr>
              <w:t>&lt;</w:t>
            </w:r>
            <w:r w:rsidR="002F03BA">
              <w:rPr>
                <w:rStyle w:val="opvallendChar"/>
              </w:rPr>
              <w:t>=</w:t>
            </w:r>
            <w:r>
              <w:rPr>
                <w:rStyle w:val="opvallendChar"/>
              </w:rPr>
              <w:t xml:space="preserve"> </w:t>
            </w:r>
            <w:r w:rsidRPr="00B57D36">
              <w:rPr>
                <w:rStyle w:val="opvallendChar"/>
                <w:color w:val="808080" w:themeColor="background1" w:themeShade="80"/>
              </w:rPr>
              <w:t>waarde</w:t>
            </w:r>
            <w:r w:rsidRPr="00180E50">
              <w:rPr>
                <w:rStyle w:val="opvallendChar"/>
                <w:color w:val="000000" w:themeColor="text1"/>
              </w:rPr>
              <w:t>;</w:t>
            </w:r>
          </w:p>
        </w:tc>
      </w:tr>
      <w:tr w:rsidR="002F03BA" w:rsidRPr="00391FF2" w14:paraId="52133DE5" w14:textId="77777777" w:rsidTr="0014156E">
        <w:trPr>
          <w:trHeight w:val="170"/>
        </w:trPr>
        <w:tc>
          <w:tcPr>
            <w:tcW w:w="9068" w:type="dxa"/>
            <w:gridSpan w:val="3"/>
            <w:shd w:val="clear" w:color="auto" w:fill="auto"/>
          </w:tcPr>
          <w:p w14:paraId="2EAA307F" w14:textId="491573F8" w:rsidR="002F03BA" w:rsidRPr="001F394B" w:rsidRDefault="002F03BA" w:rsidP="00F22F19">
            <w:pPr>
              <w:rPr>
                <w:rStyle w:val="opvallendChar"/>
              </w:rPr>
            </w:pPr>
            <w:r w:rsidRPr="00F22F19">
              <w:rPr>
                <w:rStyle w:val="opvallendChar"/>
                <w:color w:val="auto"/>
              </w:rPr>
              <w:t xml:space="preserve">De resultatenset bevat enkel </w:t>
            </w:r>
            <w:r>
              <w:rPr>
                <w:rStyle w:val="opvallendChar"/>
                <w:color w:val="auto"/>
              </w:rPr>
              <w:t>de records</w:t>
            </w:r>
            <w:r w:rsidRPr="00F22F19">
              <w:rPr>
                <w:rStyle w:val="opvallendChar"/>
                <w:color w:val="auto"/>
              </w:rPr>
              <w:t xml:space="preserve"> waarbij </w:t>
            </w:r>
            <w:r>
              <w:rPr>
                <w:rStyle w:val="opvallendChar"/>
                <w:color w:val="auto"/>
              </w:rPr>
              <w:t xml:space="preserve">de waarde van </w:t>
            </w:r>
            <w:r w:rsidRPr="00F22F19">
              <w:rPr>
                <w:rStyle w:val="opvallendChar"/>
                <w:color w:val="auto"/>
              </w:rPr>
              <w:t xml:space="preserve">het gegeven veld </w:t>
            </w:r>
            <w:r>
              <w:rPr>
                <w:rStyle w:val="opvallendChar"/>
                <w:b/>
                <w:bCs/>
                <w:color w:val="auto"/>
              </w:rPr>
              <w:t>kleiner</w:t>
            </w:r>
            <w:r w:rsidRPr="00F22F19">
              <w:rPr>
                <w:rStyle w:val="opvallendChar"/>
                <w:color w:val="auto"/>
              </w:rPr>
              <w:t xml:space="preserve"> </w:t>
            </w:r>
            <w:r>
              <w:rPr>
                <w:rStyle w:val="opvallendChar"/>
                <w:color w:val="auto"/>
              </w:rPr>
              <w:t xml:space="preserve">of </w:t>
            </w:r>
            <w:r w:rsidRPr="004A51B9">
              <w:rPr>
                <w:rStyle w:val="opvallendChar"/>
                <w:b/>
                <w:bCs/>
                <w:color w:val="auto"/>
              </w:rPr>
              <w:t>gelijk</w:t>
            </w:r>
            <w:r>
              <w:rPr>
                <w:rStyle w:val="opvallendChar"/>
                <w:color w:val="auto"/>
              </w:rPr>
              <w:t xml:space="preserve"> </w:t>
            </w:r>
            <w:r w:rsidRPr="00F22F19">
              <w:rPr>
                <w:rStyle w:val="opvallendChar"/>
                <w:color w:val="auto"/>
              </w:rPr>
              <w:t xml:space="preserve">is </w:t>
            </w:r>
            <w:r>
              <w:rPr>
                <w:rStyle w:val="opvallendChar"/>
                <w:color w:val="auto"/>
              </w:rPr>
              <w:t>aan</w:t>
            </w:r>
            <w:r w:rsidRPr="00F22F19">
              <w:rPr>
                <w:rStyle w:val="opvallendChar"/>
                <w:color w:val="auto"/>
              </w:rPr>
              <w:t xml:space="preserve"> de gegeven waarde.</w:t>
            </w:r>
          </w:p>
        </w:tc>
      </w:tr>
    </w:tbl>
    <w:p w14:paraId="344C2E48" w14:textId="77777777" w:rsidR="00FC6BEF" w:rsidRDefault="00FC6BEF"/>
    <w:tbl>
      <w:tblPr>
        <w:tblStyle w:val="TableGrid"/>
        <w:tblW w:w="9069" w:type="dxa"/>
        <w:tblInd w:w="-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79"/>
        <w:gridCol w:w="1348"/>
        <w:gridCol w:w="555"/>
        <w:gridCol w:w="6587"/>
      </w:tblGrid>
      <w:tr w:rsidR="008B12F4" w:rsidRPr="00F72C10" w14:paraId="0BED98FB" w14:textId="77777777" w:rsidTr="00FC6BEF">
        <w:tc>
          <w:tcPr>
            <w:tcW w:w="1927" w:type="dxa"/>
            <w:gridSpan w:val="2"/>
            <w:shd w:val="clear" w:color="auto" w:fill="0099CC"/>
          </w:tcPr>
          <w:p w14:paraId="1693542F" w14:textId="092E60BB" w:rsidR="008B12F4" w:rsidRPr="007136D0" w:rsidRDefault="008B12F4" w:rsidP="00A11067">
            <w:pPr>
              <w:rPr>
                <w:rStyle w:val="opvallendChar"/>
                <w:lang w:val="en-US"/>
              </w:rPr>
            </w:pPr>
            <w:r w:rsidRPr="00565955">
              <w:rPr>
                <w:b/>
                <w:color w:val="FFFFFF" w:themeColor="background1"/>
              </w:rPr>
              <w:t>VOORBEELD</w:t>
            </w:r>
          </w:p>
        </w:tc>
        <w:tc>
          <w:tcPr>
            <w:tcW w:w="7142" w:type="dxa"/>
            <w:gridSpan w:val="2"/>
            <w:shd w:val="clear" w:color="auto" w:fill="33CCCC"/>
          </w:tcPr>
          <w:p w14:paraId="2D114E17" w14:textId="24C104CF" w:rsidR="008B12F4" w:rsidRPr="00F72C10" w:rsidRDefault="00C77C0E" w:rsidP="00A11067">
            <w:pPr>
              <w:rPr>
                <w:rStyle w:val="opvallendChar"/>
              </w:rPr>
            </w:pPr>
            <w:r w:rsidRPr="00C77C0E">
              <w:rPr>
                <w:b/>
                <w:color w:val="FFFFFF" w:themeColor="background1"/>
              </w:rPr>
              <w:t>GROTER DAN</w:t>
            </w:r>
          </w:p>
        </w:tc>
      </w:tr>
      <w:tr w:rsidR="008B12F4" w:rsidRPr="00BD1B36" w14:paraId="2A13EDA3" w14:textId="77777777" w:rsidTr="00FC6BEF">
        <w:trPr>
          <w:trHeight w:val="208"/>
        </w:trPr>
        <w:tc>
          <w:tcPr>
            <w:tcW w:w="579" w:type="dxa"/>
            <w:shd w:val="clear" w:color="auto" w:fill="F2F2F2" w:themeFill="background1" w:themeFillShade="F2"/>
          </w:tcPr>
          <w:p w14:paraId="351299BE" w14:textId="77777777" w:rsidR="008B12F4" w:rsidRPr="00A230D9" w:rsidRDefault="008B12F4" w:rsidP="00A11067">
            <w:pPr>
              <w:rPr>
                <w:b/>
                <w:color w:val="808080" w:themeColor="background1" w:themeShade="80"/>
                <w:lang w:val="en-US"/>
              </w:rPr>
            </w:pPr>
            <w:r w:rsidRPr="00A230D9">
              <w:rPr>
                <w:rStyle w:val="opvallendChar"/>
                <w:color w:val="808080" w:themeColor="background1" w:themeShade="80"/>
                <w:lang w:val="en-US"/>
              </w:rPr>
              <w:t>1</w:t>
            </w:r>
          </w:p>
        </w:tc>
        <w:tc>
          <w:tcPr>
            <w:tcW w:w="8490" w:type="dxa"/>
            <w:gridSpan w:val="3"/>
            <w:shd w:val="clear" w:color="auto" w:fill="F2F2F2" w:themeFill="background1" w:themeFillShade="F2"/>
          </w:tcPr>
          <w:p w14:paraId="25A0EF95" w14:textId="45345D00" w:rsidR="008B12F4" w:rsidRPr="00101FAF" w:rsidRDefault="0030744B"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courses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max_students</w:t>
            </w:r>
            <w:proofErr w:type="spellEnd"/>
            <w:r w:rsidRPr="007136D0">
              <w:rPr>
                <w:rStyle w:val="opvallendChar"/>
                <w:color w:val="000000" w:themeColor="text1"/>
                <w:lang w:val="en-US"/>
              </w:rPr>
              <w:t xml:space="preserve">` </w:t>
            </w:r>
            <w:r w:rsidRPr="007136D0">
              <w:rPr>
                <w:rStyle w:val="opvallendChar"/>
                <w:lang w:val="en-US"/>
              </w:rPr>
              <w:t xml:space="preserve">&gt; </w:t>
            </w:r>
            <w:r w:rsidRPr="007136D0">
              <w:rPr>
                <w:rStyle w:val="opvallendChar"/>
                <w:bCs/>
                <w:color w:val="808080" w:themeColor="background1" w:themeShade="80"/>
                <w:lang w:val="en-US"/>
              </w:rPr>
              <w:t>10</w:t>
            </w:r>
            <w:r w:rsidRPr="007136D0">
              <w:rPr>
                <w:rStyle w:val="opvallendChar"/>
                <w:color w:val="000000" w:themeColor="text1"/>
                <w:lang w:val="en-US"/>
              </w:rPr>
              <w:t>;</w:t>
            </w:r>
          </w:p>
        </w:tc>
      </w:tr>
      <w:tr w:rsidR="008B12F4" w:rsidRPr="00101FAF" w14:paraId="1251AFCE" w14:textId="77777777" w:rsidTr="00FC6BEF">
        <w:trPr>
          <w:trHeight w:val="207"/>
        </w:trPr>
        <w:tc>
          <w:tcPr>
            <w:tcW w:w="9069" w:type="dxa"/>
            <w:gridSpan w:val="4"/>
            <w:shd w:val="clear" w:color="auto" w:fill="auto"/>
          </w:tcPr>
          <w:p w14:paraId="59905D21" w14:textId="4A9483EA" w:rsidR="008B12F4" w:rsidRPr="00C430B0" w:rsidRDefault="00EF1162" w:rsidP="00A11067">
            <w:pPr>
              <w:rPr>
                <w:rStyle w:val="opvallendChar"/>
                <w:i/>
                <w:color w:val="0070C0"/>
              </w:rPr>
            </w:pPr>
            <w:r w:rsidRPr="00C430B0">
              <w:rPr>
                <w:rStyle w:val="opvallendChar"/>
                <w:i/>
                <w:color w:val="808080" w:themeColor="background1" w:themeShade="80"/>
              </w:rPr>
              <w:t>Je vraagt alle cursusvelden op van de cursussen die meer dan 10 studenten toelaten (dus minstens 11 studenten).</w:t>
            </w:r>
          </w:p>
        </w:tc>
      </w:tr>
      <w:tr w:rsidR="008B12F4" w:rsidRPr="00F72C10" w14:paraId="2C178CBD" w14:textId="77777777" w:rsidTr="00FC6BEF">
        <w:tc>
          <w:tcPr>
            <w:tcW w:w="2482" w:type="dxa"/>
            <w:gridSpan w:val="3"/>
            <w:shd w:val="clear" w:color="auto" w:fill="0099CC"/>
          </w:tcPr>
          <w:p w14:paraId="62D22C21" w14:textId="1207D76F" w:rsidR="008B12F4" w:rsidRPr="007136D0" w:rsidRDefault="008B12F4" w:rsidP="00A11067">
            <w:pPr>
              <w:rPr>
                <w:rStyle w:val="opvallendChar"/>
                <w:lang w:val="en-US"/>
              </w:rPr>
            </w:pPr>
            <w:r>
              <w:rPr>
                <w:b/>
                <w:color w:val="FFFFFF" w:themeColor="background1"/>
              </w:rPr>
              <w:t>RESULTATENSET</w:t>
            </w:r>
          </w:p>
        </w:tc>
        <w:tc>
          <w:tcPr>
            <w:tcW w:w="6587" w:type="dxa"/>
            <w:shd w:val="clear" w:color="auto" w:fill="33CCCC"/>
          </w:tcPr>
          <w:p w14:paraId="33F3D3F7" w14:textId="24158CD8" w:rsidR="008B12F4" w:rsidRPr="00F72C10" w:rsidRDefault="00B14059" w:rsidP="00A11067">
            <w:pPr>
              <w:rPr>
                <w:rStyle w:val="opvallendChar"/>
              </w:rPr>
            </w:pPr>
            <w:r w:rsidRPr="00C77C0E">
              <w:rPr>
                <w:b/>
                <w:color w:val="FFFFFF" w:themeColor="background1"/>
              </w:rPr>
              <w:t>GROTER DAN</w:t>
            </w:r>
          </w:p>
        </w:tc>
      </w:tr>
      <w:tr w:rsidR="008B12F4" w:rsidRPr="00C92244" w14:paraId="08148398" w14:textId="77777777" w:rsidTr="00FC6BEF">
        <w:trPr>
          <w:trHeight w:val="208"/>
        </w:trPr>
        <w:tc>
          <w:tcPr>
            <w:tcW w:w="9069" w:type="dxa"/>
            <w:gridSpan w:val="4"/>
            <w:shd w:val="clear" w:color="auto" w:fill="auto"/>
          </w:tcPr>
          <w:p w14:paraId="1E7EF89E" w14:textId="6DBB3301" w:rsidR="008B12F4" w:rsidRPr="00C92244" w:rsidRDefault="004054F5" w:rsidP="00A11067">
            <w:pPr>
              <w:rPr>
                <w:b/>
                <w:lang w:val="en-US"/>
              </w:rPr>
            </w:pPr>
            <w:r>
              <w:rPr>
                <w:noProof/>
              </w:rPr>
              <w:lastRenderedPageBreak/>
              <w:drawing>
                <wp:inline distT="0" distB="0" distL="0" distR="0" wp14:anchorId="41A0A0D4" wp14:editId="4A46BB68">
                  <wp:extent cx="4762500" cy="1009650"/>
                  <wp:effectExtent l="0" t="0" r="0" b="0"/>
                  <wp:docPr id="27" name="Afbeelding 2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 schermopname, Lettertype, nummer&#10;&#10;Automatisch gegenereerde beschrijving"/>
                          <pic:cNvPicPr/>
                        </pic:nvPicPr>
                        <pic:blipFill>
                          <a:blip r:embed="rId52"/>
                          <a:stretch>
                            <a:fillRect/>
                          </a:stretch>
                        </pic:blipFill>
                        <pic:spPr>
                          <a:xfrm>
                            <a:off x="0" y="0"/>
                            <a:ext cx="4762500" cy="1009650"/>
                          </a:xfrm>
                          <a:prstGeom prst="rect">
                            <a:avLst/>
                          </a:prstGeom>
                        </pic:spPr>
                      </pic:pic>
                    </a:graphicData>
                  </a:graphic>
                </wp:inline>
              </w:drawing>
            </w:r>
          </w:p>
        </w:tc>
      </w:tr>
    </w:tbl>
    <w:p w14:paraId="62CB6120" w14:textId="77777777" w:rsidR="005878BD" w:rsidRDefault="005878BD"/>
    <w:p w14:paraId="3BCF986B" w14:textId="1150C612" w:rsidR="00FC6BEF" w:rsidRDefault="00FC6BEF">
      <w:r>
        <w:t xml:space="preserve">Meestal worden deze vergelijkingsoperatoren gebruikt om numerieke waarden met elkaar te vergelijken. Ze kunnen echter ook gebruikt worden om tekstuele </w:t>
      </w:r>
      <w:r w:rsidR="00DD76BF">
        <w:t xml:space="preserve">gegevens als datums en strings </w:t>
      </w:r>
      <w:r>
        <w:t>met elkaar te vergelijken.</w:t>
      </w:r>
      <w:r w:rsidR="009A12FD">
        <w:t xml:space="preserve"> Bij datums wordt er gecontroleerd of de veldwaarde voor of na een bepaalde datum ligt.</w:t>
      </w:r>
    </w:p>
    <w:tbl>
      <w:tblPr>
        <w:tblStyle w:val="TableGrid"/>
        <w:tblW w:w="929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365"/>
        <w:gridCol w:w="870"/>
        <w:gridCol w:w="2060"/>
        <w:gridCol w:w="5002"/>
      </w:tblGrid>
      <w:tr w:rsidR="00F04243" w:rsidRPr="00F72C10" w14:paraId="598518C9" w14:textId="77777777" w:rsidTr="00F04243">
        <w:tc>
          <w:tcPr>
            <w:tcW w:w="2235" w:type="dxa"/>
            <w:gridSpan w:val="2"/>
            <w:shd w:val="clear" w:color="auto" w:fill="0099CC"/>
          </w:tcPr>
          <w:p w14:paraId="6232A6E6" w14:textId="4017D286" w:rsidR="00384B06" w:rsidRPr="00D767F1" w:rsidRDefault="00D767F1" w:rsidP="00A11067">
            <w:pPr>
              <w:rPr>
                <w:rStyle w:val="opvallendChar"/>
                <w:b/>
                <w:bCs/>
                <w:lang w:val="en-US"/>
              </w:rPr>
            </w:pPr>
            <w:r w:rsidRPr="00D767F1">
              <w:rPr>
                <w:rStyle w:val="opvallendChar"/>
                <w:b/>
                <w:bCs/>
                <w:color w:val="FFFFFF" w:themeColor="background1"/>
                <w:lang w:val="en-US"/>
              </w:rPr>
              <w:t>VOORBEELD</w:t>
            </w:r>
          </w:p>
        </w:tc>
        <w:tc>
          <w:tcPr>
            <w:tcW w:w="7062" w:type="dxa"/>
            <w:gridSpan w:val="2"/>
            <w:shd w:val="clear" w:color="auto" w:fill="33CCCC"/>
          </w:tcPr>
          <w:p w14:paraId="4C399E92" w14:textId="5FD3D68F" w:rsidR="00384B06" w:rsidRPr="00F72C10" w:rsidRDefault="00AD4B3E" w:rsidP="00A11067">
            <w:pPr>
              <w:rPr>
                <w:rStyle w:val="opvallendChar"/>
              </w:rPr>
            </w:pPr>
            <w:r w:rsidRPr="00C77C0E">
              <w:rPr>
                <w:b/>
                <w:color w:val="FFFFFF" w:themeColor="background1"/>
              </w:rPr>
              <w:t>GROTER</w:t>
            </w:r>
            <w:r>
              <w:rPr>
                <w:b/>
                <w:color w:val="FFFFFF" w:themeColor="background1"/>
              </w:rPr>
              <w:t xml:space="preserve"> </w:t>
            </w:r>
            <w:r w:rsidR="00284C47">
              <w:rPr>
                <w:b/>
                <w:color w:val="FFFFFF" w:themeColor="background1"/>
              </w:rPr>
              <w:t>DAB</w:t>
            </w:r>
            <w:r w:rsidRPr="00C77C0E">
              <w:rPr>
                <w:b/>
                <w:color w:val="FFFFFF" w:themeColor="background1"/>
              </w:rPr>
              <w:t xml:space="preserve"> </w:t>
            </w:r>
            <w:r>
              <w:rPr>
                <w:b/>
                <w:color w:val="FFFFFF" w:themeColor="background1"/>
              </w:rPr>
              <w:t>MET DATUMS</w:t>
            </w:r>
          </w:p>
        </w:tc>
      </w:tr>
      <w:tr w:rsidR="00F04243" w:rsidRPr="00BD1B36" w14:paraId="58B7D218" w14:textId="77777777" w:rsidTr="00F04243">
        <w:trPr>
          <w:trHeight w:val="208"/>
        </w:trPr>
        <w:tc>
          <w:tcPr>
            <w:tcW w:w="1365" w:type="dxa"/>
            <w:shd w:val="clear" w:color="auto" w:fill="F2F2F2" w:themeFill="background1" w:themeFillShade="F2"/>
          </w:tcPr>
          <w:p w14:paraId="6214B760" w14:textId="77777777" w:rsidR="00384B06" w:rsidRPr="00A230D9" w:rsidRDefault="00384B06" w:rsidP="00A11067">
            <w:pPr>
              <w:rPr>
                <w:b/>
                <w:color w:val="808080" w:themeColor="background1" w:themeShade="80"/>
                <w:lang w:val="en-US"/>
              </w:rPr>
            </w:pPr>
            <w:r w:rsidRPr="00A230D9">
              <w:rPr>
                <w:rStyle w:val="opvallendChar"/>
                <w:color w:val="808080" w:themeColor="background1" w:themeShade="80"/>
                <w:lang w:val="en-US"/>
              </w:rPr>
              <w:t>1</w:t>
            </w:r>
          </w:p>
        </w:tc>
        <w:tc>
          <w:tcPr>
            <w:tcW w:w="7932" w:type="dxa"/>
            <w:gridSpan w:val="3"/>
            <w:shd w:val="clear" w:color="auto" w:fill="F2F2F2" w:themeFill="background1" w:themeFillShade="F2"/>
          </w:tcPr>
          <w:p w14:paraId="4FCBCE57" w14:textId="55FB47FD" w:rsidR="00384B06" w:rsidRPr="00101FAF" w:rsidRDefault="006D1220"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000000" w:themeColor="text1"/>
                <w:lang w:val="en-US"/>
              </w:rPr>
              <w:t>birth_date</w:t>
            </w:r>
            <w:proofErr w:type="spellEnd"/>
            <w:r w:rsidRPr="007136D0">
              <w:rPr>
                <w:rStyle w:val="opvallendChar"/>
                <w:color w:val="000000" w:themeColor="text1"/>
                <w:lang w:val="en-US"/>
              </w:rPr>
              <w:t xml:space="preserve">` </w:t>
            </w:r>
            <w:r w:rsidRPr="007136D0">
              <w:rPr>
                <w:rStyle w:val="opvallendChar"/>
                <w:lang w:val="en-US"/>
              </w:rPr>
              <w:t xml:space="preserve">&gt; </w:t>
            </w:r>
            <w:r w:rsidRPr="000A6AD8">
              <w:rPr>
                <w:rStyle w:val="opvallendChar"/>
                <w:bCs/>
                <w:color w:val="92D050"/>
                <w:lang w:val="en-US"/>
              </w:rPr>
              <w:t>'1990-01-01'</w:t>
            </w:r>
            <w:r w:rsidRPr="007136D0">
              <w:rPr>
                <w:rStyle w:val="opvallendChar"/>
                <w:color w:val="000000" w:themeColor="text1"/>
                <w:lang w:val="en-US"/>
              </w:rPr>
              <w:t>;</w:t>
            </w:r>
          </w:p>
        </w:tc>
      </w:tr>
      <w:tr w:rsidR="00384B06" w:rsidRPr="00EF1162" w14:paraId="708A6768" w14:textId="77777777" w:rsidTr="00F04243">
        <w:trPr>
          <w:trHeight w:val="207"/>
        </w:trPr>
        <w:tc>
          <w:tcPr>
            <w:tcW w:w="9297" w:type="dxa"/>
            <w:gridSpan w:val="4"/>
            <w:shd w:val="clear" w:color="auto" w:fill="auto"/>
          </w:tcPr>
          <w:p w14:paraId="1F03D18A" w14:textId="2C3916B4" w:rsidR="00384B06" w:rsidRPr="00C430B0" w:rsidRDefault="000A6AD8" w:rsidP="00A11067">
            <w:pPr>
              <w:rPr>
                <w:rStyle w:val="opvallendChar"/>
                <w:i/>
                <w:color w:val="0070C0"/>
              </w:rPr>
            </w:pPr>
            <w:r w:rsidRPr="00C430B0">
              <w:rPr>
                <w:rStyle w:val="opvallendChar"/>
                <w:i/>
                <w:color w:val="808080" w:themeColor="background1" w:themeShade="80"/>
              </w:rPr>
              <w:t>Je vraagt alle velden op van de studenten die na 1 januari 1990 geboren zijn (dus vanaf 2 januari 1190).</w:t>
            </w:r>
          </w:p>
        </w:tc>
      </w:tr>
      <w:tr w:rsidR="00F04243" w:rsidRPr="00F72C10" w14:paraId="748D37A1" w14:textId="77777777" w:rsidTr="00F04243">
        <w:tc>
          <w:tcPr>
            <w:tcW w:w="4295" w:type="dxa"/>
            <w:gridSpan w:val="3"/>
            <w:shd w:val="clear" w:color="auto" w:fill="0099CC"/>
          </w:tcPr>
          <w:p w14:paraId="08ADFD8A" w14:textId="2CEC12C6" w:rsidR="00384B06" w:rsidRPr="007136D0" w:rsidRDefault="00384B06" w:rsidP="00A11067">
            <w:pPr>
              <w:rPr>
                <w:rStyle w:val="opvallendChar"/>
                <w:lang w:val="en-US"/>
              </w:rPr>
            </w:pPr>
            <w:r>
              <w:rPr>
                <w:b/>
                <w:color w:val="FFFFFF" w:themeColor="background1"/>
              </w:rPr>
              <w:t>RESULTATENSET</w:t>
            </w:r>
          </w:p>
        </w:tc>
        <w:tc>
          <w:tcPr>
            <w:tcW w:w="5002" w:type="dxa"/>
            <w:shd w:val="clear" w:color="auto" w:fill="33CCCC"/>
          </w:tcPr>
          <w:p w14:paraId="15E45B3F" w14:textId="71DB3F41" w:rsidR="00384B06" w:rsidRPr="00F72C10" w:rsidRDefault="00284C47" w:rsidP="00A11067">
            <w:pPr>
              <w:rPr>
                <w:rStyle w:val="opvallendChar"/>
              </w:rPr>
            </w:pPr>
            <w:r w:rsidRPr="00C77C0E">
              <w:rPr>
                <w:b/>
                <w:color w:val="FFFFFF" w:themeColor="background1"/>
              </w:rPr>
              <w:t>GROTER</w:t>
            </w:r>
            <w:r>
              <w:rPr>
                <w:b/>
                <w:color w:val="FFFFFF" w:themeColor="background1"/>
              </w:rPr>
              <w:t xml:space="preserve"> DAB</w:t>
            </w:r>
            <w:r w:rsidRPr="00C77C0E">
              <w:rPr>
                <w:b/>
                <w:color w:val="FFFFFF" w:themeColor="background1"/>
              </w:rPr>
              <w:t xml:space="preserve"> </w:t>
            </w:r>
            <w:r>
              <w:rPr>
                <w:b/>
                <w:color w:val="FFFFFF" w:themeColor="background1"/>
              </w:rPr>
              <w:t>MET DATUMS</w:t>
            </w:r>
          </w:p>
        </w:tc>
      </w:tr>
      <w:tr w:rsidR="00384B06" w:rsidRPr="00C92244" w14:paraId="48AE1DBC" w14:textId="77777777" w:rsidTr="00F04243">
        <w:trPr>
          <w:trHeight w:val="208"/>
        </w:trPr>
        <w:tc>
          <w:tcPr>
            <w:tcW w:w="9297" w:type="dxa"/>
            <w:gridSpan w:val="4"/>
            <w:shd w:val="clear" w:color="auto" w:fill="auto"/>
          </w:tcPr>
          <w:p w14:paraId="689C2115" w14:textId="454DB303" w:rsidR="00384B06" w:rsidRPr="00C92244" w:rsidRDefault="00C92F44" w:rsidP="00A11067">
            <w:pPr>
              <w:rPr>
                <w:b/>
                <w:lang w:val="en-US"/>
              </w:rPr>
            </w:pPr>
            <w:r>
              <w:rPr>
                <w:noProof/>
              </w:rPr>
              <w:drawing>
                <wp:inline distT="0" distB="0" distL="0" distR="0" wp14:anchorId="50D95E6B" wp14:editId="3E081107">
                  <wp:extent cx="5760720" cy="1245870"/>
                  <wp:effectExtent l="0" t="0" r="0" b="0"/>
                  <wp:docPr id="28" name="Afbeelding 2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 schermopname, Lettertype, nummer&#10;&#10;Automatisch gegenereerde beschrijving"/>
                          <pic:cNvPicPr/>
                        </pic:nvPicPr>
                        <pic:blipFill>
                          <a:blip r:embed="rId53"/>
                          <a:stretch>
                            <a:fillRect/>
                          </a:stretch>
                        </pic:blipFill>
                        <pic:spPr>
                          <a:xfrm>
                            <a:off x="0" y="0"/>
                            <a:ext cx="5760720" cy="1245870"/>
                          </a:xfrm>
                          <a:prstGeom prst="rect">
                            <a:avLst/>
                          </a:prstGeom>
                        </pic:spPr>
                      </pic:pic>
                    </a:graphicData>
                  </a:graphic>
                </wp:inline>
              </w:drawing>
            </w:r>
          </w:p>
        </w:tc>
      </w:tr>
    </w:tbl>
    <w:p w14:paraId="4EC06576" w14:textId="77777777" w:rsidR="00CE22B4" w:rsidRDefault="00CE22B4" w:rsidP="00CE22B4"/>
    <w:p w14:paraId="4E3FD329" w14:textId="03C08450" w:rsidR="005878BD" w:rsidRDefault="005878BD" w:rsidP="005878BD">
      <w:r>
        <w:t xml:space="preserve">Bij andere tekstuele waarden </w:t>
      </w:r>
      <w:r w:rsidR="00391E22">
        <w:t>wordt de a</w:t>
      </w:r>
      <w:r w:rsidR="00E7013C">
        <w:t xml:space="preserve">lfabetische volgorde </w:t>
      </w:r>
      <w:r w:rsidR="009F141C">
        <w:t>vergeleken</w:t>
      </w:r>
      <w:r w:rsidR="00E7013C">
        <w:t>.</w:t>
      </w:r>
    </w:p>
    <w:tbl>
      <w:tblPr>
        <w:tblStyle w:val="TableGrid"/>
        <w:tblW w:w="913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392"/>
        <w:gridCol w:w="980"/>
        <w:gridCol w:w="1260"/>
        <w:gridCol w:w="6502"/>
      </w:tblGrid>
      <w:tr w:rsidR="005C0E16" w:rsidRPr="00F72C10" w14:paraId="6AA26C21" w14:textId="77777777" w:rsidTr="00A11067">
        <w:tc>
          <w:tcPr>
            <w:tcW w:w="1372" w:type="dxa"/>
            <w:gridSpan w:val="2"/>
            <w:shd w:val="clear" w:color="auto" w:fill="0099CC"/>
          </w:tcPr>
          <w:p w14:paraId="0D8C4A1E" w14:textId="77777777" w:rsidR="005C0E16" w:rsidRPr="007136D0" w:rsidRDefault="005C0E16" w:rsidP="00A11067">
            <w:pPr>
              <w:rPr>
                <w:rStyle w:val="opvallendChar"/>
                <w:lang w:val="en-US"/>
              </w:rPr>
            </w:pPr>
            <w:r w:rsidRPr="00565955">
              <w:rPr>
                <w:b/>
                <w:color w:val="FFFFFF" w:themeColor="background1"/>
              </w:rPr>
              <w:t>VOORBEELD</w:t>
            </w:r>
            <w:r>
              <w:rPr>
                <w:b/>
                <w:color w:val="FFFFFF" w:themeColor="background1"/>
              </w:rPr>
              <w:t xml:space="preserve"> </w:t>
            </w:r>
          </w:p>
        </w:tc>
        <w:tc>
          <w:tcPr>
            <w:tcW w:w="7762" w:type="dxa"/>
            <w:gridSpan w:val="2"/>
            <w:shd w:val="clear" w:color="auto" w:fill="33CCCC"/>
          </w:tcPr>
          <w:p w14:paraId="5A041B91" w14:textId="6D3A81E1" w:rsidR="005C0E16" w:rsidRPr="00F72C10" w:rsidRDefault="005C0E16" w:rsidP="00A11067">
            <w:pPr>
              <w:rPr>
                <w:rStyle w:val="opvallendChar"/>
              </w:rPr>
            </w:pPr>
            <w:r w:rsidRPr="00C77C0E">
              <w:rPr>
                <w:b/>
                <w:color w:val="FFFFFF" w:themeColor="background1"/>
              </w:rPr>
              <w:t>GROTER</w:t>
            </w:r>
            <w:r>
              <w:rPr>
                <w:b/>
                <w:color w:val="FFFFFF" w:themeColor="background1"/>
              </w:rPr>
              <w:t xml:space="preserve"> / KLEINER </w:t>
            </w:r>
            <w:r w:rsidRPr="00C77C0E">
              <w:rPr>
                <w:b/>
                <w:color w:val="FFFFFF" w:themeColor="background1"/>
              </w:rPr>
              <w:t xml:space="preserve">OF GELIJK AAN </w:t>
            </w:r>
            <w:r>
              <w:rPr>
                <w:b/>
                <w:color w:val="FFFFFF" w:themeColor="background1"/>
              </w:rPr>
              <w:t>MET STRINGS</w:t>
            </w:r>
          </w:p>
        </w:tc>
      </w:tr>
      <w:tr w:rsidR="005C0E16" w:rsidRPr="00BD1B36" w14:paraId="7A2C547E" w14:textId="77777777" w:rsidTr="007A256B">
        <w:trPr>
          <w:trHeight w:val="208"/>
        </w:trPr>
        <w:tc>
          <w:tcPr>
            <w:tcW w:w="392" w:type="dxa"/>
            <w:shd w:val="clear" w:color="auto" w:fill="F2F2F2" w:themeFill="background1" w:themeFillShade="F2"/>
          </w:tcPr>
          <w:p w14:paraId="741B21C0" w14:textId="77777777" w:rsidR="005C0E16" w:rsidRPr="00A230D9" w:rsidRDefault="005C0E16" w:rsidP="00A11067">
            <w:pPr>
              <w:rPr>
                <w:b/>
                <w:color w:val="808080" w:themeColor="background1" w:themeShade="80"/>
                <w:lang w:val="en-US"/>
              </w:rPr>
            </w:pPr>
            <w:r w:rsidRPr="00A230D9">
              <w:rPr>
                <w:rStyle w:val="opvallendChar"/>
                <w:color w:val="808080" w:themeColor="background1" w:themeShade="80"/>
                <w:lang w:val="en-US"/>
              </w:rPr>
              <w:t>1</w:t>
            </w:r>
          </w:p>
        </w:tc>
        <w:tc>
          <w:tcPr>
            <w:tcW w:w="8742" w:type="dxa"/>
            <w:gridSpan w:val="3"/>
            <w:shd w:val="clear" w:color="auto" w:fill="F2F2F2" w:themeFill="background1" w:themeFillShade="F2"/>
          </w:tcPr>
          <w:p w14:paraId="4FEAB4F1" w14:textId="612AA4E8" w:rsidR="005C0E16" w:rsidRPr="00101FAF" w:rsidRDefault="005C0E16"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00D767F1">
              <w:rPr>
                <w:rStyle w:val="opvallendChar"/>
                <w:color w:val="000000" w:themeColor="text1"/>
                <w:lang w:val="en-US"/>
              </w:rPr>
              <w:t>first</w:t>
            </w:r>
            <w:r w:rsidR="00A8626C">
              <w:rPr>
                <w:rStyle w:val="opvallendChar"/>
                <w:color w:val="000000" w:themeColor="text1"/>
                <w:lang w:val="en-US"/>
              </w:rPr>
              <w:t>_</w:t>
            </w:r>
            <w:r>
              <w:rPr>
                <w:rStyle w:val="opvallendChar"/>
                <w:color w:val="000000" w:themeColor="text1"/>
                <w:lang w:val="en-US"/>
              </w:rPr>
              <w:t>name</w:t>
            </w:r>
            <w:proofErr w:type="spellEnd"/>
            <w:r w:rsidRPr="007136D0">
              <w:rPr>
                <w:rStyle w:val="opvallendChar"/>
                <w:color w:val="000000" w:themeColor="text1"/>
                <w:lang w:val="en-US"/>
              </w:rPr>
              <w:t xml:space="preserve">` </w:t>
            </w:r>
            <w:r w:rsidRPr="007136D0">
              <w:rPr>
                <w:rStyle w:val="opvallendChar"/>
                <w:lang w:val="en-US"/>
              </w:rPr>
              <w:t xml:space="preserve">&gt; </w:t>
            </w:r>
            <w:r w:rsidRPr="000A6AD8">
              <w:rPr>
                <w:rStyle w:val="opvallendChar"/>
                <w:bCs/>
                <w:color w:val="92D050"/>
                <w:lang w:val="en-US"/>
              </w:rPr>
              <w:t>'</w:t>
            </w:r>
            <w:r w:rsidR="00F13D50">
              <w:rPr>
                <w:rStyle w:val="opvallendChar"/>
                <w:bCs/>
                <w:color w:val="92D050"/>
                <w:lang w:val="en-US"/>
              </w:rPr>
              <w:t>Marcel</w:t>
            </w:r>
            <w:r w:rsidRPr="000A6AD8">
              <w:rPr>
                <w:rStyle w:val="opvallendChar"/>
                <w:bCs/>
                <w:color w:val="92D050"/>
                <w:lang w:val="en-US"/>
              </w:rPr>
              <w:t>'</w:t>
            </w:r>
            <w:r w:rsidRPr="007136D0">
              <w:rPr>
                <w:rStyle w:val="opvallendChar"/>
                <w:color w:val="000000" w:themeColor="text1"/>
                <w:lang w:val="en-US"/>
              </w:rPr>
              <w:t>;</w:t>
            </w:r>
          </w:p>
        </w:tc>
      </w:tr>
      <w:tr w:rsidR="005C0E16" w:rsidRPr="00EF1162" w14:paraId="046F149A" w14:textId="77777777" w:rsidTr="00A11067">
        <w:trPr>
          <w:trHeight w:val="207"/>
        </w:trPr>
        <w:tc>
          <w:tcPr>
            <w:tcW w:w="9134" w:type="dxa"/>
            <w:gridSpan w:val="4"/>
            <w:shd w:val="clear" w:color="auto" w:fill="auto"/>
          </w:tcPr>
          <w:p w14:paraId="11B268E7" w14:textId="0F44341E" w:rsidR="005C0E16" w:rsidRPr="00C430B0" w:rsidRDefault="005C0E16" w:rsidP="00A11067">
            <w:pPr>
              <w:rPr>
                <w:rStyle w:val="opvallendChar"/>
                <w:i/>
                <w:color w:val="0070C0"/>
              </w:rPr>
            </w:pPr>
            <w:r w:rsidRPr="00C430B0">
              <w:rPr>
                <w:rStyle w:val="opvallendChar"/>
                <w:i/>
                <w:color w:val="808080" w:themeColor="background1" w:themeShade="80"/>
              </w:rPr>
              <w:t xml:space="preserve">Je vraagt alle velden op van de studenten </w:t>
            </w:r>
            <w:r w:rsidR="00C43339" w:rsidRPr="00C430B0">
              <w:rPr>
                <w:rStyle w:val="opvallendChar"/>
                <w:i/>
                <w:color w:val="808080" w:themeColor="background1" w:themeShade="80"/>
              </w:rPr>
              <w:t xml:space="preserve">waarvan de </w:t>
            </w:r>
            <w:r w:rsidR="007A256B" w:rsidRPr="00C430B0">
              <w:rPr>
                <w:rStyle w:val="opvallendChar"/>
                <w:i/>
                <w:color w:val="808080" w:themeColor="background1" w:themeShade="80"/>
              </w:rPr>
              <w:t xml:space="preserve">voornaam alfabetisch achter ‘Marcel’ </w:t>
            </w:r>
            <w:r w:rsidR="003F6585" w:rsidRPr="00C430B0">
              <w:rPr>
                <w:rStyle w:val="opvallendChar"/>
                <w:i/>
                <w:color w:val="808080" w:themeColor="background1" w:themeShade="80"/>
              </w:rPr>
              <w:t>gerangschikt zou worden</w:t>
            </w:r>
            <w:r w:rsidR="007A256B" w:rsidRPr="00C430B0">
              <w:rPr>
                <w:rStyle w:val="opvallendChar"/>
                <w:i/>
                <w:color w:val="808080" w:themeColor="background1" w:themeShade="80"/>
              </w:rPr>
              <w:t>.</w:t>
            </w:r>
            <w:r w:rsidR="000C6789" w:rsidRPr="00C430B0">
              <w:rPr>
                <w:rStyle w:val="opvallendChar"/>
                <w:i/>
                <w:color w:val="808080" w:themeColor="background1" w:themeShade="80"/>
              </w:rPr>
              <w:t xml:space="preserve"> </w:t>
            </w:r>
          </w:p>
        </w:tc>
      </w:tr>
      <w:tr w:rsidR="003F6585" w:rsidRPr="00F72C10" w14:paraId="15126497" w14:textId="77777777" w:rsidTr="003F6585">
        <w:tc>
          <w:tcPr>
            <w:tcW w:w="2632" w:type="dxa"/>
            <w:gridSpan w:val="3"/>
            <w:shd w:val="clear" w:color="auto" w:fill="0099CC"/>
          </w:tcPr>
          <w:p w14:paraId="22B1E046" w14:textId="77777777" w:rsidR="003F6585" w:rsidRPr="007136D0" w:rsidRDefault="003F6585" w:rsidP="00A11067">
            <w:pPr>
              <w:rPr>
                <w:rStyle w:val="opvallendChar"/>
                <w:lang w:val="en-US"/>
              </w:rPr>
            </w:pPr>
            <w:r>
              <w:rPr>
                <w:b/>
                <w:color w:val="FFFFFF" w:themeColor="background1"/>
              </w:rPr>
              <w:t>RESULTATENSET</w:t>
            </w:r>
          </w:p>
        </w:tc>
        <w:tc>
          <w:tcPr>
            <w:tcW w:w="6502" w:type="dxa"/>
            <w:shd w:val="clear" w:color="auto" w:fill="33CCCC"/>
          </w:tcPr>
          <w:p w14:paraId="1CF5999A" w14:textId="77777777" w:rsidR="003F6585" w:rsidRPr="00F72C10" w:rsidRDefault="003F6585" w:rsidP="00A11067">
            <w:pPr>
              <w:rPr>
                <w:rStyle w:val="opvallendChar"/>
              </w:rPr>
            </w:pPr>
            <w:r w:rsidRPr="00C77C0E">
              <w:rPr>
                <w:b/>
                <w:color w:val="FFFFFF" w:themeColor="background1"/>
              </w:rPr>
              <w:t>GROTER</w:t>
            </w:r>
            <w:r>
              <w:rPr>
                <w:b/>
                <w:color w:val="FFFFFF" w:themeColor="background1"/>
              </w:rPr>
              <w:t xml:space="preserve"> / KLEINER </w:t>
            </w:r>
            <w:r w:rsidRPr="00C77C0E">
              <w:rPr>
                <w:b/>
                <w:color w:val="FFFFFF" w:themeColor="background1"/>
              </w:rPr>
              <w:t xml:space="preserve">OF GELIJK AAN </w:t>
            </w:r>
            <w:r>
              <w:rPr>
                <w:b/>
                <w:color w:val="FFFFFF" w:themeColor="background1"/>
              </w:rPr>
              <w:t>MET DATUMS</w:t>
            </w:r>
          </w:p>
        </w:tc>
      </w:tr>
      <w:tr w:rsidR="003F6585" w:rsidRPr="00C92244" w14:paraId="7409EFC0" w14:textId="77777777" w:rsidTr="00A11067">
        <w:trPr>
          <w:trHeight w:val="208"/>
        </w:trPr>
        <w:tc>
          <w:tcPr>
            <w:tcW w:w="9134" w:type="dxa"/>
            <w:gridSpan w:val="4"/>
            <w:shd w:val="clear" w:color="auto" w:fill="auto"/>
          </w:tcPr>
          <w:p w14:paraId="7DA9BECE" w14:textId="48BD0571" w:rsidR="003F6585" w:rsidRPr="00BD1B36" w:rsidRDefault="003F6585" w:rsidP="00A11067">
            <w:pPr>
              <w:rPr>
                <w:b/>
              </w:rPr>
            </w:pPr>
          </w:p>
        </w:tc>
      </w:tr>
    </w:tbl>
    <w:p w14:paraId="420A575F" w14:textId="722FFD32" w:rsidR="00C92F44" w:rsidRPr="00CE22B4" w:rsidRDefault="00C430B0" w:rsidP="00CE22B4">
      <w:r w:rsidRPr="00C430B0">
        <w:rPr>
          <w:noProof/>
        </w:rPr>
        <w:drawing>
          <wp:inline distT="0" distB="0" distL="0" distR="0" wp14:anchorId="36115443" wp14:editId="15A9FD59">
            <wp:extent cx="5731510" cy="1133475"/>
            <wp:effectExtent l="0" t="0" r="2540" b="9525"/>
            <wp:docPr id="163911941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9414" name="Afbeelding 1" descr="Afbeelding met tekst, schermopname, Lettertype, nummer&#10;&#10;Automatisch gegenereerde beschrijving"/>
                    <pic:cNvPicPr/>
                  </pic:nvPicPr>
                  <pic:blipFill>
                    <a:blip r:embed="rId54"/>
                    <a:stretch>
                      <a:fillRect/>
                    </a:stretch>
                  </pic:blipFill>
                  <pic:spPr>
                    <a:xfrm>
                      <a:off x="0" y="0"/>
                      <a:ext cx="5731510" cy="1133475"/>
                    </a:xfrm>
                    <a:prstGeom prst="rect">
                      <a:avLst/>
                    </a:prstGeom>
                  </pic:spPr>
                </pic:pic>
              </a:graphicData>
            </a:graphic>
          </wp:inline>
        </w:drawing>
      </w:r>
    </w:p>
    <w:p w14:paraId="1831FCA9" w14:textId="1F1349BA" w:rsidR="009508CF" w:rsidRDefault="00C430B0" w:rsidP="00C430B0">
      <w:pPr>
        <w:pStyle w:val="Heading2"/>
      </w:pPr>
      <w:r>
        <w:lastRenderedPageBreak/>
        <w:t>(not) between</w:t>
      </w:r>
    </w:p>
    <w:p w14:paraId="7C717876" w14:textId="77777777" w:rsidR="004D5D9A" w:rsidRDefault="004D5D9A" w:rsidP="004D5D9A">
      <w:r>
        <w:t xml:space="preserve">Met </w:t>
      </w:r>
      <w:r w:rsidRPr="00AE7DAE">
        <w:rPr>
          <w:rStyle w:val="opvallendChar"/>
        </w:rPr>
        <w:t>BETWEEN</w:t>
      </w:r>
      <w:r>
        <w:t xml:space="preserve"> kan je de waarden opvragen die tussen een opgegeven bereik liggen (inclusief de begin- en eindwaarde).</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1056"/>
        <w:gridCol w:w="50"/>
        <w:gridCol w:w="375"/>
        <w:gridCol w:w="7041"/>
      </w:tblGrid>
      <w:tr w:rsidR="00284C47" w:rsidRPr="001F394B" w14:paraId="46614DBC" w14:textId="77777777" w:rsidTr="00C148C6">
        <w:tc>
          <w:tcPr>
            <w:tcW w:w="1610" w:type="dxa"/>
            <w:gridSpan w:val="3"/>
            <w:shd w:val="clear" w:color="auto" w:fill="0099CC"/>
          </w:tcPr>
          <w:p w14:paraId="7F2A2D69" w14:textId="77777777" w:rsidR="00284C47" w:rsidRPr="001F394B" w:rsidRDefault="00284C47" w:rsidP="00A11067">
            <w:pPr>
              <w:rPr>
                <w:b/>
              </w:rPr>
            </w:pPr>
            <w:r w:rsidRPr="005278C8">
              <w:rPr>
                <w:b/>
                <w:color w:val="FFFFFF" w:themeColor="background1"/>
              </w:rPr>
              <w:t>SYNTAX</w:t>
            </w:r>
          </w:p>
        </w:tc>
        <w:tc>
          <w:tcPr>
            <w:tcW w:w="7416" w:type="dxa"/>
            <w:gridSpan w:val="2"/>
            <w:shd w:val="clear" w:color="auto" w:fill="33CCCC"/>
          </w:tcPr>
          <w:p w14:paraId="101D12A7" w14:textId="237CD2A6" w:rsidR="00284C47" w:rsidRPr="00F04243" w:rsidRDefault="00F04243" w:rsidP="00A11067">
            <w:pPr>
              <w:rPr>
                <w:b/>
              </w:rPr>
            </w:pPr>
            <w:r w:rsidRPr="00F04243">
              <w:rPr>
                <w:b/>
                <w:color w:val="FFFFFF" w:themeColor="background1"/>
              </w:rPr>
              <w:t>BETWEEN</w:t>
            </w:r>
          </w:p>
        </w:tc>
      </w:tr>
      <w:tr w:rsidR="00284C47" w:rsidRPr="002F6CAB" w14:paraId="3FF79247" w14:textId="77777777" w:rsidTr="00C148C6">
        <w:trPr>
          <w:trHeight w:val="170"/>
        </w:trPr>
        <w:tc>
          <w:tcPr>
            <w:tcW w:w="504" w:type="dxa"/>
            <w:shd w:val="clear" w:color="auto" w:fill="F2F2F2" w:themeFill="background1" w:themeFillShade="F2"/>
          </w:tcPr>
          <w:p w14:paraId="1DF00090" w14:textId="77777777" w:rsidR="00284C47" w:rsidRPr="00EF1AB2" w:rsidRDefault="00284C47"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1B5250EF" w14:textId="1FFC8087" w:rsidR="00284C47" w:rsidRPr="002F6CAB" w:rsidRDefault="002F6CAB"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sidRPr="00B57D36">
              <w:rPr>
                <w:rStyle w:val="opvallendChar"/>
              </w:rPr>
              <w:t>BETWEEN</w:t>
            </w:r>
            <w:r>
              <w:rPr>
                <w:rStyle w:val="opvallendChar"/>
              </w:rPr>
              <w:t xml:space="preserve"> </w:t>
            </w:r>
            <w:r w:rsidRPr="00B57D36">
              <w:rPr>
                <w:rStyle w:val="opvallendChar"/>
                <w:color w:val="808080" w:themeColor="background1" w:themeShade="80"/>
              </w:rPr>
              <w:t>waarde1</w:t>
            </w:r>
            <w:r>
              <w:rPr>
                <w:rStyle w:val="opvallendChar"/>
              </w:rPr>
              <w:t xml:space="preserve"> AND </w:t>
            </w:r>
            <w:r w:rsidRPr="00B57D36">
              <w:rPr>
                <w:rStyle w:val="opvallendChar"/>
                <w:color w:val="808080" w:themeColor="background1" w:themeShade="80"/>
              </w:rPr>
              <w:t>waarde2</w:t>
            </w:r>
            <w:r w:rsidRPr="00180E50">
              <w:rPr>
                <w:rStyle w:val="opvallendChar"/>
                <w:color w:val="000000" w:themeColor="text1"/>
              </w:rPr>
              <w:t>;</w:t>
            </w:r>
          </w:p>
        </w:tc>
      </w:tr>
      <w:tr w:rsidR="00284C47" w:rsidRPr="00F72C10" w14:paraId="1D05BDD2" w14:textId="77777777" w:rsidTr="00C148C6">
        <w:tc>
          <w:tcPr>
            <w:tcW w:w="1560" w:type="dxa"/>
            <w:gridSpan w:val="2"/>
            <w:shd w:val="clear" w:color="auto" w:fill="0099CC"/>
          </w:tcPr>
          <w:p w14:paraId="0049D3A2" w14:textId="41E2FD1C" w:rsidR="00284C47" w:rsidRPr="007136D0" w:rsidRDefault="00284C47" w:rsidP="00A11067">
            <w:pPr>
              <w:rPr>
                <w:rStyle w:val="opvallendChar"/>
                <w:lang w:val="en-US"/>
              </w:rPr>
            </w:pPr>
            <w:r w:rsidRPr="00565955">
              <w:rPr>
                <w:b/>
                <w:color w:val="FFFFFF" w:themeColor="background1"/>
              </w:rPr>
              <w:t>VOORBEELD</w:t>
            </w:r>
            <w:r>
              <w:rPr>
                <w:b/>
                <w:color w:val="FFFFFF" w:themeColor="background1"/>
              </w:rPr>
              <w:t xml:space="preserve"> </w:t>
            </w:r>
            <w:r w:rsidR="002F6CAB">
              <w:rPr>
                <w:b/>
                <w:color w:val="FFFFFF" w:themeColor="background1"/>
              </w:rPr>
              <w:t xml:space="preserve"> 1</w:t>
            </w:r>
          </w:p>
        </w:tc>
        <w:tc>
          <w:tcPr>
            <w:tcW w:w="7466" w:type="dxa"/>
            <w:gridSpan w:val="3"/>
            <w:shd w:val="clear" w:color="auto" w:fill="33CCCC"/>
          </w:tcPr>
          <w:p w14:paraId="2B48A59A" w14:textId="5348B5FE" w:rsidR="00284C47" w:rsidRPr="00F72C10" w:rsidRDefault="00F04243" w:rsidP="00A11067">
            <w:pPr>
              <w:rPr>
                <w:rStyle w:val="opvallendChar"/>
              </w:rPr>
            </w:pPr>
            <w:r w:rsidRPr="00F04243">
              <w:rPr>
                <w:b/>
                <w:color w:val="FFFFFF" w:themeColor="background1"/>
              </w:rPr>
              <w:t>BETWEEN</w:t>
            </w:r>
          </w:p>
        </w:tc>
      </w:tr>
      <w:tr w:rsidR="00284C47" w:rsidRPr="00BD1B36" w14:paraId="12A82F52" w14:textId="77777777" w:rsidTr="00C148C6">
        <w:trPr>
          <w:trHeight w:val="208"/>
        </w:trPr>
        <w:tc>
          <w:tcPr>
            <w:tcW w:w="504" w:type="dxa"/>
            <w:shd w:val="clear" w:color="auto" w:fill="F2F2F2" w:themeFill="background1" w:themeFillShade="F2"/>
          </w:tcPr>
          <w:p w14:paraId="004FDDFC" w14:textId="77777777" w:rsidR="00284C47" w:rsidRPr="00A230D9" w:rsidRDefault="00284C47"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1303C4F9" w14:textId="35F2732B" w:rsidR="00284C47" w:rsidRPr="00101FAF" w:rsidRDefault="007059E1"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courses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max_students</w:t>
            </w:r>
            <w:proofErr w:type="spellEnd"/>
            <w:r w:rsidRPr="007136D0">
              <w:rPr>
                <w:rStyle w:val="opvallendChar"/>
                <w:color w:val="000000" w:themeColor="text1"/>
                <w:lang w:val="en-US"/>
              </w:rPr>
              <w:t xml:space="preserve">` </w:t>
            </w:r>
            <w:r w:rsidRPr="007136D0">
              <w:rPr>
                <w:rStyle w:val="opvallendChar"/>
                <w:lang w:val="en-US"/>
              </w:rPr>
              <w:t xml:space="preserve">BETWEEN </w:t>
            </w:r>
            <w:r w:rsidRPr="007136D0">
              <w:rPr>
                <w:rStyle w:val="opvallendChar"/>
                <w:color w:val="808080" w:themeColor="background1" w:themeShade="80"/>
                <w:lang w:val="en-US"/>
              </w:rPr>
              <w:t>1</w:t>
            </w:r>
            <w:r w:rsidRPr="007136D0">
              <w:rPr>
                <w:rStyle w:val="opvallendChar"/>
                <w:lang w:val="en-US"/>
              </w:rPr>
              <w:t xml:space="preserve"> AND </w:t>
            </w:r>
            <w:r w:rsidRPr="007136D0">
              <w:rPr>
                <w:rStyle w:val="opvallendChar"/>
                <w:color w:val="808080" w:themeColor="background1" w:themeShade="80"/>
                <w:lang w:val="en-US"/>
              </w:rPr>
              <w:t>10</w:t>
            </w:r>
            <w:r w:rsidRPr="007136D0">
              <w:rPr>
                <w:rStyle w:val="opvallendChar"/>
                <w:color w:val="000000" w:themeColor="text1"/>
                <w:lang w:val="en-US"/>
              </w:rPr>
              <w:t>;</w:t>
            </w:r>
          </w:p>
        </w:tc>
      </w:tr>
      <w:tr w:rsidR="00284C47" w:rsidRPr="00101FAF" w14:paraId="0C0A884E" w14:textId="77777777" w:rsidTr="00C148C6">
        <w:trPr>
          <w:trHeight w:val="207"/>
        </w:trPr>
        <w:tc>
          <w:tcPr>
            <w:tcW w:w="9026" w:type="dxa"/>
            <w:gridSpan w:val="5"/>
            <w:shd w:val="clear" w:color="auto" w:fill="auto"/>
          </w:tcPr>
          <w:p w14:paraId="592C1ABC" w14:textId="1C8BFF90" w:rsidR="00284C47" w:rsidRPr="00101FAF" w:rsidRDefault="000D4395" w:rsidP="00A11067">
            <w:pPr>
              <w:rPr>
                <w:rStyle w:val="opvallendChar"/>
                <w:iCs/>
                <w:color w:val="0070C0"/>
              </w:rPr>
            </w:pPr>
            <w:r w:rsidRPr="000D4395">
              <w:rPr>
                <w:rStyle w:val="opvallendChar"/>
                <w:i/>
                <w:color w:val="808080" w:themeColor="background1" w:themeShade="80"/>
              </w:rPr>
              <w:t>Je vraagt alle velden op van de cursussen die maximaal tussen de 1 en 10 studenten toelaten. Beide waarden zijn inclusief (tellen mee). 1 en 10 kunnen dus, 0 en 11 niet.</w:t>
            </w:r>
          </w:p>
        </w:tc>
      </w:tr>
      <w:tr w:rsidR="00284C47" w:rsidRPr="00F72C10" w14:paraId="2C381E81" w14:textId="77777777" w:rsidTr="00C148C6">
        <w:tc>
          <w:tcPr>
            <w:tcW w:w="1985" w:type="dxa"/>
            <w:gridSpan w:val="4"/>
            <w:shd w:val="clear" w:color="auto" w:fill="0099CC"/>
          </w:tcPr>
          <w:p w14:paraId="0B1BD482" w14:textId="4749C474" w:rsidR="00284C47" w:rsidRPr="007136D0" w:rsidRDefault="00284C47" w:rsidP="00A11067">
            <w:pPr>
              <w:rPr>
                <w:rStyle w:val="opvallendChar"/>
                <w:lang w:val="en-US"/>
              </w:rPr>
            </w:pPr>
            <w:r>
              <w:rPr>
                <w:b/>
                <w:color w:val="FFFFFF" w:themeColor="background1"/>
              </w:rPr>
              <w:t>RESULTATENSET</w:t>
            </w:r>
            <w:r w:rsidR="00C148C6">
              <w:rPr>
                <w:b/>
                <w:color w:val="FFFFFF" w:themeColor="background1"/>
              </w:rPr>
              <w:t xml:space="preserve"> </w:t>
            </w:r>
            <w:r w:rsidR="00C148C6">
              <w:rPr>
                <w:color w:val="FFFFFF" w:themeColor="background1"/>
              </w:rPr>
              <w:t>1</w:t>
            </w:r>
          </w:p>
        </w:tc>
        <w:tc>
          <w:tcPr>
            <w:tcW w:w="7041" w:type="dxa"/>
            <w:shd w:val="clear" w:color="auto" w:fill="33CCCC"/>
          </w:tcPr>
          <w:p w14:paraId="45B42D3C" w14:textId="277AB933" w:rsidR="00284C47" w:rsidRPr="00F72C10" w:rsidRDefault="00F04243" w:rsidP="00A11067">
            <w:pPr>
              <w:rPr>
                <w:rStyle w:val="opvallendChar"/>
              </w:rPr>
            </w:pPr>
            <w:r w:rsidRPr="00F04243">
              <w:rPr>
                <w:b/>
                <w:color w:val="FFFFFF" w:themeColor="background1"/>
              </w:rPr>
              <w:t>BETWEEN</w:t>
            </w:r>
          </w:p>
        </w:tc>
      </w:tr>
      <w:tr w:rsidR="00284C47" w:rsidRPr="00C92244" w14:paraId="43E7FA50" w14:textId="77777777" w:rsidTr="00C148C6">
        <w:trPr>
          <w:trHeight w:val="208"/>
        </w:trPr>
        <w:tc>
          <w:tcPr>
            <w:tcW w:w="9026" w:type="dxa"/>
            <w:gridSpan w:val="5"/>
            <w:shd w:val="clear" w:color="auto" w:fill="auto"/>
          </w:tcPr>
          <w:p w14:paraId="7FF70E2E" w14:textId="29AC6139" w:rsidR="00284C47" w:rsidRPr="00C92244" w:rsidRDefault="00C148C6" w:rsidP="00A11067">
            <w:pPr>
              <w:rPr>
                <w:b/>
                <w:lang w:val="en-US"/>
              </w:rPr>
            </w:pPr>
            <w:r>
              <w:rPr>
                <w:noProof/>
              </w:rPr>
              <w:drawing>
                <wp:inline distT="0" distB="0" distL="0" distR="0" wp14:anchorId="551A80BA" wp14:editId="74C9422C">
                  <wp:extent cx="4276725" cy="714375"/>
                  <wp:effectExtent l="0" t="0" r="9525" b="9525"/>
                  <wp:docPr id="24" name="Afbeelding 2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opname, Lettertype, lijn&#10;&#10;Automatisch gegenereerde beschrijving"/>
                          <pic:cNvPicPr/>
                        </pic:nvPicPr>
                        <pic:blipFill>
                          <a:blip r:embed="rId55"/>
                          <a:stretch>
                            <a:fillRect/>
                          </a:stretch>
                        </pic:blipFill>
                        <pic:spPr>
                          <a:xfrm>
                            <a:off x="0" y="0"/>
                            <a:ext cx="4276725" cy="714375"/>
                          </a:xfrm>
                          <a:prstGeom prst="rect">
                            <a:avLst/>
                          </a:prstGeom>
                        </pic:spPr>
                      </pic:pic>
                    </a:graphicData>
                  </a:graphic>
                </wp:inline>
              </w:drawing>
            </w:r>
          </w:p>
        </w:tc>
      </w:tr>
      <w:tr w:rsidR="00C148C6" w:rsidRPr="00F72C10" w14:paraId="11AF0C21" w14:textId="77777777" w:rsidTr="00C148C6">
        <w:tc>
          <w:tcPr>
            <w:tcW w:w="1560" w:type="dxa"/>
            <w:gridSpan w:val="2"/>
            <w:shd w:val="clear" w:color="auto" w:fill="0099CC"/>
          </w:tcPr>
          <w:p w14:paraId="10F7DE93" w14:textId="470C85C3" w:rsidR="00C148C6" w:rsidRPr="007136D0" w:rsidRDefault="00C148C6" w:rsidP="00A11067">
            <w:pPr>
              <w:rPr>
                <w:rStyle w:val="opvallendChar"/>
                <w:lang w:val="en-US"/>
              </w:rPr>
            </w:pPr>
            <w:r w:rsidRPr="00565955">
              <w:rPr>
                <w:b/>
                <w:color w:val="FFFFFF" w:themeColor="background1"/>
              </w:rPr>
              <w:t>VOORBEELD</w:t>
            </w:r>
            <w:r>
              <w:rPr>
                <w:b/>
                <w:color w:val="FFFFFF" w:themeColor="background1"/>
              </w:rPr>
              <w:t xml:space="preserve">  2</w:t>
            </w:r>
          </w:p>
        </w:tc>
        <w:tc>
          <w:tcPr>
            <w:tcW w:w="7466" w:type="dxa"/>
            <w:gridSpan w:val="3"/>
            <w:shd w:val="clear" w:color="auto" w:fill="33CCCC"/>
          </w:tcPr>
          <w:p w14:paraId="10225F4F" w14:textId="2A1FB0E5" w:rsidR="00C148C6" w:rsidRPr="00F72C10" w:rsidRDefault="00F04243" w:rsidP="00A11067">
            <w:pPr>
              <w:rPr>
                <w:rStyle w:val="opvallendChar"/>
              </w:rPr>
            </w:pPr>
            <w:r w:rsidRPr="00F04243">
              <w:rPr>
                <w:b/>
                <w:color w:val="FFFFFF" w:themeColor="background1"/>
              </w:rPr>
              <w:t>BETWEEN</w:t>
            </w:r>
          </w:p>
        </w:tc>
      </w:tr>
      <w:tr w:rsidR="00C148C6" w:rsidRPr="00BD1B36" w14:paraId="3ACE42A4" w14:textId="77777777" w:rsidTr="00C148C6">
        <w:trPr>
          <w:trHeight w:val="208"/>
        </w:trPr>
        <w:tc>
          <w:tcPr>
            <w:tcW w:w="504" w:type="dxa"/>
            <w:shd w:val="clear" w:color="auto" w:fill="F2F2F2" w:themeFill="background1" w:themeFillShade="F2"/>
          </w:tcPr>
          <w:p w14:paraId="03710AD6" w14:textId="77777777" w:rsidR="00C148C6" w:rsidRPr="00A230D9" w:rsidRDefault="00C148C6"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22B953BD" w14:textId="1966BD16" w:rsidR="00C148C6" w:rsidRPr="00101FAF" w:rsidRDefault="004F6C3A"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birth_date</w:t>
            </w:r>
            <w:proofErr w:type="spellEnd"/>
            <w:r w:rsidRPr="007136D0">
              <w:rPr>
                <w:rStyle w:val="opvallendChar"/>
                <w:color w:val="000000" w:themeColor="text1"/>
                <w:lang w:val="en-US"/>
              </w:rPr>
              <w:t xml:space="preserve">` </w:t>
            </w:r>
            <w:r w:rsidRPr="007136D0">
              <w:rPr>
                <w:rStyle w:val="opvallendChar"/>
                <w:lang w:val="en-US"/>
              </w:rPr>
              <w:t xml:space="preserve">BETWEEN </w:t>
            </w:r>
            <w:r w:rsidRPr="007136D0">
              <w:rPr>
                <w:rStyle w:val="opvallendChar"/>
                <w:color w:val="808080" w:themeColor="background1" w:themeShade="80"/>
                <w:lang w:val="en-US"/>
              </w:rPr>
              <w:t>'1980-01-01'</w:t>
            </w:r>
            <w:r w:rsidRPr="007136D0">
              <w:rPr>
                <w:rStyle w:val="opvallendChar"/>
                <w:lang w:val="en-US"/>
              </w:rPr>
              <w:t xml:space="preserve"> AND </w:t>
            </w:r>
            <w:r w:rsidRPr="007136D0">
              <w:rPr>
                <w:rStyle w:val="opvallendChar"/>
                <w:color w:val="808080" w:themeColor="background1" w:themeShade="80"/>
                <w:lang w:val="en-US"/>
              </w:rPr>
              <w:t>'1989-12-31'</w:t>
            </w:r>
            <w:r w:rsidRPr="007136D0">
              <w:rPr>
                <w:rStyle w:val="opvallendChar"/>
                <w:color w:val="000000" w:themeColor="text1"/>
                <w:lang w:val="en-US"/>
              </w:rPr>
              <w:t>;</w:t>
            </w:r>
          </w:p>
        </w:tc>
      </w:tr>
      <w:tr w:rsidR="00C148C6" w:rsidRPr="004F6C3A" w14:paraId="36168AFA" w14:textId="77777777" w:rsidTr="00C148C6">
        <w:trPr>
          <w:trHeight w:val="207"/>
        </w:trPr>
        <w:tc>
          <w:tcPr>
            <w:tcW w:w="9026" w:type="dxa"/>
            <w:gridSpan w:val="5"/>
            <w:shd w:val="clear" w:color="auto" w:fill="auto"/>
          </w:tcPr>
          <w:p w14:paraId="15DF6446" w14:textId="6D84FC5E" w:rsidR="00C148C6" w:rsidRPr="004F6C3A" w:rsidRDefault="007707D7" w:rsidP="00A11067">
            <w:pPr>
              <w:rPr>
                <w:rStyle w:val="opvallendChar"/>
                <w:iCs/>
                <w:color w:val="0070C0"/>
                <w:lang w:val="en-US"/>
              </w:rPr>
            </w:pPr>
            <w:r w:rsidRPr="007707D7">
              <w:rPr>
                <w:rStyle w:val="opvallendChar"/>
                <w:i/>
                <w:color w:val="808080" w:themeColor="background1" w:themeShade="80"/>
              </w:rPr>
              <w:t>Je vraagt alle velden op uit de tabel students, van de studenten die tussen 1980 en 1990 geboren zijn. De begin en einddatum zijn steeds inclusief (tellen mee).</w:t>
            </w:r>
          </w:p>
        </w:tc>
      </w:tr>
      <w:tr w:rsidR="00C148C6" w:rsidRPr="00F72C10" w14:paraId="72D0748D" w14:textId="77777777" w:rsidTr="00C148C6">
        <w:tc>
          <w:tcPr>
            <w:tcW w:w="1985" w:type="dxa"/>
            <w:gridSpan w:val="4"/>
            <w:shd w:val="clear" w:color="auto" w:fill="0099CC"/>
          </w:tcPr>
          <w:p w14:paraId="19DE5F7B" w14:textId="09BA571D" w:rsidR="00C148C6" w:rsidRPr="007136D0" w:rsidRDefault="00C148C6" w:rsidP="00A11067">
            <w:pPr>
              <w:rPr>
                <w:rStyle w:val="opvallendChar"/>
                <w:lang w:val="en-US"/>
              </w:rPr>
            </w:pPr>
            <w:r>
              <w:rPr>
                <w:b/>
                <w:color w:val="FFFFFF" w:themeColor="background1"/>
              </w:rPr>
              <w:t xml:space="preserve">RESULTATENSET </w:t>
            </w:r>
            <w:r>
              <w:rPr>
                <w:color w:val="FFFFFF" w:themeColor="background1"/>
              </w:rPr>
              <w:t>2</w:t>
            </w:r>
          </w:p>
        </w:tc>
        <w:tc>
          <w:tcPr>
            <w:tcW w:w="7041" w:type="dxa"/>
            <w:shd w:val="clear" w:color="auto" w:fill="33CCCC"/>
          </w:tcPr>
          <w:p w14:paraId="0301B02E" w14:textId="1CD21317" w:rsidR="00C148C6" w:rsidRPr="00F72C10" w:rsidRDefault="00F04243" w:rsidP="00A11067">
            <w:pPr>
              <w:rPr>
                <w:rStyle w:val="opvallendChar"/>
              </w:rPr>
            </w:pPr>
            <w:r w:rsidRPr="00F04243">
              <w:rPr>
                <w:b/>
                <w:color w:val="FFFFFF" w:themeColor="background1"/>
              </w:rPr>
              <w:t>BETWEEN</w:t>
            </w:r>
          </w:p>
        </w:tc>
      </w:tr>
      <w:tr w:rsidR="00C148C6" w:rsidRPr="00C92244" w14:paraId="1FDAA24A" w14:textId="77777777" w:rsidTr="00C148C6">
        <w:trPr>
          <w:trHeight w:val="208"/>
        </w:trPr>
        <w:tc>
          <w:tcPr>
            <w:tcW w:w="9026" w:type="dxa"/>
            <w:gridSpan w:val="5"/>
            <w:shd w:val="clear" w:color="auto" w:fill="auto"/>
          </w:tcPr>
          <w:p w14:paraId="42144CFF" w14:textId="0680923A" w:rsidR="00C148C6" w:rsidRPr="00C92244" w:rsidRDefault="00531DE1" w:rsidP="00A11067">
            <w:pPr>
              <w:rPr>
                <w:b/>
                <w:lang w:val="en-US"/>
              </w:rPr>
            </w:pPr>
            <w:r>
              <w:rPr>
                <w:noProof/>
              </w:rPr>
              <w:drawing>
                <wp:inline distT="0" distB="0" distL="0" distR="0" wp14:anchorId="0D767824" wp14:editId="14EBB1FB">
                  <wp:extent cx="5514975" cy="523875"/>
                  <wp:effectExtent l="0" t="0" r="9525" b="9525"/>
                  <wp:docPr id="23" name="Afbeelding 23"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Lettertype, lijn, schermopname&#10;&#10;Automatisch gegenereerde beschrijving"/>
                          <pic:cNvPicPr/>
                        </pic:nvPicPr>
                        <pic:blipFill>
                          <a:blip r:embed="rId56"/>
                          <a:stretch>
                            <a:fillRect/>
                          </a:stretch>
                        </pic:blipFill>
                        <pic:spPr>
                          <a:xfrm>
                            <a:off x="0" y="0"/>
                            <a:ext cx="5514975" cy="523875"/>
                          </a:xfrm>
                          <a:prstGeom prst="rect">
                            <a:avLst/>
                          </a:prstGeom>
                        </pic:spPr>
                      </pic:pic>
                    </a:graphicData>
                  </a:graphic>
                </wp:inline>
              </w:drawing>
            </w:r>
          </w:p>
        </w:tc>
      </w:tr>
    </w:tbl>
    <w:p w14:paraId="1B92B469" w14:textId="77777777" w:rsidR="00C430B0" w:rsidRDefault="00C430B0" w:rsidP="00C430B0"/>
    <w:p w14:paraId="7C2EAB95" w14:textId="77777777" w:rsidR="00AE7DAE" w:rsidRDefault="00AE7DAE" w:rsidP="00AE7DAE">
      <w:r>
        <w:t xml:space="preserve">Het is ook mogelijk om te controleren of een bepaalde waarde niet tussen een bepaald bereik ligt. Maak dan gebruik van </w:t>
      </w:r>
      <w:r w:rsidRPr="00AE7DAE">
        <w:rPr>
          <w:rStyle w:val="opvallendChar"/>
        </w:rPr>
        <w:t>NOT BETWEEN</w:t>
      </w:r>
      <w:r>
        <w:t>.</w:t>
      </w:r>
    </w:p>
    <w:p w14:paraId="0E82C7BC" w14:textId="77777777" w:rsidR="00AE7DAE" w:rsidRPr="00C430B0" w:rsidRDefault="00AE7DAE" w:rsidP="00C430B0"/>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1056"/>
        <w:gridCol w:w="50"/>
        <w:gridCol w:w="375"/>
        <w:gridCol w:w="7041"/>
      </w:tblGrid>
      <w:tr w:rsidR="00AE7DAE" w:rsidRPr="001F394B" w14:paraId="0B0BDEA7" w14:textId="77777777" w:rsidTr="003A65F7">
        <w:tc>
          <w:tcPr>
            <w:tcW w:w="1610" w:type="dxa"/>
            <w:gridSpan w:val="3"/>
            <w:shd w:val="clear" w:color="auto" w:fill="0099CC"/>
          </w:tcPr>
          <w:p w14:paraId="0F6B4983" w14:textId="77777777" w:rsidR="00AE7DAE" w:rsidRPr="001F394B" w:rsidRDefault="00AE7DAE" w:rsidP="00A11067">
            <w:pPr>
              <w:rPr>
                <w:b/>
              </w:rPr>
            </w:pPr>
            <w:r w:rsidRPr="005278C8">
              <w:rPr>
                <w:b/>
                <w:color w:val="FFFFFF" w:themeColor="background1"/>
              </w:rPr>
              <w:t>SYNTAX</w:t>
            </w:r>
          </w:p>
        </w:tc>
        <w:tc>
          <w:tcPr>
            <w:tcW w:w="7416" w:type="dxa"/>
            <w:gridSpan w:val="2"/>
            <w:shd w:val="clear" w:color="auto" w:fill="33CCCC"/>
          </w:tcPr>
          <w:p w14:paraId="21EFE409" w14:textId="5D92B43F" w:rsidR="00AE7DAE" w:rsidRPr="00AE7DAE" w:rsidRDefault="00AE7DAE" w:rsidP="00A11067">
            <w:pPr>
              <w:rPr>
                <w:b/>
              </w:rPr>
            </w:pPr>
            <w:r w:rsidRPr="00AE7DAE">
              <w:rPr>
                <w:b/>
                <w:color w:val="FFFFFF" w:themeColor="background1"/>
              </w:rPr>
              <w:t>NOT BETWEEN</w:t>
            </w:r>
          </w:p>
        </w:tc>
      </w:tr>
      <w:tr w:rsidR="00AE7DAE" w:rsidRPr="002F6CAB" w14:paraId="2A1211A8" w14:textId="77777777" w:rsidTr="003A65F7">
        <w:trPr>
          <w:trHeight w:val="170"/>
        </w:trPr>
        <w:tc>
          <w:tcPr>
            <w:tcW w:w="504" w:type="dxa"/>
            <w:shd w:val="clear" w:color="auto" w:fill="F2F2F2" w:themeFill="background1" w:themeFillShade="F2"/>
          </w:tcPr>
          <w:p w14:paraId="616954AE" w14:textId="77777777" w:rsidR="00AE7DAE" w:rsidRPr="00EF1AB2" w:rsidRDefault="00AE7DAE"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20E270E7" w14:textId="4422255B" w:rsidR="00AE7DAE" w:rsidRPr="002F6CAB" w:rsidRDefault="00034631" w:rsidP="00A11067">
            <w:pPr>
              <w:rPr>
                <w:b/>
                <w:color w:val="000000" w:themeColor="text1"/>
              </w:rPr>
            </w:pPr>
            <w:r w:rsidRPr="001F394B">
              <w:rPr>
                <w:rStyle w:val="opvallendChar"/>
              </w:rPr>
              <w:t>SELECT</w:t>
            </w:r>
            <w:r>
              <w:t xml:space="preserve"> * </w:t>
            </w:r>
            <w:r w:rsidRPr="001F394B">
              <w:rPr>
                <w:rStyle w:val="opvallendChar"/>
              </w:rPr>
              <w:t>FROM</w:t>
            </w:r>
            <w:r>
              <w:t xml:space="preserve"> </w:t>
            </w:r>
            <w:r w:rsidRPr="00026970">
              <w:rPr>
                <w:color w:val="000000" w:themeColor="text1"/>
              </w:rPr>
              <w:t>`</w:t>
            </w:r>
            <w:r w:rsidRPr="00026970">
              <w:rPr>
                <w:rStyle w:val="opvallendChar"/>
                <w:color w:val="808080" w:themeColor="background1" w:themeShade="80"/>
              </w:rPr>
              <w:t>databasenaam</w:t>
            </w:r>
            <w:r w:rsidRPr="00026970">
              <w:rPr>
                <w:rStyle w:val="opvallendChar"/>
                <w:color w:val="000000" w:themeColor="text1"/>
              </w:rPr>
              <w:t>`</w:t>
            </w:r>
            <w:r w:rsidRPr="00026970">
              <w:rPr>
                <w:color w:val="000000" w:themeColor="text1"/>
              </w:rPr>
              <w:t>.`</w:t>
            </w:r>
            <w:r w:rsidRPr="00026970">
              <w:rPr>
                <w:color w:val="808080" w:themeColor="background1" w:themeShade="80"/>
              </w:rPr>
              <w:t>tabelnaam</w:t>
            </w:r>
            <w:r w:rsidRPr="00026970">
              <w:rPr>
                <w:color w:val="000000" w:themeColor="text1"/>
              </w:rPr>
              <w:t>`</w:t>
            </w:r>
            <w:r>
              <w:rPr>
                <w:color w:val="000000" w:themeColor="text1"/>
              </w:rPr>
              <w:t xml:space="preserve"> </w:t>
            </w:r>
            <w:r w:rsidRPr="00026970">
              <w:rPr>
                <w:rStyle w:val="opvallendChar"/>
              </w:rPr>
              <w:t>WHERE</w:t>
            </w:r>
            <w:r>
              <w:rPr>
                <w:rStyle w:val="opvallendChar"/>
              </w:rPr>
              <w:t xml:space="preserve"> </w:t>
            </w:r>
            <w:r w:rsidRPr="00026970">
              <w:rPr>
                <w:rStyle w:val="opvallendChar"/>
                <w:color w:val="000000" w:themeColor="text1"/>
              </w:rPr>
              <w:t>`</w:t>
            </w:r>
            <w:r w:rsidRPr="00026970">
              <w:rPr>
                <w:rStyle w:val="opvallendChar"/>
                <w:color w:val="808080" w:themeColor="background1" w:themeShade="80"/>
              </w:rPr>
              <w:t>veldnaam</w:t>
            </w:r>
            <w:r w:rsidRPr="00026970">
              <w:rPr>
                <w:rStyle w:val="opvallendChar"/>
                <w:color w:val="000000" w:themeColor="text1"/>
              </w:rPr>
              <w:t>`</w:t>
            </w:r>
            <w:r w:rsidRPr="00026970">
              <w:rPr>
                <w:rStyle w:val="opvallendChar"/>
              </w:rPr>
              <w:t xml:space="preserve"> </w:t>
            </w:r>
            <w:r>
              <w:rPr>
                <w:rStyle w:val="opvallendChar"/>
              </w:rPr>
              <w:t xml:space="preserve">NOT </w:t>
            </w:r>
            <w:r w:rsidRPr="00B57D36">
              <w:rPr>
                <w:rStyle w:val="opvallendChar"/>
              </w:rPr>
              <w:t>BETWEEN</w:t>
            </w:r>
            <w:r>
              <w:rPr>
                <w:rStyle w:val="opvallendChar"/>
              </w:rPr>
              <w:t xml:space="preserve"> </w:t>
            </w:r>
            <w:r w:rsidRPr="00B57D36">
              <w:rPr>
                <w:rStyle w:val="opvallendChar"/>
                <w:color w:val="808080" w:themeColor="background1" w:themeShade="80"/>
              </w:rPr>
              <w:t>waarde1</w:t>
            </w:r>
            <w:r>
              <w:rPr>
                <w:rStyle w:val="opvallendChar"/>
              </w:rPr>
              <w:t xml:space="preserve"> AND </w:t>
            </w:r>
            <w:r w:rsidRPr="00B57D36">
              <w:rPr>
                <w:rStyle w:val="opvallendChar"/>
                <w:color w:val="808080" w:themeColor="background1" w:themeShade="80"/>
              </w:rPr>
              <w:t>waarde2</w:t>
            </w:r>
            <w:r w:rsidRPr="00180E50">
              <w:rPr>
                <w:rStyle w:val="opvallendChar"/>
                <w:color w:val="000000" w:themeColor="text1"/>
              </w:rPr>
              <w:t>;</w:t>
            </w:r>
          </w:p>
        </w:tc>
      </w:tr>
      <w:tr w:rsidR="00AE7DAE" w:rsidRPr="00F72C10" w14:paraId="678D2692" w14:textId="77777777" w:rsidTr="003A65F7">
        <w:tc>
          <w:tcPr>
            <w:tcW w:w="1560" w:type="dxa"/>
            <w:gridSpan w:val="2"/>
            <w:shd w:val="clear" w:color="auto" w:fill="0099CC"/>
          </w:tcPr>
          <w:p w14:paraId="123C154D" w14:textId="77777777" w:rsidR="00AE7DAE" w:rsidRPr="007136D0" w:rsidRDefault="00AE7DAE" w:rsidP="00A11067">
            <w:pPr>
              <w:rPr>
                <w:rStyle w:val="opvallendChar"/>
                <w:lang w:val="en-US"/>
              </w:rPr>
            </w:pPr>
            <w:r w:rsidRPr="00565955">
              <w:rPr>
                <w:b/>
                <w:color w:val="FFFFFF" w:themeColor="background1"/>
              </w:rPr>
              <w:t>VOORBEELD</w:t>
            </w:r>
            <w:r>
              <w:rPr>
                <w:b/>
                <w:color w:val="FFFFFF" w:themeColor="background1"/>
              </w:rPr>
              <w:t xml:space="preserve">  1</w:t>
            </w:r>
          </w:p>
        </w:tc>
        <w:tc>
          <w:tcPr>
            <w:tcW w:w="7466" w:type="dxa"/>
            <w:gridSpan w:val="3"/>
            <w:shd w:val="clear" w:color="auto" w:fill="33CCCC"/>
          </w:tcPr>
          <w:p w14:paraId="2609F873" w14:textId="68AA020F" w:rsidR="00AE7DAE" w:rsidRPr="00F72C10" w:rsidRDefault="00BA7408" w:rsidP="00A11067">
            <w:pPr>
              <w:rPr>
                <w:rStyle w:val="opvallendChar"/>
              </w:rPr>
            </w:pPr>
            <w:r>
              <w:rPr>
                <w:b/>
                <w:color w:val="FFFFFF" w:themeColor="background1"/>
              </w:rPr>
              <w:t>N</w:t>
            </w:r>
            <w:r w:rsidRPr="00BA7408">
              <w:rPr>
                <w:b/>
                <w:bCs/>
                <w:color w:val="FFFFFF" w:themeColor="background1"/>
              </w:rPr>
              <w:t xml:space="preserve">OT </w:t>
            </w:r>
            <w:r w:rsidR="00AE7DAE" w:rsidRPr="00F04243">
              <w:rPr>
                <w:b/>
                <w:color w:val="FFFFFF" w:themeColor="background1"/>
              </w:rPr>
              <w:t>BETWEEN</w:t>
            </w:r>
          </w:p>
        </w:tc>
      </w:tr>
      <w:tr w:rsidR="00AE7DAE" w:rsidRPr="00BD1B36" w14:paraId="72C71CA0" w14:textId="77777777" w:rsidTr="003A65F7">
        <w:trPr>
          <w:trHeight w:val="208"/>
        </w:trPr>
        <w:tc>
          <w:tcPr>
            <w:tcW w:w="504" w:type="dxa"/>
            <w:shd w:val="clear" w:color="auto" w:fill="F2F2F2" w:themeFill="background1" w:themeFillShade="F2"/>
          </w:tcPr>
          <w:p w14:paraId="2D0DA43A" w14:textId="77777777" w:rsidR="00AE7DAE" w:rsidRPr="00A230D9" w:rsidRDefault="00AE7DAE" w:rsidP="00A11067">
            <w:pPr>
              <w:rPr>
                <w:b/>
                <w:color w:val="808080" w:themeColor="background1" w:themeShade="80"/>
                <w:lang w:val="en-US"/>
              </w:rPr>
            </w:pPr>
            <w:r w:rsidRPr="00A230D9">
              <w:rPr>
                <w:rStyle w:val="opvallendChar"/>
                <w:color w:val="808080" w:themeColor="background1" w:themeShade="80"/>
                <w:lang w:val="en-US"/>
              </w:rPr>
              <w:lastRenderedPageBreak/>
              <w:t>1</w:t>
            </w:r>
          </w:p>
        </w:tc>
        <w:tc>
          <w:tcPr>
            <w:tcW w:w="8522" w:type="dxa"/>
            <w:gridSpan w:val="4"/>
            <w:shd w:val="clear" w:color="auto" w:fill="F2F2F2" w:themeFill="background1" w:themeFillShade="F2"/>
          </w:tcPr>
          <w:p w14:paraId="7F622234" w14:textId="5B90AADE" w:rsidR="00AE7DAE" w:rsidRPr="00101FAF" w:rsidRDefault="00BA7408" w:rsidP="00A11067">
            <w:pPr>
              <w:rPr>
                <w:b/>
                <w:color w:val="000000" w:themeColor="text1"/>
                <w:lang w:val="en-US"/>
              </w:rPr>
            </w:pPr>
            <w:r w:rsidRPr="007136D0">
              <w:rPr>
                <w:rStyle w:val="opvallendChar"/>
                <w:lang w:val="en-US"/>
              </w:rPr>
              <w:t>SELECT</w:t>
            </w:r>
            <w:r w:rsidRPr="007136D0">
              <w:rPr>
                <w:rStyle w:val="opvallendChar"/>
                <w:color w:val="000000" w:themeColor="text1"/>
                <w:lang w:val="en-US"/>
              </w:rPr>
              <w:t xml:space="preserve"> * </w:t>
            </w:r>
            <w:r w:rsidRPr="007136D0">
              <w:rPr>
                <w:rStyle w:val="opvallendChar"/>
                <w:lang w:val="en-US"/>
              </w:rPr>
              <w:t>FROM</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cvo_volt</w:t>
            </w:r>
            <w:proofErr w:type="gramStart"/>
            <w:r w:rsidRPr="007136D0">
              <w:rPr>
                <w:rStyle w:val="opvallendChar"/>
                <w:color w:val="000000" w:themeColor="text1"/>
                <w:lang w:val="en-US"/>
              </w:rPr>
              <w:t>`.`</w:t>
            </w:r>
            <w:proofErr w:type="gramEnd"/>
            <w:r w:rsidRPr="007136D0">
              <w:rPr>
                <w:rStyle w:val="opvallendChar"/>
                <w:color w:val="808080" w:themeColor="background1" w:themeShade="80"/>
                <w:lang w:val="en-US"/>
              </w:rPr>
              <w:t>students</w:t>
            </w:r>
            <w:proofErr w:type="spellEnd"/>
            <w:r w:rsidRPr="007136D0">
              <w:rPr>
                <w:rStyle w:val="opvallendChar"/>
                <w:color w:val="000000" w:themeColor="text1"/>
                <w:lang w:val="en-US"/>
              </w:rPr>
              <w:t xml:space="preserve">` </w:t>
            </w:r>
            <w:r w:rsidRPr="007136D0">
              <w:rPr>
                <w:rStyle w:val="opvallendChar"/>
                <w:lang w:val="en-US"/>
              </w:rPr>
              <w:t>WHERE</w:t>
            </w:r>
            <w:r w:rsidRPr="007136D0">
              <w:rPr>
                <w:rStyle w:val="opvallendChar"/>
                <w:color w:val="000000" w:themeColor="text1"/>
                <w:lang w:val="en-US"/>
              </w:rPr>
              <w:t xml:space="preserve"> `</w:t>
            </w:r>
            <w:proofErr w:type="spellStart"/>
            <w:r w:rsidRPr="007136D0">
              <w:rPr>
                <w:rStyle w:val="opvallendChar"/>
                <w:color w:val="808080" w:themeColor="background1" w:themeShade="80"/>
                <w:lang w:val="en-US"/>
              </w:rPr>
              <w:t>birth_date</w:t>
            </w:r>
            <w:proofErr w:type="spellEnd"/>
            <w:r w:rsidRPr="007136D0">
              <w:rPr>
                <w:rStyle w:val="opvallendChar"/>
                <w:color w:val="000000" w:themeColor="text1"/>
                <w:lang w:val="en-US"/>
              </w:rPr>
              <w:t xml:space="preserve">` </w:t>
            </w:r>
            <w:r w:rsidRPr="007136D0">
              <w:rPr>
                <w:rStyle w:val="opvallendChar"/>
                <w:lang w:val="en-US"/>
              </w:rPr>
              <w:t>NOT</w:t>
            </w:r>
            <w:r w:rsidRPr="007136D0">
              <w:rPr>
                <w:rStyle w:val="opvallendChar"/>
                <w:color w:val="000000" w:themeColor="text1"/>
                <w:lang w:val="en-US"/>
              </w:rPr>
              <w:t xml:space="preserve"> </w:t>
            </w:r>
            <w:r w:rsidRPr="007136D0">
              <w:rPr>
                <w:rStyle w:val="opvallendChar"/>
                <w:lang w:val="en-US"/>
              </w:rPr>
              <w:t xml:space="preserve">BETWEEN </w:t>
            </w:r>
            <w:r w:rsidRPr="007136D0">
              <w:rPr>
                <w:rStyle w:val="opvallendChar"/>
                <w:color w:val="808080" w:themeColor="background1" w:themeShade="80"/>
                <w:lang w:val="en-US"/>
              </w:rPr>
              <w:t>'1980-05-04'</w:t>
            </w:r>
            <w:r w:rsidRPr="007136D0">
              <w:rPr>
                <w:rStyle w:val="opvallendChar"/>
                <w:lang w:val="en-US"/>
              </w:rPr>
              <w:t xml:space="preserve"> AND </w:t>
            </w:r>
            <w:r w:rsidRPr="007136D0">
              <w:rPr>
                <w:rStyle w:val="opvallendChar"/>
                <w:color w:val="808080" w:themeColor="background1" w:themeShade="80"/>
                <w:lang w:val="en-US"/>
              </w:rPr>
              <w:t>'1995-12-31'</w:t>
            </w:r>
            <w:r w:rsidRPr="007136D0">
              <w:rPr>
                <w:rStyle w:val="opvallendChar"/>
                <w:color w:val="000000" w:themeColor="text1"/>
                <w:lang w:val="en-US"/>
              </w:rPr>
              <w:t>;</w:t>
            </w:r>
          </w:p>
        </w:tc>
      </w:tr>
      <w:tr w:rsidR="00AE7DAE" w:rsidRPr="00101FAF" w14:paraId="726C66E3" w14:textId="77777777" w:rsidTr="003A65F7">
        <w:trPr>
          <w:trHeight w:val="207"/>
        </w:trPr>
        <w:tc>
          <w:tcPr>
            <w:tcW w:w="9026" w:type="dxa"/>
            <w:gridSpan w:val="5"/>
            <w:shd w:val="clear" w:color="auto" w:fill="auto"/>
          </w:tcPr>
          <w:p w14:paraId="5BA20A27" w14:textId="2839E01B" w:rsidR="00AE7DAE" w:rsidRPr="00101FAF" w:rsidRDefault="0058751C" w:rsidP="00A11067">
            <w:pPr>
              <w:rPr>
                <w:rStyle w:val="opvallendChar"/>
                <w:iCs/>
                <w:color w:val="0070C0"/>
              </w:rPr>
            </w:pPr>
            <w:r w:rsidRPr="0058751C">
              <w:rPr>
                <w:rStyle w:val="opvallendChar"/>
                <w:i/>
                <w:color w:val="808080" w:themeColor="background1" w:themeShade="80"/>
              </w:rPr>
              <w:t xml:space="preserve">Je vraagt alle gegevens op van de studenten die </w:t>
            </w:r>
            <w:r w:rsidRPr="0058751C">
              <w:rPr>
                <w:rStyle w:val="opvallendChar"/>
                <w:b/>
                <w:bCs/>
                <w:i/>
                <w:color w:val="808080" w:themeColor="background1" w:themeShade="80"/>
              </w:rPr>
              <w:t>niet</w:t>
            </w:r>
            <w:r w:rsidRPr="0058751C">
              <w:rPr>
                <w:rStyle w:val="opvallendChar"/>
                <w:i/>
                <w:color w:val="808080" w:themeColor="background1" w:themeShade="80"/>
              </w:rPr>
              <w:t xml:space="preserve"> tussen 4 mei 1980 en 31 december 1995 geboren zijn.</w:t>
            </w:r>
          </w:p>
        </w:tc>
      </w:tr>
      <w:tr w:rsidR="00AE7DAE" w:rsidRPr="00F72C10" w14:paraId="48B7227A" w14:textId="77777777" w:rsidTr="003A65F7">
        <w:tc>
          <w:tcPr>
            <w:tcW w:w="1985" w:type="dxa"/>
            <w:gridSpan w:val="4"/>
            <w:shd w:val="clear" w:color="auto" w:fill="0099CC"/>
          </w:tcPr>
          <w:p w14:paraId="43B401CF" w14:textId="77777777" w:rsidR="00AE7DAE" w:rsidRPr="007136D0" w:rsidRDefault="00AE7DAE" w:rsidP="00A11067">
            <w:pPr>
              <w:rPr>
                <w:rStyle w:val="opvallendChar"/>
                <w:lang w:val="en-US"/>
              </w:rPr>
            </w:pPr>
            <w:r>
              <w:rPr>
                <w:b/>
                <w:color w:val="FFFFFF" w:themeColor="background1"/>
              </w:rPr>
              <w:t xml:space="preserve">RESULTATENSET </w:t>
            </w:r>
            <w:r>
              <w:rPr>
                <w:color w:val="FFFFFF" w:themeColor="background1"/>
              </w:rPr>
              <w:t>1</w:t>
            </w:r>
          </w:p>
        </w:tc>
        <w:tc>
          <w:tcPr>
            <w:tcW w:w="7041" w:type="dxa"/>
            <w:shd w:val="clear" w:color="auto" w:fill="33CCCC"/>
          </w:tcPr>
          <w:p w14:paraId="6BB6390A" w14:textId="77777777" w:rsidR="00AE7DAE" w:rsidRPr="00F72C10" w:rsidRDefault="00AE7DAE" w:rsidP="00A11067">
            <w:pPr>
              <w:rPr>
                <w:rStyle w:val="opvallendChar"/>
              </w:rPr>
            </w:pPr>
            <w:r w:rsidRPr="00F04243">
              <w:rPr>
                <w:b/>
                <w:color w:val="FFFFFF" w:themeColor="background1"/>
              </w:rPr>
              <w:t>BETWEEN</w:t>
            </w:r>
          </w:p>
        </w:tc>
      </w:tr>
      <w:tr w:rsidR="00AE7DAE" w:rsidRPr="00C92244" w14:paraId="3FFB6F6D" w14:textId="77777777" w:rsidTr="003A65F7">
        <w:trPr>
          <w:trHeight w:val="208"/>
        </w:trPr>
        <w:tc>
          <w:tcPr>
            <w:tcW w:w="9026" w:type="dxa"/>
            <w:gridSpan w:val="5"/>
            <w:shd w:val="clear" w:color="auto" w:fill="auto"/>
          </w:tcPr>
          <w:p w14:paraId="34B28740" w14:textId="614A21CB" w:rsidR="00AE7DAE" w:rsidRPr="00C92244" w:rsidRDefault="000D2721" w:rsidP="00A11067">
            <w:pPr>
              <w:rPr>
                <w:b/>
                <w:lang w:val="en-US"/>
              </w:rPr>
            </w:pPr>
            <w:r>
              <w:rPr>
                <w:noProof/>
              </w:rPr>
              <w:drawing>
                <wp:inline distT="0" distB="0" distL="0" distR="0" wp14:anchorId="73FF5FE1" wp14:editId="270E3399">
                  <wp:extent cx="4276725" cy="714375"/>
                  <wp:effectExtent l="0" t="0" r="9525" b="9525"/>
                  <wp:docPr id="31" name="Afbeelding 3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opname, Lettertype, lijn&#10;&#10;Automatisch gegenereerde beschrijving"/>
                          <pic:cNvPicPr/>
                        </pic:nvPicPr>
                        <pic:blipFill>
                          <a:blip r:embed="rId55"/>
                          <a:stretch>
                            <a:fillRect/>
                          </a:stretch>
                        </pic:blipFill>
                        <pic:spPr>
                          <a:xfrm>
                            <a:off x="0" y="0"/>
                            <a:ext cx="4276725" cy="714375"/>
                          </a:xfrm>
                          <a:prstGeom prst="rect">
                            <a:avLst/>
                          </a:prstGeom>
                        </pic:spPr>
                      </pic:pic>
                    </a:graphicData>
                  </a:graphic>
                </wp:inline>
              </w:drawing>
            </w:r>
          </w:p>
        </w:tc>
      </w:tr>
    </w:tbl>
    <w:p w14:paraId="5A3B7DD5" w14:textId="77777777" w:rsidR="003A65F7" w:rsidRDefault="003A65F7"/>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416"/>
        <w:gridCol w:w="1010"/>
        <w:gridCol w:w="4945"/>
        <w:gridCol w:w="567"/>
        <w:gridCol w:w="993"/>
      </w:tblGrid>
      <w:tr w:rsidR="000D2721" w:rsidRPr="000025B5" w14:paraId="532492B5" w14:textId="77777777" w:rsidTr="00073DEF">
        <w:trPr>
          <w:trHeight w:val="167"/>
        </w:trPr>
        <w:tc>
          <w:tcPr>
            <w:tcW w:w="1416" w:type="dxa"/>
            <w:vMerge w:val="restart"/>
            <w:shd w:val="clear" w:color="auto" w:fill="92D050"/>
            <w:vAlign w:val="center"/>
          </w:tcPr>
          <w:p w14:paraId="13713069" w14:textId="77777777" w:rsidR="000D2721" w:rsidRPr="006A44AB" w:rsidRDefault="000D2721" w:rsidP="00A11067">
            <w:pPr>
              <w:pStyle w:val="codeverwijzing"/>
              <w:jc w:val="center"/>
              <w:rPr>
                <w:b/>
                <w:bCs/>
              </w:rPr>
            </w:pPr>
            <w:r w:rsidRPr="006A44AB">
              <w:rPr>
                <w:b/>
                <w:bCs/>
                <w:color w:val="FFFFFF" w:themeColor="background1"/>
              </w:rPr>
              <w:t>OEFENING</w:t>
            </w:r>
            <w:r>
              <w:rPr>
                <w:b/>
                <w:bCs/>
                <w:color w:val="FFFFFF" w:themeColor="background1"/>
              </w:rPr>
              <w:t>EN</w:t>
            </w:r>
          </w:p>
        </w:tc>
        <w:tc>
          <w:tcPr>
            <w:tcW w:w="7515" w:type="dxa"/>
            <w:gridSpan w:val="4"/>
            <w:shd w:val="clear" w:color="auto" w:fill="0D0D0D" w:themeFill="text1" w:themeFillTint="F2"/>
            <w:vAlign w:val="center"/>
          </w:tcPr>
          <w:p w14:paraId="785AEC35" w14:textId="77777777" w:rsidR="000D2721" w:rsidRPr="000025B5" w:rsidRDefault="000D2721" w:rsidP="00A11067">
            <w:pPr>
              <w:pStyle w:val="codeverwijzing"/>
              <w:rPr>
                <w:color w:val="FFFFFF" w:themeColor="background1"/>
              </w:rPr>
            </w:pPr>
            <w:r>
              <w:rPr>
                <w:color w:val="FFFFFF" w:themeColor="background1"/>
              </w:rPr>
              <w:t>FILTEREN VAN GEGEVENS</w:t>
            </w:r>
          </w:p>
        </w:tc>
      </w:tr>
      <w:tr w:rsidR="000D2721" w:rsidRPr="000025B5" w14:paraId="5DFC976B" w14:textId="77777777" w:rsidTr="00073DEF">
        <w:trPr>
          <w:trHeight w:val="167"/>
        </w:trPr>
        <w:tc>
          <w:tcPr>
            <w:tcW w:w="1416" w:type="dxa"/>
            <w:vMerge/>
            <w:shd w:val="clear" w:color="auto" w:fill="92D050"/>
          </w:tcPr>
          <w:p w14:paraId="3D1D017F" w14:textId="77777777" w:rsidR="000D2721" w:rsidRPr="00C91797" w:rsidRDefault="000D2721" w:rsidP="00A11067">
            <w:pPr>
              <w:pStyle w:val="codeverwijzing"/>
              <w:rPr>
                <w:color w:val="FFFFFF" w:themeColor="background1"/>
              </w:rPr>
            </w:pPr>
          </w:p>
        </w:tc>
        <w:tc>
          <w:tcPr>
            <w:tcW w:w="1010" w:type="dxa"/>
            <w:shd w:val="clear" w:color="auto" w:fill="262626" w:themeFill="text1" w:themeFillTint="D9"/>
            <w:vAlign w:val="center"/>
          </w:tcPr>
          <w:p w14:paraId="1CCF3384" w14:textId="77777777" w:rsidR="000D2721" w:rsidRPr="000025B5" w:rsidRDefault="000D2721" w:rsidP="00A11067">
            <w:pPr>
              <w:pStyle w:val="codeverwijzing"/>
            </w:pPr>
            <w:r w:rsidRPr="00C91797">
              <w:rPr>
                <w:color w:val="FFFFFF" w:themeColor="background1"/>
              </w:rPr>
              <w:t>Niveau</w:t>
            </w:r>
          </w:p>
        </w:tc>
        <w:tc>
          <w:tcPr>
            <w:tcW w:w="4945" w:type="dxa"/>
            <w:shd w:val="clear" w:color="auto" w:fill="262626" w:themeFill="text1" w:themeFillTint="D9"/>
            <w:vAlign w:val="center"/>
          </w:tcPr>
          <w:p w14:paraId="53F80247" w14:textId="77777777" w:rsidR="000D2721" w:rsidRPr="000025B5" w:rsidRDefault="000D2721" w:rsidP="00A11067">
            <w:pPr>
              <w:pStyle w:val="codeverwijzing"/>
            </w:pPr>
            <w:r w:rsidRPr="000025B5">
              <w:rPr>
                <w:noProof/>
              </w:rPr>
              <w:drawing>
                <wp:inline distT="0" distB="0" distL="0" distR="0" wp14:anchorId="42B86F05" wp14:editId="3887E756">
                  <wp:extent cx="152400" cy="152400"/>
                  <wp:effectExtent l="0" t="0" r="0" b="0"/>
                  <wp:docPr id="466647366" name="Graphic 46664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50C2A3E2" wp14:editId="5616068B">
                  <wp:extent cx="152400" cy="152400"/>
                  <wp:effectExtent l="0" t="0" r="0" b="0"/>
                  <wp:docPr id="1055449960" name="Graphic 105544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t xml:space="preserve"> </w:t>
            </w:r>
            <w:r w:rsidRPr="000025B5">
              <w:rPr>
                <w:noProof/>
              </w:rPr>
              <w:drawing>
                <wp:inline distT="0" distB="0" distL="0" distR="0" wp14:anchorId="2605DC7D" wp14:editId="49E860A8">
                  <wp:extent cx="152400" cy="152400"/>
                  <wp:effectExtent l="0" t="0" r="0" b="0"/>
                  <wp:docPr id="1405376553" name="Graphic 140537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72D0DE2D" wp14:editId="51E859AF">
                  <wp:extent cx="152400" cy="152400"/>
                  <wp:effectExtent l="0" t="0" r="0" b="0"/>
                  <wp:docPr id="343596751" name="Graphic 34359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59C579CC" wp14:editId="07DE5E2E">
                  <wp:extent cx="152400" cy="152400"/>
                  <wp:effectExtent l="0" t="0" r="0" b="0"/>
                  <wp:docPr id="1642027541" name="Graphic 164202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567" w:type="dxa"/>
            <w:shd w:val="clear" w:color="auto" w:fill="262626" w:themeFill="text1" w:themeFillTint="D9"/>
            <w:vAlign w:val="center"/>
          </w:tcPr>
          <w:p w14:paraId="6C7C47E4" w14:textId="77777777" w:rsidR="000D2721" w:rsidRPr="000025B5" w:rsidRDefault="000D2721" w:rsidP="00A11067">
            <w:pPr>
              <w:pStyle w:val="codeverwijzing"/>
              <w:jc w:val="center"/>
            </w:pPr>
            <w:r w:rsidRPr="000025B5">
              <w:rPr>
                <w:noProof/>
                <w:color w:val="FFFFFF" w:themeColor="background1"/>
              </w:rPr>
              <w:drawing>
                <wp:inline distT="0" distB="0" distL="0" distR="0" wp14:anchorId="78CFC0BB" wp14:editId="5521C4B6">
                  <wp:extent cx="152400" cy="152400"/>
                  <wp:effectExtent l="0" t="0" r="0" b="0"/>
                  <wp:docPr id="1689196038" name="Graphic 168919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993" w:type="dxa"/>
            <w:shd w:val="clear" w:color="auto" w:fill="262626" w:themeFill="text1" w:themeFillTint="D9"/>
            <w:vAlign w:val="center"/>
          </w:tcPr>
          <w:p w14:paraId="76DED775" w14:textId="26BA62F2" w:rsidR="000D2721" w:rsidRPr="000025B5" w:rsidRDefault="00073DEF" w:rsidP="00A11067">
            <w:pPr>
              <w:pStyle w:val="codeverwijzing"/>
              <w:jc w:val="center"/>
            </w:pPr>
            <w:r>
              <w:rPr>
                <w:color w:val="FFFFFF" w:themeColor="background1"/>
              </w:rPr>
              <w:t>25</w:t>
            </w:r>
            <w:r w:rsidR="000D2721" w:rsidRPr="00464024">
              <w:rPr>
                <w:color w:val="FFFFFF" w:themeColor="background1"/>
              </w:rPr>
              <w:t xml:space="preserve"> min</w:t>
            </w:r>
          </w:p>
        </w:tc>
      </w:tr>
      <w:tr w:rsidR="000D2721" w:rsidRPr="000B7ADF" w14:paraId="56A63E7F" w14:textId="77777777" w:rsidTr="00073DEF">
        <w:tc>
          <w:tcPr>
            <w:tcW w:w="8931" w:type="dxa"/>
            <w:gridSpan w:val="5"/>
            <w:shd w:val="clear" w:color="auto" w:fill="F2F2F2" w:themeFill="background1" w:themeFillShade="F2"/>
          </w:tcPr>
          <w:p w14:paraId="3E49BDB6" w14:textId="77777777" w:rsidR="000D2721" w:rsidRDefault="000D2721" w:rsidP="00A11067">
            <w:pPr>
              <w:pStyle w:val="codeverwijzing"/>
            </w:pPr>
            <w:r>
              <w:t xml:space="preserve">Bekijk de onderstaande oefeningen. Werk en test de gevraagde SQL-code uit in MySQL Workbench en kopieer deze vervolgens in het daarvoor voorziene veld in dit Word-document. </w:t>
            </w:r>
          </w:p>
          <w:p w14:paraId="2DFFC0CA" w14:textId="77777777" w:rsidR="000D2721" w:rsidRDefault="000D2721" w:rsidP="00A11067">
            <w:pPr>
              <w:pStyle w:val="codeverwijzing"/>
            </w:pPr>
          </w:p>
          <w:p w14:paraId="4793DEC6" w14:textId="77777777" w:rsidR="000D2721" w:rsidRDefault="000D2721" w:rsidP="00A11067">
            <w:pPr>
              <w:pStyle w:val="codeverwijzing"/>
            </w:pPr>
            <w:r>
              <w:t>Vergeet niet in elke query:</w:t>
            </w:r>
          </w:p>
          <w:p w14:paraId="0ED62028" w14:textId="77777777" w:rsidR="000D2721" w:rsidRDefault="000D2721" w:rsidP="00A11067">
            <w:pPr>
              <w:pStyle w:val="codeverwijzing"/>
              <w:numPr>
                <w:ilvl w:val="0"/>
                <w:numId w:val="27"/>
              </w:numPr>
            </w:pPr>
            <w:r>
              <w:t>aan te geven met welke database je wenst te werken.</w:t>
            </w:r>
          </w:p>
          <w:p w14:paraId="55F6512D" w14:textId="77777777" w:rsidR="000D2721" w:rsidRDefault="000D2721" w:rsidP="00A11067">
            <w:pPr>
              <w:pStyle w:val="codeverwijzing"/>
              <w:numPr>
                <w:ilvl w:val="0"/>
                <w:numId w:val="27"/>
              </w:numPr>
            </w:pPr>
            <w:r>
              <w:t>alle niet-sleutelwoorden tussen backticks (``) uit te werken.</w:t>
            </w:r>
          </w:p>
          <w:p w14:paraId="479C6A49" w14:textId="65951033" w:rsidR="00F03C2F" w:rsidRPr="000B7ADF" w:rsidRDefault="00F03C2F" w:rsidP="00A11067">
            <w:pPr>
              <w:pStyle w:val="codeverwijzing"/>
              <w:numPr>
                <w:ilvl w:val="0"/>
                <w:numId w:val="27"/>
              </w:numPr>
            </w:pPr>
            <w:r>
              <w:t>Indien de oefening over een verbetersleutel beschikt mag je enkel de verbeterde versie in dit document verwerken.</w:t>
            </w:r>
          </w:p>
        </w:tc>
      </w:tr>
    </w:tbl>
    <w:p w14:paraId="7B643A16" w14:textId="77777777" w:rsidR="00C430B0" w:rsidRDefault="00C430B0"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EE75FE" w:rsidRPr="000E06A7" w14:paraId="7373EB85"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20E1EC75" w14:textId="2D0A1C65" w:rsidR="00EE75FE" w:rsidRPr="00C10829" w:rsidRDefault="00EE75FE" w:rsidP="00A11067">
            <w:pPr>
              <w:pStyle w:val="codeverwijzing"/>
              <w:jc w:val="center"/>
              <w:rPr>
                <w:b/>
                <w:bCs/>
                <w:color w:val="FFFFFF" w:themeColor="background1"/>
              </w:rPr>
            </w:pPr>
            <w:r>
              <w:rPr>
                <w:b/>
                <w:bCs/>
                <w:color w:val="FFFFFF" w:themeColor="background1"/>
                <w:sz w:val="36"/>
                <w:szCs w:val="36"/>
              </w:rPr>
              <w:t>18</w:t>
            </w:r>
          </w:p>
        </w:tc>
        <w:tc>
          <w:tcPr>
            <w:tcW w:w="227" w:type="pct"/>
            <w:shd w:val="clear" w:color="auto" w:fill="262626" w:themeFill="text1" w:themeFillTint="D9"/>
            <w:vAlign w:val="center"/>
          </w:tcPr>
          <w:p w14:paraId="1638FDE7" w14:textId="77777777" w:rsidR="00EE75FE" w:rsidRPr="0053798F" w:rsidRDefault="00EE75FE" w:rsidP="00A11067">
            <w:pPr>
              <w:pStyle w:val="codeverwijzing"/>
              <w:jc w:val="center"/>
              <w:rPr>
                <w:b/>
                <w:bCs/>
                <w:color w:val="FFFFFF" w:themeColor="background1"/>
              </w:rPr>
            </w:pPr>
            <w:r w:rsidRPr="00C44794">
              <w:rPr>
                <w:noProof/>
                <w:color w:val="FF0000"/>
              </w:rPr>
              <w:drawing>
                <wp:inline distT="0" distB="0" distL="0" distR="0" wp14:anchorId="40A1C0F4" wp14:editId="18742576">
                  <wp:extent cx="201881" cy="201881"/>
                  <wp:effectExtent l="0" t="0" r="8255" b="8255"/>
                  <wp:docPr id="891748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23713FA4" w14:textId="1C69DF12" w:rsidR="00EE75FE" w:rsidRPr="0053798F" w:rsidRDefault="00EE75FE"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4AA33D4F" w14:textId="77777777" w:rsidR="00EE75FE" w:rsidRPr="00A8412B" w:rsidRDefault="00EE75FE" w:rsidP="00A11067">
            <w:pPr>
              <w:spacing w:line="259" w:lineRule="auto"/>
              <w:rPr>
                <w:kern w:val="2"/>
                <w14:ligatures w14:val="standardContextual"/>
              </w:rPr>
            </w:pPr>
          </w:p>
        </w:tc>
      </w:tr>
      <w:tr w:rsidR="00EE75FE" w:rsidRPr="000E06A7" w14:paraId="75B33BB3"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11F35C4" w14:textId="77777777" w:rsidR="00EE75FE" w:rsidRDefault="00EE75FE"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655E8222" w14:textId="031A9326" w:rsidR="00EE75FE" w:rsidRPr="00744E05" w:rsidRDefault="00B01601" w:rsidP="00A11067">
            <w:pPr>
              <w:rPr>
                <w:color w:val="000000" w:themeColor="text1"/>
              </w:rPr>
            </w:pPr>
            <w:r>
              <w:t>Toon de naam en het gewicht van alle dieren die meer dan 400kg wegen.</w:t>
            </w:r>
          </w:p>
        </w:tc>
      </w:tr>
      <w:tr w:rsidR="00EE75FE" w:rsidRPr="000B7ADF" w14:paraId="004E1A7B"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8062AB3" w14:textId="77777777" w:rsidR="00EE75FE" w:rsidRPr="00344B54" w:rsidRDefault="00EE75FE"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14E5E3C" w14:textId="77777777" w:rsidR="007A14AB" w:rsidRPr="007A14AB" w:rsidRDefault="007A14AB" w:rsidP="007A14AB">
            <w:pPr>
              <w:pStyle w:val="codeverwijzing"/>
              <w:rPr>
                <w:color w:val="FF0000"/>
              </w:rPr>
            </w:pPr>
            <w:r w:rsidRPr="007A14AB">
              <w:rPr>
                <w:color w:val="FF0000"/>
              </w:rPr>
              <w:t>SELECT name,weight</w:t>
            </w:r>
          </w:p>
          <w:p w14:paraId="3681D5B3" w14:textId="77777777" w:rsidR="007A14AB" w:rsidRPr="007A14AB" w:rsidRDefault="007A14AB" w:rsidP="007A14AB">
            <w:pPr>
              <w:pStyle w:val="codeverwijzing"/>
              <w:rPr>
                <w:color w:val="FF0000"/>
              </w:rPr>
            </w:pPr>
            <w:r w:rsidRPr="007A14AB">
              <w:rPr>
                <w:color w:val="FF0000"/>
              </w:rPr>
              <w:t>FROM `zoo`.`animals`</w:t>
            </w:r>
          </w:p>
          <w:p w14:paraId="1FA10BCA" w14:textId="110A69CA" w:rsidR="00EE75FE" w:rsidRDefault="007A14AB" w:rsidP="007A14AB">
            <w:pPr>
              <w:pStyle w:val="codeverwijzing"/>
            </w:pPr>
            <w:r w:rsidRPr="007A14AB">
              <w:rPr>
                <w:color w:val="FF0000"/>
              </w:rPr>
              <w:t>WHERE `weight` &gt; 400;</w:t>
            </w:r>
          </w:p>
        </w:tc>
      </w:tr>
      <w:tr w:rsidR="00EE75FE" w:rsidRPr="000B7ADF" w14:paraId="4F63BEF6"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4F5A88D8" w14:textId="77777777" w:rsidR="00EE75FE" w:rsidRPr="00344B54" w:rsidRDefault="00EE75FE"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F40AE18" w14:textId="6F5EF5FC" w:rsidR="00EE75FE" w:rsidRPr="00B859B4" w:rsidRDefault="00B01601" w:rsidP="00A11067">
            <w:pPr>
              <w:pStyle w:val="codeverwijzing"/>
              <w:rPr>
                <w:color w:val="FF0000"/>
              </w:rPr>
            </w:pPr>
            <w:r w:rsidRPr="00B01601">
              <w:rPr>
                <w:noProof/>
                <w:color w:val="FF0000"/>
              </w:rPr>
              <w:drawing>
                <wp:inline distT="0" distB="0" distL="0" distR="0" wp14:anchorId="290FBED5" wp14:editId="5C18B5A3">
                  <wp:extent cx="1095528" cy="533474"/>
                  <wp:effectExtent l="0" t="0" r="9525" b="0"/>
                  <wp:docPr id="1414519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19815" name=""/>
                          <pic:cNvPicPr/>
                        </pic:nvPicPr>
                        <pic:blipFill>
                          <a:blip r:embed="rId57"/>
                          <a:stretch>
                            <a:fillRect/>
                          </a:stretch>
                        </pic:blipFill>
                        <pic:spPr>
                          <a:xfrm>
                            <a:off x="0" y="0"/>
                            <a:ext cx="1095528" cy="533474"/>
                          </a:xfrm>
                          <a:prstGeom prst="rect">
                            <a:avLst/>
                          </a:prstGeom>
                        </pic:spPr>
                      </pic:pic>
                    </a:graphicData>
                  </a:graphic>
                </wp:inline>
              </w:drawing>
            </w:r>
          </w:p>
        </w:tc>
      </w:tr>
    </w:tbl>
    <w:p w14:paraId="4B2CB559" w14:textId="77777777" w:rsidR="000D2721" w:rsidRDefault="000D2721"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EE75FE" w:rsidRPr="000E06A7" w14:paraId="61D4C248"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4FAB5C0C" w14:textId="7B761BDF" w:rsidR="00EE75FE" w:rsidRPr="00C10829" w:rsidRDefault="00EE75FE" w:rsidP="00A11067">
            <w:pPr>
              <w:pStyle w:val="codeverwijzing"/>
              <w:jc w:val="center"/>
              <w:rPr>
                <w:b/>
                <w:bCs/>
                <w:color w:val="FFFFFF" w:themeColor="background1"/>
              </w:rPr>
            </w:pPr>
            <w:r>
              <w:rPr>
                <w:b/>
                <w:bCs/>
                <w:color w:val="FFFFFF" w:themeColor="background1"/>
                <w:sz w:val="36"/>
                <w:szCs w:val="36"/>
              </w:rPr>
              <w:t>19</w:t>
            </w:r>
          </w:p>
        </w:tc>
        <w:tc>
          <w:tcPr>
            <w:tcW w:w="227" w:type="pct"/>
            <w:shd w:val="clear" w:color="auto" w:fill="262626" w:themeFill="text1" w:themeFillTint="D9"/>
            <w:vAlign w:val="center"/>
          </w:tcPr>
          <w:p w14:paraId="7BF707C8" w14:textId="77777777" w:rsidR="00EE75FE" w:rsidRPr="0053798F" w:rsidRDefault="00EE75FE" w:rsidP="00A11067">
            <w:pPr>
              <w:pStyle w:val="codeverwijzing"/>
              <w:jc w:val="center"/>
              <w:rPr>
                <w:b/>
                <w:bCs/>
                <w:color w:val="FFFFFF" w:themeColor="background1"/>
              </w:rPr>
            </w:pPr>
            <w:r w:rsidRPr="00C44794">
              <w:rPr>
                <w:noProof/>
                <w:color w:val="FF0000"/>
              </w:rPr>
              <w:drawing>
                <wp:inline distT="0" distB="0" distL="0" distR="0" wp14:anchorId="7C01FF98" wp14:editId="73B773D2">
                  <wp:extent cx="201881" cy="201881"/>
                  <wp:effectExtent l="0" t="0" r="8255" b="8255"/>
                  <wp:docPr id="5543734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4EF2722D" w14:textId="77777777" w:rsidR="00EE75FE" w:rsidRPr="0053798F" w:rsidRDefault="00EE75FE"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4612FF31" w14:textId="77777777" w:rsidR="00EE75FE" w:rsidRPr="00A8412B" w:rsidRDefault="00EE75FE" w:rsidP="00A11067">
            <w:pPr>
              <w:spacing w:line="259" w:lineRule="auto"/>
              <w:rPr>
                <w:kern w:val="2"/>
                <w14:ligatures w14:val="standardContextual"/>
              </w:rPr>
            </w:pPr>
          </w:p>
        </w:tc>
      </w:tr>
      <w:tr w:rsidR="00EE75FE" w:rsidRPr="000E06A7" w14:paraId="5098C120"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3A2E28EF" w14:textId="77777777" w:rsidR="00EE75FE" w:rsidRDefault="00EE75FE"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17E53E6E" w14:textId="3582CCD8" w:rsidR="00EE75FE" w:rsidRPr="00744E05" w:rsidRDefault="00EE75FE" w:rsidP="00A11067">
            <w:pPr>
              <w:rPr>
                <w:color w:val="000000" w:themeColor="text1"/>
              </w:rPr>
            </w:pPr>
            <w:r w:rsidRPr="00066BFB">
              <w:t xml:space="preserve">Toon de </w:t>
            </w:r>
            <w:r w:rsidR="00CE1C52">
              <w:t xml:space="preserve">naam en geboortedatum van alle dieren die </w:t>
            </w:r>
            <w:r w:rsidR="00AD2F18">
              <w:t>tussen</w:t>
            </w:r>
            <w:r w:rsidR="00CE1C52">
              <w:t xml:space="preserve"> 201</w:t>
            </w:r>
            <w:r w:rsidR="00D57469">
              <w:t>3</w:t>
            </w:r>
            <w:r w:rsidR="00AD2F18">
              <w:t xml:space="preserve"> en 201</w:t>
            </w:r>
            <w:r w:rsidR="00D57469">
              <w:t>6</w:t>
            </w:r>
            <w:r w:rsidR="009D6F0A">
              <w:t xml:space="preserve"> (excl.)</w:t>
            </w:r>
            <w:r w:rsidR="00CE1C52">
              <w:t xml:space="preserve"> geboren zijn.</w:t>
            </w:r>
          </w:p>
        </w:tc>
      </w:tr>
      <w:tr w:rsidR="00EE75FE" w:rsidRPr="000B7ADF" w14:paraId="04B9266C"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0F35C730" w14:textId="77777777" w:rsidR="00EE75FE" w:rsidRPr="00344B54" w:rsidRDefault="00EE75FE"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9DA3D72" w14:textId="77777777" w:rsidR="007A14AB" w:rsidRPr="007A14AB" w:rsidRDefault="007A14AB" w:rsidP="007A14AB">
            <w:pPr>
              <w:pStyle w:val="codeverwijzing"/>
              <w:rPr>
                <w:color w:val="FF0000"/>
              </w:rPr>
            </w:pPr>
            <w:r w:rsidRPr="007A14AB">
              <w:rPr>
                <w:color w:val="FF0000"/>
              </w:rPr>
              <w:t>SELECT name,date_of_birth</w:t>
            </w:r>
          </w:p>
          <w:p w14:paraId="24743554" w14:textId="77777777" w:rsidR="007A14AB" w:rsidRPr="007A14AB" w:rsidRDefault="007A14AB" w:rsidP="007A14AB">
            <w:pPr>
              <w:pStyle w:val="codeverwijzing"/>
              <w:rPr>
                <w:color w:val="FF0000"/>
              </w:rPr>
            </w:pPr>
            <w:r w:rsidRPr="007A14AB">
              <w:rPr>
                <w:color w:val="FF0000"/>
              </w:rPr>
              <w:t>FROM `zoo`.`animals`</w:t>
            </w:r>
          </w:p>
          <w:p w14:paraId="1D2738C2" w14:textId="192E951C" w:rsidR="00EE75FE" w:rsidRDefault="007A14AB" w:rsidP="007A14AB">
            <w:pPr>
              <w:pStyle w:val="codeverwijzing"/>
            </w:pPr>
            <w:r w:rsidRPr="007A14AB">
              <w:rPr>
                <w:color w:val="FF0000"/>
              </w:rPr>
              <w:t>WHERE `date_of_birth` BETWEEN '2013-01-01'AND '2015-12-31';</w:t>
            </w:r>
          </w:p>
        </w:tc>
      </w:tr>
      <w:tr w:rsidR="00EE75FE" w:rsidRPr="000B7ADF" w14:paraId="21FCD848"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4E03BCB3" w14:textId="77777777" w:rsidR="00EE75FE" w:rsidRPr="00344B54" w:rsidRDefault="00EE75FE" w:rsidP="00A11067">
            <w:pPr>
              <w:pStyle w:val="codeverwijzing"/>
              <w:jc w:val="center"/>
              <w:rPr>
                <w:b/>
                <w:bCs/>
              </w:rPr>
            </w:pPr>
            <w:r w:rsidRPr="009E4BD1">
              <w:rPr>
                <w:b/>
                <w:bCs/>
                <w:color w:val="FFFFFF" w:themeColor="background1"/>
              </w:rPr>
              <w:lastRenderedPageBreak/>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006AF31A" w14:textId="64DA6480" w:rsidR="00EE75FE" w:rsidRPr="00B859B4" w:rsidRDefault="00C915CF" w:rsidP="00A11067">
            <w:pPr>
              <w:pStyle w:val="codeverwijzing"/>
              <w:rPr>
                <w:color w:val="FF0000"/>
              </w:rPr>
            </w:pPr>
            <w:r w:rsidRPr="00C915CF">
              <w:rPr>
                <w:noProof/>
                <w:color w:val="FF0000"/>
              </w:rPr>
              <w:drawing>
                <wp:inline distT="0" distB="0" distL="0" distR="0" wp14:anchorId="294E5DFD" wp14:editId="3E78846F">
                  <wp:extent cx="1476581" cy="523948"/>
                  <wp:effectExtent l="0" t="0" r="9525" b="9525"/>
                  <wp:docPr id="11254594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9405" name=""/>
                          <pic:cNvPicPr/>
                        </pic:nvPicPr>
                        <pic:blipFill>
                          <a:blip r:embed="rId58"/>
                          <a:stretch>
                            <a:fillRect/>
                          </a:stretch>
                        </pic:blipFill>
                        <pic:spPr>
                          <a:xfrm>
                            <a:off x="0" y="0"/>
                            <a:ext cx="1476581" cy="523948"/>
                          </a:xfrm>
                          <a:prstGeom prst="rect">
                            <a:avLst/>
                          </a:prstGeom>
                        </pic:spPr>
                      </pic:pic>
                    </a:graphicData>
                  </a:graphic>
                </wp:inline>
              </w:drawing>
            </w:r>
          </w:p>
        </w:tc>
      </w:tr>
    </w:tbl>
    <w:p w14:paraId="32C521B8" w14:textId="77777777" w:rsidR="00EE75FE" w:rsidRDefault="00EE75FE"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C915CF" w:rsidRPr="000E06A7" w14:paraId="2941103E"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094245A2" w14:textId="5E4B5351" w:rsidR="00C915CF" w:rsidRPr="00C10829" w:rsidRDefault="00464F9E" w:rsidP="00A11067">
            <w:pPr>
              <w:pStyle w:val="codeverwijzing"/>
              <w:jc w:val="center"/>
              <w:rPr>
                <w:b/>
                <w:bCs/>
                <w:color w:val="FFFFFF" w:themeColor="background1"/>
              </w:rPr>
            </w:pPr>
            <w:r>
              <w:rPr>
                <w:b/>
                <w:bCs/>
                <w:color w:val="FFFFFF" w:themeColor="background1"/>
                <w:sz w:val="36"/>
                <w:szCs w:val="36"/>
              </w:rPr>
              <w:t>20</w:t>
            </w:r>
          </w:p>
        </w:tc>
        <w:tc>
          <w:tcPr>
            <w:tcW w:w="227" w:type="pct"/>
            <w:shd w:val="clear" w:color="auto" w:fill="262626" w:themeFill="text1" w:themeFillTint="D9"/>
            <w:vAlign w:val="center"/>
          </w:tcPr>
          <w:p w14:paraId="4E761B96" w14:textId="77777777" w:rsidR="00C915CF" w:rsidRPr="0053798F" w:rsidRDefault="00C915CF" w:rsidP="00A11067">
            <w:pPr>
              <w:pStyle w:val="codeverwijzing"/>
              <w:jc w:val="center"/>
              <w:rPr>
                <w:b/>
                <w:bCs/>
                <w:color w:val="FFFFFF" w:themeColor="background1"/>
              </w:rPr>
            </w:pPr>
            <w:r w:rsidRPr="00C44794">
              <w:rPr>
                <w:noProof/>
                <w:color w:val="FF0000"/>
              </w:rPr>
              <w:drawing>
                <wp:inline distT="0" distB="0" distL="0" distR="0" wp14:anchorId="2EED7434" wp14:editId="668FB014">
                  <wp:extent cx="201881" cy="201881"/>
                  <wp:effectExtent l="0" t="0" r="8255" b="8255"/>
                  <wp:docPr id="2977575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240D2B20" w14:textId="77777777" w:rsidR="00C915CF" w:rsidRPr="0053798F" w:rsidRDefault="00C915CF"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283C381A" w14:textId="77777777" w:rsidR="00C915CF" w:rsidRPr="00A8412B" w:rsidRDefault="00C915CF" w:rsidP="00A11067">
            <w:pPr>
              <w:spacing w:line="259" w:lineRule="auto"/>
              <w:rPr>
                <w:kern w:val="2"/>
                <w14:ligatures w14:val="standardContextual"/>
              </w:rPr>
            </w:pPr>
          </w:p>
        </w:tc>
      </w:tr>
      <w:tr w:rsidR="00C915CF" w:rsidRPr="000E06A7" w14:paraId="65C944F7"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018E959" w14:textId="77777777" w:rsidR="00C915CF" w:rsidRDefault="00C915CF"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16BCD879" w14:textId="121FC8AC" w:rsidR="00C915CF" w:rsidRPr="00744E05" w:rsidRDefault="00C915CF" w:rsidP="00A11067">
            <w:pPr>
              <w:rPr>
                <w:color w:val="000000" w:themeColor="text1"/>
              </w:rPr>
            </w:pPr>
            <w:r w:rsidRPr="00066BFB">
              <w:t xml:space="preserve">Toon de </w:t>
            </w:r>
            <w:r w:rsidR="009B7A93">
              <w:t>naam van alle parkgebieden die alfabetisch voor ‘</w:t>
            </w:r>
            <w:r w:rsidR="007353B8">
              <w:t>Azië</w:t>
            </w:r>
            <w:r w:rsidR="009B7A93">
              <w:t>’ gerangschikt moeten worden.</w:t>
            </w:r>
          </w:p>
        </w:tc>
      </w:tr>
      <w:tr w:rsidR="00C915CF" w:rsidRPr="000B7ADF" w14:paraId="29680FDB"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5679B9B" w14:textId="77777777" w:rsidR="00C915CF" w:rsidRPr="00344B54" w:rsidRDefault="00C915CF"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BF706DF" w14:textId="77777777" w:rsidR="003139FE" w:rsidRPr="003139FE" w:rsidRDefault="003139FE" w:rsidP="003139FE">
            <w:pPr>
              <w:pStyle w:val="codeverwijzing"/>
              <w:rPr>
                <w:color w:val="FF0000"/>
              </w:rPr>
            </w:pPr>
            <w:r w:rsidRPr="003139FE">
              <w:rPr>
                <w:color w:val="FF0000"/>
              </w:rPr>
              <w:t>SELECT name</w:t>
            </w:r>
          </w:p>
          <w:p w14:paraId="2ECF90C0" w14:textId="77777777" w:rsidR="003139FE" w:rsidRPr="003139FE" w:rsidRDefault="003139FE" w:rsidP="003139FE">
            <w:pPr>
              <w:pStyle w:val="codeverwijzing"/>
              <w:rPr>
                <w:color w:val="FF0000"/>
              </w:rPr>
            </w:pPr>
            <w:r w:rsidRPr="003139FE">
              <w:rPr>
                <w:color w:val="FF0000"/>
              </w:rPr>
              <w:t>FROM `zoo`.`parkzones`</w:t>
            </w:r>
          </w:p>
          <w:p w14:paraId="22C98E62" w14:textId="6BF0D344" w:rsidR="00C915CF" w:rsidRDefault="003139FE" w:rsidP="003139FE">
            <w:pPr>
              <w:pStyle w:val="codeverwijzing"/>
            </w:pPr>
            <w:r w:rsidRPr="003139FE">
              <w:rPr>
                <w:color w:val="FF0000"/>
              </w:rPr>
              <w:t>WHERE `name` &lt; 'Azië';</w:t>
            </w:r>
          </w:p>
        </w:tc>
      </w:tr>
      <w:tr w:rsidR="00C915CF" w:rsidRPr="000B7ADF" w14:paraId="05E7F6A3"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18351EA0" w14:textId="77777777" w:rsidR="00C915CF" w:rsidRPr="00344B54" w:rsidRDefault="00C915CF"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48E4A057" w14:textId="7951F1C8" w:rsidR="00C915CF" w:rsidRPr="00B859B4" w:rsidRDefault="00464F9E" w:rsidP="00A11067">
            <w:pPr>
              <w:pStyle w:val="codeverwijzing"/>
              <w:rPr>
                <w:color w:val="FF0000"/>
              </w:rPr>
            </w:pPr>
            <w:r w:rsidRPr="00464F9E">
              <w:rPr>
                <w:noProof/>
                <w:color w:val="FF0000"/>
              </w:rPr>
              <w:drawing>
                <wp:inline distT="0" distB="0" distL="0" distR="0" wp14:anchorId="57B58F60" wp14:editId="6B4A2A51">
                  <wp:extent cx="1133633" cy="847843"/>
                  <wp:effectExtent l="0" t="0" r="9525" b="9525"/>
                  <wp:docPr id="2879263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6317" name=""/>
                          <pic:cNvPicPr/>
                        </pic:nvPicPr>
                        <pic:blipFill>
                          <a:blip r:embed="rId59"/>
                          <a:stretch>
                            <a:fillRect/>
                          </a:stretch>
                        </pic:blipFill>
                        <pic:spPr>
                          <a:xfrm>
                            <a:off x="0" y="0"/>
                            <a:ext cx="1133633" cy="847843"/>
                          </a:xfrm>
                          <a:prstGeom prst="rect">
                            <a:avLst/>
                          </a:prstGeom>
                        </pic:spPr>
                      </pic:pic>
                    </a:graphicData>
                  </a:graphic>
                </wp:inline>
              </w:drawing>
            </w:r>
          </w:p>
        </w:tc>
      </w:tr>
    </w:tbl>
    <w:p w14:paraId="72193B5E" w14:textId="77777777" w:rsidR="00C915CF" w:rsidRDefault="00C915CF" w:rsidP="00F315A9"/>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22F6FF03" w14:textId="77777777" w:rsidTr="006366A9">
        <w:tc>
          <w:tcPr>
            <w:tcW w:w="640" w:type="dxa"/>
            <w:shd w:val="clear" w:color="auto" w:fill="6666FF"/>
            <w:vAlign w:val="center"/>
          </w:tcPr>
          <w:p w14:paraId="2E1E5BA4" w14:textId="77777777" w:rsidR="00D75816" w:rsidRPr="008F0EA7" w:rsidRDefault="00D75816" w:rsidP="006366A9">
            <w:pPr>
              <w:rPr>
                <w:b/>
                <w:bCs/>
                <w:color w:val="FFFFFF" w:themeColor="background1"/>
              </w:rPr>
            </w:pPr>
            <w:r w:rsidRPr="001D2F0F">
              <w:rPr>
                <w:noProof/>
              </w:rPr>
              <w:drawing>
                <wp:inline distT="0" distB="0" distL="0" distR="0" wp14:anchorId="4B1232A0" wp14:editId="142D1139">
                  <wp:extent cx="269240" cy="269240"/>
                  <wp:effectExtent l="0" t="0" r="0" b="0"/>
                  <wp:docPr id="1358364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5DAE76B9"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090D7060" w14:textId="3DC096CE" w:rsidR="00D75816" w:rsidRPr="008F0EA7" w:rsidRDefault="00D75816" w:rsidP="006366A9">
            <w:pPr>
              <w:rPr>
                <w:b/>
                <w:bCs/>
                <w:color w:val="FFFFFF" w:themeColor="background1"/>
              </w:rPr>
            </w:pPr>
            <w:r>
              <w:rPr>
                <w:b/>
                <w:bCs/>
                <w:color w:val="FFFFFF" w:themeColor="background1"/>
              </w:rPr>
              <w:t>VERBETERSLEUTEL OEFENING 18 - 20</w:t>
            </w:r>
          </w:p>
        </w:tc>
        <w:tc>
          <w:tcPr>
            <w:tcW w:w="458" w:type="dxa"/>
            <w:shd w:val="clear" w:color="auto" w:fill="262626" w:themeFill="text1" w:themeFillTint="D9"/>
            <w:vAlign w:val="center"/>
          </w:tcPr>
          <w:p w14:paraId="639CCC31"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1FFA7D2B" wp14:editId="67A09CB5">
                  <wp:extent cx="152400" cy="152400"/>
                  <wp:effectExtent l="0" t="0" r="0" b="0"/>
                  <wp:docPr id="1695728799" name="Graphic 169572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11527248" w14:textId="2206C4AC" w:rsidR="00D75816" w:rsidRPr="002515AD" w:rsidRDefault="00391D05" w:rsidP="006366A9">
            <w:pPr>
              <w:rPr>
                <w:color w:val="FFFFFF" w:themeColor="background1"/>
              </w:rPr>
            </w:pPr>
            <w:r>
              <w:rPr>
                <w:color w:val="FFFFFF" w:themeColor="background1"/>
              </w:rPr>
              <w:t>7</w:t>
            </w:r>
            <w:r w:rsidR="00D75816" w:rsidRPr="002515AD">
              <w:rPr>
                <w:color w:val="FFFFFF" w:themeColor="background1"/>
              </w:rPr>
              <w:t xml:space="preserve"> min</w:t>
            </w:r>
          </w:p>
        </w:tc>
      </w:tr>
      <w:tr w:rsidR="00D75816" w14:paraId="0C62F308" w14:textId="77777777" w:rsidTr="006366A9">
        <w:tc>
          <w:tcPr>
            <w:tcW w:w="7764" w:type="dxa"/>
            <w:gridSpan w:val="3"/>
            <w:shd w:val="clear" w:color="auto" w:fill="F2F2F2" w:themeFill="background1" w:themeFillShade="F2"/>
          </w:tcPr>
          <w:p w14:paraId="78A1DB2C" w14:textId="5BC87EE7" w:rsidR="00D75816" w:rsidRDefault="00D75816" w:rsidP="006366A9">
            <w:r>
              <w:t xml:space="preserve">Klik </w:t>
            </w:r>
            <w:r>
              <w:fldChar w:fldCharType="begin"/>
            </w:r>
            <w:r>
              <w:instrText>HYPERLINK "https://youtu.be/-IsuIPslbkc"</w:instrText>
            </w:r>
            <w:r>
              <w:fldChar w:fldCharType="separate"/>
            </w:r>
            <w:r w:rsidRPr="00391D05">
              <w:rPr>
                <w:rStyle w:val="Hyperlink"/>
                <w:kern w:val="2"/>
                <w14:ligatures w14:val="standardContextual"/>
              </w:rPr>
              <w:t>hi</w:t>
            </w:r>
            <w:r w:rsidRPr="00391D05">
              <w:rPr>
                <w:rStyle w:val="Hyperlink"/>
                <w:kern w:val="2"/>
                <w14:ligatures w14:val="standardContextual"/>
              </w:rPr>
              <w:t>e</w:t>
            </w:r>
            <w:r w:rsidRPr="00391D05">
              <w:rPr>
                <w:rStyle w:val="Hyperlink"/>
                <w:kern w:val="2"/>
                <w14:ligatures w14:val="standardContextual"/>
              </w:rPr>
              <w:t>r</w:t>
            </w:r>
            <w:r>
              <w:rPr>
                <w:rStyle w:val="Hyperlink"/>
              </w:rPr>
              <w:fldChar w:fldCharType="end"/>
            </w:r>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746212F4" w14:textId="77777777" w:rsidR="00D75816" w:rsidRDefault="00D75816" w:rsidP="006366A9"/>
        </w:tc>
        <w:tc>
          <w:tcPr>
            <w:tcW w:w="850" w:type="dxa"/>
            <w:shd w:val="clear" w:color="auto" w:fill="F2F2F2" w:themeFill="background1" w:themeFillShade="F2"/>
          </w:tcPr>
          <w:p w14:paraId="717E1119" w14:textId="77777777" w:rsidR="00D75816" w:rsidRDefault="00D75816" w:rsidP="006366A9"/>
        </w:tc>
      </w:tr>
    </w:tbl>
    <w:p w14:paraId="5B56B30E" w14:textId="77777777" w:rsidR="00D75816" w:rsidRDefault="00D75816"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464F9E" w:rsidRPr="000E06A7" w14:paraId="0BB9BE2D"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496EB27C" w14:textId="7EDD057F" w:rsidR="00464F9E" w:rsidRPr="00C10829" w:rsidRDefault="00464F9E" w:rsidP="00A11067">
            <w:pPr>
              <w:pStyle w:val="codeverwijzing"/>
              <w:jc w:val="center"/>
              <w:rPr>
                <w:b/>
                <w:bCs/>
                <w:color w:val="FFFFFF" w:themeColor="background1"/>
              </w:rPr>
            </w:pPr>
            <w:r>
              <w:rPr>
                <w:b/>
                <w:bCs/>
                <w:color w:val="FFFFFF" w:themeColor="background1"/>
                <w:sz w:val="36"/>
                <w:szCs w:val="36"/>
              </w:rPr>
              <w:t>21</w:t>
            </w:r>
          </w:p>
        </w:tc>
        <w:tc>
          <w:tcPr>
            <w:tcW w:w="227" w:type="pct"/>
            <w:shd w:val="clear" w:color="auto" w:fill="262626" w:themeFill="text1" w:themeFillTint="D9"/>
            <w:vAlign w:val="center"/>
          </w:tcPr>
          <w:p w14:paraId="36C20C60" w14:textId="77777777" w:rsidR="00464F9E" w:rsidRPr="0053798F" w:rsidRDefault="00464F9E" w:rsidP="00A11067">
            <w:pPr>
              <w:pStyle w:val="codeverwijzing"/>
              <w:jc w:val="center"/>
              <w:rPr>
                <w:b/>
                <w:bCs/>
                <w:color w:val="FFFFFF" w:themeColor="background1"/>
              </w:rPr>
            </w:pPr>
            <w:r w:rsidRPr="00C44794">
              <w:rPr>
                <w:noProof/>
                <w:color w:val="FF0000"/>
              </w:rPr>
              <w:drawing>
                <wp:inline distT="0" distB="0" distL="0" distR="0" wp14:anchorId="3AE05EC0" wp14:editId="4C9FB0FC">
                  <wp:extent cx="201881" cy="201881"/>
                  <wp:effectExtent l="0" t="0" r="8255" b="8255"/>
                  <wp:docPr id="54142743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4D6183BC" w14:textId="6EFBB397" w:rsidR="00464F9E" w:rsidRPr="0053798F" w:rsidRDefault="00464F9E"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31079A5D" w14:textId="77777777" w:rsidR="00464F9E" w:rsidRPr="00A8412B" w:rsidRDefault="00464F9E" w:rsidP="00A11067">
            <w:pPr>
              <w:spacing w:line="259" w:lineRule="auto"/>
              <w:rPr>
                <w:kern w:val="2"/>
                <w14:ligatures w14:val="standardContextual"/>
              </w:rPr>
            </w:pPr>
          </w:p>
        </w:tc>
      </w:tr>
      <w:tr w:rsidR="00464F9E" w:rsidRPr="000E06A7" w14:paraId="40658CB2"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6FC17666" w14:textId="77777777" w:rsidR="00464F9E" w:rsidRDefault="00464F9E"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6BE80DC7" w14:textId="648E8DD2" w:rsidR="00464F9E" w:rsidRPr="00744E05" w:rsidRDefault="002510CD" w:rsidP="00A11067">
            <w:pPr>
              <w:rPr>
                <w:color w:val="000000" w:themeColor="text1"/>
              </w:rPr>
            </w:pPr>
            <w:r w:rsidRPr="00066BFB">
              <w:t xml:space="preserve">Toon de naam, voornaam en aanwervingsdatum van alle werknemers die </w:t>
            </w:r>
            <w:r>
              <w:t>voor</w:t>
            </w:r>
            <w:r w:rsidRPr="00066BFB">
              <w:t xml:space="preserve"> </w:t>
            </w:r>
            <w:r>
              <w:t xml:space="preserve">2018 </w:t>
            </w:r>
            <w:r w:rsidRPr="00066BFB">
              <w:t>aangeworven werden.</w:t>
            </w:r>
          </w:p>
        </w:tc>
      </w:tr>
      <w:tr w:rsidR="00464F9E" w:rsidRPr="000B7ADF" w14:paraId="7DDC9A36"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12D356D1" w14:textId="77777777" w:rsidR="00464F9E" w:rsidRPr="00344B54" w:rsidRDefault="00464F9E"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33FE18DC" w14:textId="77777777" w:rsidR="003139FE" w:rsidRPr="003139FE" w:rsidRDefault="003139FE" w:rsidP="003139FE">
            <w:pPr>
              <w:pStyle w:val="codeverwijzing"/>
              <w:rPr>
                <w:color w:val="FF0000"/>
              </w:rPr>
            </w:pPr>
            <w:r w:rsidRPr="003139FE">
              <w:rPr>
                <w:color w:val="FF0000"/>
              </w:rPr>
              <w:t>SELECT last_name,first_name,recruit_date</w:t>
            </w:r>
          </w:p>
          <w:p w14:paraId="360C8AD0" w14:textId="77777777" w:rsidR="003139FE" w:rsidRPr="003139FE" w:rsidRDefault="003139FE" w:rsidP="003139FE">
            <w:pPr>
              <w:pStyle w:val="codeverwijzing"/>
              <w:rPr>
                <w:color w:val="FF0000"/>
              </w:rPr>
            </w:pPr>
            <w:r w:rsidRPr="003139FE">
              <w:rPr>
                <w:color w:val="FF0000"/>
              </w:rPr>
              <w:t>FROM `digitech`.`employees`</w:t>
            </w:r>
          </w:p>
          <w:p w14:paraId="50B654B6" w14:textId="1A360DB4" w:rsidR="00464F9E" w:rsidRDefault="003139FE" w:rsidP="003139FE">
            <w:pPr>
              <w:pStyle w:val="codeverwijzing"/>
            </w:pPr>
            <w:r w:rsidRPr="003139FE">
              <w:rPr>
                <w:color w:val="FF0000"/>
              </w:rPr>
              <w:t>WHERE `recruit_date` &gt; 2018;</w:t>
            </w:r>
          </w:p>
        </w:tc>
      </w:tr>
      <w:tr w:rsidR="00464F9E" w:rsidRPr="000B7ADF" w14:paraId="1DC21D07"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1315107E" w14:textId="77777777" w:rsidR="00464F9E" w:rsidRPr="00344B54" w:rsidRDefault="00464F9E"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2A266374" w14:textId="0E64039C" w:rsidR="00464F9E" w:rsidRPr="00B859B4" w:rsidRDefault="0085144F" w:rsidP="00A11067">
            <w:pPr>
              <w:pStyle w:val="codeverwijzing"/>
              <w:rPr>
                <w:color w:val="FF0000"/>
              </w:rPr>
            </w:pPr>
            <w:r w:rsidRPr="00B748BD">
              <w:rPr>
                <w:noProof/>
                <w:color w:val="000000" w:themeColor="text1"/>
              </w:rPr>
              <w:drawing>
                <wp:inline distT="0" distB="0" distL="0" distR="0" wp14:anchorId="2DEB2335" wp14:editId="30B27030">
                  <wp:extent cx="2219635" cy="1019317"/>
                  <wp:effectExtent l="0" t="0" r="9525" b="9525"/>
                  <wp:docPr id="13626864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6422" name=""/>
                          <pic:cNvPicPr/>
                        </pic:nvPicPr>
                        <pic:blipFill>
                          <a:blip r:embed="rId60"/>
                          <a:stretch>
                            <a:fillRect/>
                          </a:stretch>
                        </pic:blipFill>
                        <pic:spPr>
                          <a:xfrm>
                            <a:off x="0" y="0"/>
                            <a:ext cx="2219635" cy="1019317"/>
                          </a:xfrm>
                          <a:prstGeom prst="rect">
                            <a:avLst/>
                          </a:prstGeom>
                        </pic:spPr>
                      </pic:pic>
                    </a:graphicData>
                  </a:graphic>
                </wp:inline>
              </w:drawing>
            </w:r>
          </w:p>
        </w:tc>
      </w:tr>
    </w:tbl>
    <w:p w14:paraId="2FB3B00D" w14:textId="77777777" w:rsidR="000D2721" w:rsidRDefault="000D2721"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85144F" w:rsidRPr="000E06A7" w14:paraId="425EF037"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63250B6F" w14:textId="1276CD95" w:rsidR="0085144F" w:rsidRPr="00C10829" w:rsidRDefault="0085144F" w:rsidP="00A11067">
            <w:pPr>
              <w:pStyle w:val="codeverwijzing"/>
              <w:jc w:val="center"/>
              <w:rPr>
                <w:b/>
                <w:bCs/>
                <w:color w:val="FFFFFF" w:themeColor="background1"/>
              </w:rPr>
            </w:pPr>
            <w:r>
              <w:rPr>
                <w:b/>
                <w:bCs/>
                <w:color w:val="FFFFFF" w:themeColor="background1"/>
                <w:sz w:val="36"/>
                <w:szCs w:val="36"/>
              </w:rPr>
              <w:t>22</w:t>
            </w:r>
          </w:p>
        </w:tc>
        <w:tc>
          <w:tcPr>
            <w:tcW w:w="227" w:type="pct"/>
            <w:shd w:val="clear" w:color="auto" w:fill="262626" w:themeFill="text1" w:themeFillTint="D9"/>
            <w:vAlign w:val="center"/>
          </w:tcPr>
          <w:p w14:paraId="1F3485CE" w14:textId="77777777" w:rsidR="0085144F" w:rsidRPr="0053798F" w:rsidRDefault="0085144F" w:rsidP="00A11067">
            <w:pPr>
              <w:pStyle w:val="codeverwijzing"/>
              <w:jc w:val="center"/>
              <w:rPr>
                <w:b/>
                <w:bCs/>
                <w:color w:val="FFFFFF" w:themeColor="background1"/>
              </w:rPr>
            </w:pPr>
            <w:r w:rsidRPr="00C44794">
              <w:rPr>
                <w:noProof/>
                <w:color w:val="FF0000"/>
              </w:rPr>
              <w:drawing>
                <wp:inline distT="0" distB="0" distL="0" distR="0" wp14:anchorId="56AF253B" wp14:editId="183428B8">
                  <wp:extent cx="201881" cy="201881"/>
                  <wp:effectExtent l="0" t="0" r="8255" b="8255"/>
                  <wp:docPr id="12885342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3CFDF991" w14:textId="77777777" w:rsidR="0085144F" w:rsidRPr="0053798F" w:rsidRDefault="0085144F"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765BFF52" w14:textId="77777777" w:rsidR="0085144F" w:rsidRPr="00A8412B" w:rsidRDefault="0085144F" w:rsidP="00A11067">
            <w:pPr>
              <w:spacing w:line="259" w:lineRule="auto"/>
              <w:rPr>
                <w:kern w:val="2"/>
                <w14:ligatures w14:val="standardContextual"/>
              </w:rPr>
            </w:pPr>
          </w:p>
        </w:tc>
      </w:tr>
      <w:tr w:rsidR="0085144F" w:rsidRPr="000E06A7" w14:paraId="72E6990F"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F323889" w14:textId="77777777" w:rsidR="0085144F" w:rsidRDefault="0085144F" w:rsidP="00A11067">
            <w:pPr>
              <w:pStyle w:val="codeverwijzing"/>
              <w:jc w:val="center"/>
              <w:rPr>
                <w:b/>
                <w:bCs/>
                <w:color w:val="FFFFFF" w:themeColor="background1"/>
                <w:sz w:val="36"/>
                <w:szCs w:val="36"/>
              </w:rPr>
            </w:pPr>
            <w:r w:rsidRPr="00EF020D">
              <w:rPr>
                <w:b/>
                <w:bCs/>
                <w:color w:val="FFFFFF" w:themeColor="background1"/>
              </w:rPr>
              <w:lastRenderedPageBreak/>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4AFAF58" w14:textId="1B6D6CC6" w:rsidR="0085144F" w:rsidRPr="00744E05" w:rsidRDefault="00E63B69" w:rsidP="00A11067">
            <w:pPr>
              <w:rPr>
                <w:color w:val="000000" w:themeColor="text1"/>
              </w:rPr>
            </w:pPr>
            <w:r w:rsidRPr="0082081B">
              <w:t xml:space="preserve">Toon de naam, voornaam, datum en tijd van het laatste functioneringsgesprek van alle werknemers die tussen </w:t>
            </w:r>
            <w:r>
              <w:t xml:space="preserve">16 oktober </w:t>
            </w:r>
            <w:r w:rsidRPr="0082081B">
              <w:t>20</w:t>
            </w:r>
            <w:r>
              <w:t>21</w:t>
            </w:r>
            <w:r w:rsidRPr="0082081B">
              <w:t xml:space="preserve"> om 0</w:t>
            </w:r>
            <w:r>
              <w:t>9</w:t>
            </w:r>
            <w:r w:rsidRPr="0082081B">
              <w:t xml:space="preserve">.00 u. en </w:t>
            </w:r>
            <w:r>
              <w:t>5 september</w:t>
            </w:r>
            <w:r w:rsidRPr="0082081B">
              <w:t xml:space="preserve"> </w:t>
            </w:r>
            <w:r>
              <w:t>2023 om 16</w:t>
            </w:r>
            <w:r w:rsidRPr="0082081B">
              <w:t>.00 u. hun laatste functioneringsgesprek hebben gehad.</w:t>
            </w:r>
          </w:p>
        </w:tc>
      </w:tr>
      <w:tr w:rsidR="0085144F" w:rsidRPr="000B7ADF" w14:paraId="0CE55982"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138AC957" w14:textId="77777777" w:rsidR="0085144F" w:rsidRPr="00344B54" w:rsidRDefault="0085144F"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709813B" w14:textId="77777777" w:rsidR="003139FE" w:rsidRPr="003139FE" w:rsidRDefault="003139FE" w:rsidP="003139FE">
            <w:pPr>
              <w:pStyle w:val="codeverwijzing"/>
              <w:rPr>
                <w:color w:val="FF0000"/>
              </w:rPr>
            </w:pPr>
            <w:r w:rsidRPr="003139FE">
              <w:rPr>
                <w:color w:val="FF0000"/>
              </w:rPr>
              <w:t>SELECT last_name,first_name,last_performance_interview</w:t>
            </w:r>
          </w:p>
          <w:p w14:paraId="22AF8F8C" w14:textId="77777777" w:rsidR="003139FE" w:rsidRPr="003139FE" w:rsidRDefault="003139FE" w:rsidP="003139FE">
            <w:pPr>
              <w:pStyle w:val="codeverwijzing"/>
              <w:rPr>
                <w:color w:val="FF0000"/>
              </w:rPr>
            </w:pPr>
            <w:r w:rsidRPr="003139FE">
              <w:rPr>
                <w:color w:val="FF0000"/>
              </w:rPr>
              <w:t>FROM `digitech`.`employees`</w:t>
            </w:r>
          </w:p>
          <w:p w14:paraId="4E5ACFDE" w14:textId="4422C2E7" w:rsidR="0085144F" w:rsidRDefault="003139FE" w:rsidP="003139FE">
            <w:pPr>
              <w:pStyle w:val="codeverwijzing"/>
            </w:pPr>
            <w:r w:rsidRPr="003139FE">
              <w:rPr>
                <w:color w:val="FF0000"/>
              </w:rPr>
              <w:t>WHERE `last_performance_interview` BETWEEN '2021-10-16 09:00:00' AND '2023-09-05 16:00:00';</w:t>
            </w:r>
          </w:p>
        </w:tc>
      </w:tr>
      <w:tr w:rsidR="0085144F" w:rsidRPr="000B7ADF" w14:paraId="253E00BD"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55A78C3E" w14:textId="77777777" w:rsidR="0085144F" w:rsidRPr="00344B54" w:rsidRDefault="0085144F"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17BC1352" w14:textId="3B29DBE4" w:rsidR="0085144F" w:rsidRPr="00B859B4" w:rsidRDefault="003A43F5" w:rsidP="00A11067">
            <w:pPr>
              <w:pStyle w:val="codeverwijzing"/>
              <w:rPr>
                <w:color w:val="FF0000"/>
              </w:rPr>
            </w:pPr>
            <w:r w:rsidRPr="00BB110B">
              <w:rPr>
                <w:noProof/>
                <w:color w:val="FF0000"/>
              </w:rPr>
              <w:drawing>
                <wp:inline distT="0" distB="0" distL="0" distR="0" wp14:anchorId="4FE57EB0" wp14:editId="3239FD01">
                  <wp:extent cx="2924583" cy="1019317"/>
                  <wp:effectExtent l="0" t="0" r="9525" b="9525"/>
                  <wp:docPr id="454913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3983" name=""/>
                          <pic:cNvPicPr/>
                        </pic:nvPicPr>
                        <pic:blipFill>
                          <a:blip r:embed="rId61"/>
                          <a:stretch>
                            <a:fillRect/>
                          </a:stretch>
                        </pic:blipFill>
                        <pic:spPr>
                          <a:xfrm>
                            <a:off x="0" y="0"/>
                            <a:ext cx="2924583" cy="1019317"/>
                          </a:xfrm>
                          <a:prstGeom prst="rect">
                            <a:avLst/>
                          </a:prstGeom>
                        </pic:spPr>
                      </pic:pic>
                    </a:graphicData>
                  </a:graphic>
                </wp:inline>
              </w:drawing>
            </w:r>
          </w:p>
        </w:tc>
      </w:tr>
    </w:tbl>
    <w:p w14:paraId="4FFD8F15" w14:textId="77777777" w:rsidR="00837853" w:rsidRDefault="00837853"/>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3A43F5" w:rsidRPr="000E06A7" w14:paraId="7BED44A1"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3BA8EE09" w14:textId="713ADAAF" w:rsidR="003A43F5" w:rsidRPr="00C10829" w:rsidRDefault="003A43F5" w:rsidP="00A11067">
            <w:pPr>
              <w:pStyle w:val="codeverwijzing"/>
              <w:jc w:val="center"/>
              <w:rPr>
                <w:b/>
                <w:bCs/>
                <w:color w:val="FFFFFF" w:themeColor="background1"/>
              </w:rPr>
            </w:pPr>
            <w:r>
              <w:rPr>
                <w:b/>
                <w:bCs/>
                <w:color w:val="FFFFFF" w:themeColor="background1"/>
                <w:sz w:val="36"/>
                <w:szCs w:val="36"/>
              </w:rPr>
              <w:t>23</w:t>
            </w:r>
          </w:p>
        </w:tc>
        <w:tc>
          <w:tcPr>
            <w:tcW w:w="227" w:type="pct"/>
            <w:shd w:val="clear" w:color="auto" w:fill="262626" w:themeFill="text1" w:themeFillTint="D9"/>
            <w:vAlign w:val="center"/>
          </w:tcPr>
          <w:p w14:paraId="5AC095B3" w14:textId="77777777" w:rsidR="003A43F5" w:rsidRPr="0053798F" w:rsidRDefault="003A43F5" w:rsidP="00A11067">
            <w:pPr>
              <w:pStyle w:val="codeverwijzing"/>
              <w:jc w:val="center"/>
              <w:rPr>
                <w:b/>
                <w:bCs/>
                <w:color w:val="FFFFFF" w:themeColor="background1"/>
              </w:rPr>
            </w:pPr>
            <w:r w:rsidRPr="00C44794">
              <w:rPr>
                <w:noProof/>
                <w:color w:val="FF0000"/>
              </w:rPr>
              <w:drawing>
                <wp:inline distT="0" distB="0" distL="0" distR="0" wp14:anchorId="06F4D546" wp14:editId="79A6A0E3">
                  <wp:extent cx="201881" cy="201881"/>
                  <wp:effectExtent l="0" t="0" r="8255" b="8255"/>
                  <wp:docPr id="98728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293BEA57" w14:textId="77777777" w:rsidR="003A43F5" w:rsidRPr="0053798F" w:rsidRDefault="003A43F5"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7A99DE2C" w14:textId="77777777" w:rsidR="003A43F5" w:rsidRPr="00A8412B" w:rsidRDefault="003A43F5" w:rsidP="00A11067">
            <w:pPr>
              <w:spacing w:line="259" w:lineRule="auto"/>
              <w:rPr>
                <w:kern w:val="2"/>
                <w14:ligatures w14:val="standardContextual"/>
              </w:rPr>
            </w:pPr>
          </w:p>
        </w:tc>
      </w:tr>
      <w:tr w:rsidR="003A43F5" w:rsidRPr="000E06A7" w14:paraId="25E12DBD"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586EBE10" w14:textId="77777777" w:rsidR="003A43F5" w:rsidRDefault="003A43F5"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2B7E431B" w14:textId="0CDAD6A6" w:rsidR="003A43F5" w:rsidRPr="00744E05" w:rsidRDefault="00407937" w:rsidP="00A11067">
            <w:pPr>
              <w:rPr>
                <w:color w:val="000000" w:themeColor="text1"/>
              </w:rPr>
            </w:pPr>
            <w:r w:rsidRPr="0082081B">
              <w:t xml:space="preserve">Toon de naam en het </w:t>
            </w:r>
            <w:r>
              <w:t>maand</w:t>
            </w:r>
            <w:r w:rsidRPr="0082081B">
              <w:t xml:space="preserve">loon van de werknemers die </w:t>
            </w:r>
            <w:r>
              <w:t>meer</w:t>
            </w:r>
            <w:r w:rsidRPr="0082081B">
              <w:t xml:space="preserve"> dan </w:t>
            </w:r>
            <w:r>
              <w:t>1850</w:t>
            </w:r>
            <w:r w:rsidRPr="0082081B">
              <w:t xml:space="preserve"> euro/maand verdienen.</w:t>
            </w:r>
          </w:p>
        </w:tc>
      </w:tr>
      <w:tr w:rsidR="003A43F5" w:rsidRPr="000B7ADF" w14:paraId="3F74C27E"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4AA477B6" w14:textId="77777777" w:rsidR="003A43F5" w:rsidRPr="00344B54" w:rsidRDefault="003A43F5"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194ABAC" w14:textId="77777777" w:rsidR="00894F91" w:rsidRPr="00894F91" w:rsidRDefault="00894F91" w:rsidP="00894F91">
            <w:pPr>
              <w:pStyle w:val="codeverwijzing"/>
              <w:rPr>
                <w:color w:val="FF0000"/>
              </w:rPr>
            </w:pPr>
            <w:r w:rsidRPr="00894F91">
              <w:rPr>
                <w:color w:val="FF0000"/>
              </w:rPr>
              <w:t>SELECT last_name,monthly_wages</w:t>
            </w:r>
          </w:p>
          <w:p w14:paraId="5F8AA027" w14:textId="77777777" w:rsidR="00894F91" w:rsidRPr="00894F91" w:rsidRDefault="00894F91" w:rsidP="00894F91">
            <w:pPr>
              <w:pStyle w:val="codeverwijzing"/>
              <w:rPr>
                <w:color w:val="FF0000"/>
              </w:rPr>
            </w:pPr>
            <w:r w:rsidRPr="00894F91">
              <w:rPr>
                <w:color w:val="FF0000"/>
              </w:rPr>
              <w:t>FROM `digitech`.`employees`</w:t>
            </w:r>
          </w:p>
          <w:p w14:paraId="229168F8" w14:textId="642EDA9F" w:rsidR="003A43F5" w:rsidRDefault="00894F91" w:rsidP="00894F91">
            <w:pPr>
              <w:pStyle w:val="codeverwijzing"/>
            </w:pPr>
            <w:r w:rsidRPr="00894F91">
              <w:rPr>
                <w:color w:val="FF0000"/>
              </w:rPr>
              <w:t>WHERE `monthly_wages` &gt; 1850;</w:t>
            </w:r>
          </w:p>
        </w:tc>
      </w:tr>
      <w:tr w:rsidR="003A43F5" w:rsidRPr="000B7ADF" w14:paraId="7D3575CB"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7D5631CA" w14:textId="77777777" w:rsidR="003A43F5" w:rsidRPr="00344B54" w:rsidRDefault="003A43F5"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6EC1004D" w14:textId="6E30F263" w:rsidR="003A43F5" w:rsidRPr="00B859B4" w:rsidRDefault="00837853" w:rsidP="00A11067">
            <w:pPr>
              <w:pStyle w:val="codeverwijzing"/>
              <w:rPr>
                <w:color w:val="FF0000"/>
              </w:rPr>
            </w:pPr>
            <w:r w:rsidRPr="00C47491">
              <w:rPr>
                <w:noProof/>
                <w:color w:val="FF0000"/>
              </w:rPr>
              <w:drawing>
                <wp:inline distT="0" distB="0" distL="0" distR="0" wp14:anchorId="66CFB6CD" wp14:editId="49A4B39C">
                  <wp:extent cx="1800476" cy="1143160"/>
                  <wp:effectExtent l="0" t="0" r="0" b="0"/>
                  <wp:docPr id="2857313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31353" name=""/>
                          <pic:cNvPicPr/>
                        </pic:nvPicPr>
                        <pic:blipFill>
                          <a:blip r:embed="rId62"/>
                          <a:stretch>
                            <a:fillRect/>
                          </a:stretch>
                        </pic:blipFill>
                        <pic:spPr>
                          <a:xfrm>
                            <a:off x="0" y="0"/>
                            <a:ext cx="1800476" cy="1143160"/>
                          </a:xfrm>
                          <a:prstGeom prst="rect">
                            <a:avLst/>
                          </a:prstGeom>
                        </pic:spPr>
                      </pic:pic>
                    </a:graphicData>
                  </a:graphic>
                </wp:inline>
              </w:drawing>
            </w:r>
          </w:p>
        </w:tc>
      </w:tr>
    </w:tbl>
    <w:p w14:paraId="0CA7CAD2" w14:textId="77777777" w:rsidR="000D2721" w:rsidRDefault="000D2721" w:rsidP="00F315A9"/>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837853" w:rsidRPr="000E06A7" w14:paraId="78178C22"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02341513" w14:textId="1006D149" w:rsidR="00837853" w:rsidRPr="00C10829" w:rsidRDefault="00837853" w:rsidP="00A11067">
            <w:pPr>
              <w:pStyle w:val="codeverwijzing"/>
              <w:jc w:val="center"/>
              <w:rPr>
                <w:b/>
                <w:bCs/>
                <w:color w:val="FFFFFF" w:themeColor="background1"/>
              </w:rPr>
            </w:pPr>
            <w:r>
              <w:rPr>
                <w:b/>
                <w:bCs/>
                <w:color w:val="FFFFFF" w:themeColor="background1"/>
                <w:sz w:val="36"/>
                <w:szCs w:val="36"/>
              </w:rPr>
              <w:t>24</w:t>
            </w:r>
          </w:p>
        </w:tc>
        <w:tc>
          <w:tcPr>
            <w:tcW w:w="227" w:type="pct"/>
            <w:shd w:val="clear" w:color="auto" w:fill="262626" w:themeFill="text1" w:themeFillTint="D9"/>
            <w:vAlign w:val="center"/>
          </w:tcPr>
          <w:p w14:paraId="2319267D" w14:textId="77777777" w:rsidR="00837853" w:rsidRPr="0053798F" w:rsidRDefault="00837853" w:rsidP="00A11067">
            <w:pPr>
              <w:pStyle w:val="codeverwijzing"/>
              <w:jc w:val="center"/>
              <w:rPr>
                <w:b/>
                <w:bCs/>
                <w:color w:val="FFFFFF" w:themeColor="background1"/>
              </w:rPr>
            </w:pPr>
            <w:r w:rsidRPr="00C44794">
              <w:rPr>
                <w:noProof/>
                <w:color w:val="FF0000"/>
              </w:rPr>
              <w:drawing>
                <wp:inline distT="0" distB="0" distL="0" distR="0" wp14:anchorId="4C3295DA" wp14:editId="4BABB758">
                  <wp:extent cx="201881" cy="201881"/>
                  <wp:effectExtent l="0" t="0" r="8255" b="8255"/>
                  <wp:docPr id="11346197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16E63FD0" w14:textId="77777777" w:rsidR="00837853" w:rsidRPr="0053798F" w:rsidRDefault="00837853"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1A2AD419" w14:textId="77777777" w:rsidR="00837853" w:rsidRPr="00A8412B" w:rsidRDefault="00837853" w:rsidP="00A11067">
            <w:pPr>
              <w:spacing w:line="259" w:lineRule="auto"/>
              <w:rPr>
                <w:kern w:val="2"/>
                <w14:ligatures w14:val="standardContextual"/>
              </w:rPr>
            </w:pPr>
          </w:p>
        </w:tc>
      </w:tr>
      <w:tr w:rsidR="00837853" w:rsidRPr="000E06A7" w14:paraId="24FF3E88"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3A67F860" w14:textId="77777777" w:rsidR="00837853" w:rsidRDefault="00837853"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41B056D0" w14:textId="494A756C" w:rsidR="00837853" w:rsidRPr="00744E05" w:rsidRDefault="00DF18B7" w:rsidP="00A11067">
            <w:pPr>
              <w:rPr>
                <w:color w:val="000000" w:themeColor="text1"/>
              </w:rPr>
            </w:pPr>
            <w:r w:rsidRPr="0082081B">
              <w:t xml:space="preserve">Toon de naam, voornaam en geboortedatum van alle werknemers die </w:t>
            </w:r>
            <w:r w:rsidRPr="00FF7D14">
              <w:rPr>
                <w:b/>
                <w:bCs/>
              </w:rPr>
              <w:t>niet</w:t>
            </w:r>
            <w:r w:rsidRPr="0082081B">
              <w:t xml:space="preserve"> </w:t>
            </w:r>
            <w:r>
              <w:t>tussen</w:t>
            </w:r>
            <w:r w:rsidRPr="0082081B">
              <w:t xml:space="preserve"> 198</w:t>
            </w:r>
            <w:r>
              <w:t>9</w:t>
            </w:r>
            <w:r w:rsidRPr="0082081B">
              <w:t xml:space="preserve"> </w:t>
            </w:r>
            <w:r>
              <w:t>en</w:t>
            </w:r>
            <w:r w:rsidRPr="0082081B">
              <w:t xml:space="preserve"> 199</w:t>
            </w:r>
            <w:r>
              <w:t>2</w:t>
            </w:r>
            <w:r w:rsidRPr="0082081B">
              <w:t xml:space="preserve"> </w:t>
            </w:r>
            <w:r>
              <w:t xml:space="preserve">(beide jaren inclusief) </w:t>
            </w:r>
            <w:r w:rsidRPr="0082081B">
              <w:t>geboren zijn.</w:t>
            </w:r>
          </w:p>
        </w:tc>
      </w:tr>
      <w:tr w:rsidR="00837853" w:rsidRPr="000B7ADF" w14:paraId="0756A770"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6F0EC07E" w14:textId="77777777" w:rsidR="00837853" w:rsidRPr="00344B54" w:rsidRDefault="00837853"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FA0B3BB" w14:textId="77777777" w:rsidR="00894F91" w:rsidRPr="00894F91" w:rsidRDefault="00894F91" w:rsidP="00894F91">
            <w:pPr>
              <w:pStyle w:val="codeverwijzing"/>
              <w:rPr>
                <w:color w:val="FF0000"/>
              </w:rPr>
            </w:pPr>
            <w:r w:rsidRPr="00894F91">
              <w:rPr>
                <w:color w:val="FF0000"/>
              </w:rPr>
              <w:t>SELECT last_name,first_name,date_of_birth</w:t>
            </w:r>
          </w:p>
          <w:p w14:paraId="231BC282" w14:textId="77777777" w:rsidR="00894F91" w:rsidRPr="00894F91" w:rsidRDefault="00894F91" w:rsidP="00894F91">
            <w:pPr>
              <w:pStyle w:val="codeverwijzing"/>
              <w:rPr>
                <w:color w:val="FF0000"/>
              </w:rPr>
            </w:pPr>
            <w:r w:rsidRPr="00894F91">
              <w:rPr>
                <w:color w:val="FF0000"/>
              </w:rPr>
              <w:t>FROM `digitech`.`employees`</w:t>
            </w:r>
          </w:p>
          <w:p w14:paraId="23FBA0DB" w14:textId="7B01CA31" w:rsidR="00837853" w:rsidRDefault="00894F91" w:rsidP="00894F91">
            <w:pPr>
              <w:pStyle w:val="codeverwijzing"/>
            </w:pPr>
            <w:r w:rsidRPr="00894F91">
              <w:rPr>
                <w:color w:val="FF0000"/>
              </w:rPr>
              <w:t>WHERE `date_of_birth` NOT BETWEEN '1989-01-01' AND '1992-12-31';</w:t>
            </w:r>
          </w:p>
        </w:tc>
      </w:tr>
      <w:tr w:rsidR="00837853" w:rsidRPr="000B7ADF" w14:paraId="07C28345"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226217CE" w14:textId="77777777" w:rsidR="00837853" w:rsidRPr="00344B54" w:rsidRDefault="00837853" w:rsidP="00A11067">
            <w:pPr>
              <w:pStyle w:val="codeverwijzing"/>
              <w:jc w:val="center"/>
              <w:rPr>
                <w:b/>
                <w:bCs/>
              </w:rPr>
            </w:pPr>
            <w:r w:rsidRPr="009E4BD1">
              <w:rPr>
                <w:b/>
                <w:bCs/>
                <w:color w:val="FFFFFF" w:themeColor="background1"/>
              </w:rPr>
              <w:lastRenderedPageBreak/>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28380271" w14:textId="02A7AC65" w:rsidR="00837853" w:rsidRPr="00B859B4" w:rsidRDefault="00FF7D14" w:rsidP="00A11067">
            <w:pPr>
              <w:pStyle w:val="codeverwijzing"/>
              <w:rPr>
                <w:color w:val="FF0000"/>
              </w:rPr>
            </w:pPr>
            <w:r w:rsidRPr="000B2FE9">
              <w:rPr>
                <w:noProof/>
                <w:color w:val="FF0000"/>
              </w:rPr>
              <w:drawing>
                <wp:inline distT="0" distB="0" distL="0" distR="0" wp14:anchorId="758D468D" wp14:editId="47D88157">
                  <wp:extent cx="2362530" cy="1171739"/>
                  <wp:effectExtent l="0" t="0" r="0" b="9525"/>
                  <wp:docPr id="13297988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8826" name=""/>
                          <pic:cNvPicPr/>
                        </pic:nvPicPr>
                        <pic:blipFill>
                          <a:blip r:embed="rId63"/>
                          <a:stretch>
                            <a:fillRect/>
                          </a:stretch>
                        </pic:blipFill>
                        <pic:spPr>
                          <a:xfrm>
                            <a:off x="0" y="0"/>
                            <a:ext cx="2362530" cy="1171739"/>
                          </a:xfrm>
                          <a:prstGeom prst="rect">
                            <a:avLst/>
                          </a:prstGeom>
                        </pic:spPr>
                      </pic:pic>
                    </a:graphicData>
                  </a:graphic>
                </wp:inline>
              </w:drawing>
            </w:r>
          </w:p>
        </w:tc>
      </w:tr>
    </w:tbl>
    <w:p w14:paraId="0C3E437C" w14:textId="77777777" w:rsidR="000D2721" w:rsidRDefault="000D2721" w:rsidP="00F315A9"/>
    <w:p w14:paraId="2D031848" w14:textId="3B2E2D87" w:rsidR="000D2721" w:rsidRDefault="00FF7D14" w:rsidP="00FF7D14">
      <w:pPr>
        <w:pStyle w:val="Heading2"/>
      </w:pPr>
      <w:r>
        <w:t>de AND en OR operator</w:t>
      </w:r>
    </w:p>
    <w:p w14:paraId="32F61884" w14:textId="77777777" w:rsidR="003A65F7" w:rsidRDefault="003A65F7" w:rsidP="003A65F7">
      <w:r>
        <w:t xml:space="preserve">Indien je meerdere voorwaarden in een query wenst te verwerken, kan je gebruikmaken van de </w:t>
      </w:r>
      <w:r w:rsidRPr="003A65F7">
        <w:rPr>
          <w:rStyle w:val="opvallendChar"/>
        </w:rPr>
        <w:t>AND</w:t>
      </w:r>
      <w:r>
        <w:t xml:space="preserve"> en </w:t>
      </w:r>
      <w:r w:rsidRPr="003A65F7">
        <w:rPr>
          <w:rStyle w:val="opvallendChar"/>
        </w:rPr>
        <w:t>OR</w:t>
      </w:r>
      <w:r>
        <w:t xml:space="preserve"> operator.</w:t>
      </w:r>
    </w:p>
    <w:p w14:paraId="2617535A" w14:textId="77777777" w:rsidR="003A65F7" w:rsidRDefault="003A65F7" w:rsidP="003A65F7">
      <w:r>
        <w:t xml:space="preserve">Indien je resultatenset aan meerdere voorwaarden moet voldoen, moet je gebruik maken van de </w:t>
      </w:r>
      <w:r w:rsidRPr="003A65F7">
        <w:rPr>
          <w:rStyle w:val="opvallendChar"/>
        </w:rPr>
        <w:t>AND operator</w:t>
      </w:r>
      <w:r>
        <w:t>.</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630"/>
        <w:gridCol w:w="204"/>
        <w:gridCol w:w="505"/>
        <w:gridCol w:w="7183"/>
      </w:tblGrid>
      <w:tr w:rsidR="003A65F7" w:rsidRPr="001F394B" w14:paraId="4F70F9B8" w14:textId="77777777" w:rsidTr="006A68F7">
        <w:tc>
          <w:tcPr>
            <w:tcW w:w="1134" w:type="dxa"/>
            <w:gridSpan w:val="2"/>
            <w:shd w:val="clear" w:color="auto" w:fill="0099CC"/>
          </w:tcPr>
          <w:p w14:paraId="46276CBB" w14:textId="77777777" w:rsidR="003A65F7" w:rsidRPr="001F394B" w:rsidRDefault="003A65F7" w:rsidP="00A11067">
            <w:pPr>
              <w:rPr>
                <w:b/>
              </w:rPr>
            </w:pPr>
            <w:r w:rsidRPr="005278C8">
              <w:rPr>
                <w:b/>
                <w:color w:val="FFFFFF" w:themeColor="background1"/>
              </w:rPr>
              <w:t>SYNTAX</w:t>
            </w:r>
          </w:p>
        </w:tc>
        <w:tc>
          <w:tcPr>
            <w:tcW w:w="7892" w:type="dxa"/>
            <w:gridSpan w:val="3"/>
            <w:shd w:val="clear" w:color="auto" w:fill="33CCCC"/>
          </w:tcPr>
          <w:p w14:paraId="718326B6" w14:textId="2E733A05" w:rsidR="003A65F7" w:rsidRPr="00AE7DAE" w:rsidRDefault="002D6763" w:rsidP="00A11067">
            <w:pPr>
              <w:rPr>
                <w:b/>
              </w:rPr>
            </w:pPr>
            <w:r>
              <w:rPr>
                <w:b/>
                <w:color w:val="FFFFFF" w:themeColor="background1"/>
              </w:rPr>
              <w:t>AND OPERATOR</w:t>
            </w:r>
          </w:p>
        </w:tc>
      </w:tr>
      <w:tr w:rsidR="003A65F7" w:rsidRPr="002F6CAB" w14:paraId="40057938" w14:textId="77777777" w:rsidTr="00A11067">
        <w:trPr>
          <w:trHeight w:val="170"/>
        </w:trPr>
        <w:tc>
          <w:tcPr>
            <w:tcW w:w="504" w:type="dxa"/>
            <w:shd w:val="clear" w:color="auto" w:fill="F2F2F2" w:themeFill="background1" w:themeFillShade="F2"/>
          </w:tcPr>
          <w:p w14:paraId="3C28ED5F" w14:textId="77777777" w:rsidR="003A65F7" w:rsidRPr="00EF1AB2" w:rsidRDefault="003A65F7"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09273413" w14:textId="4A1C6917" w:rsidR="003A65F7" w:rsidRPr="002F6CAB" w:rsidRDefault="002D6763" w:rsidP="00A11067">
            <w:pPr>
              <w:rPr>
                <w:b/>
                <w:color w:val="000000" w:themeColor="text1"/>
              </w:rPr>
            </w:pPr>
            <w:r w:rsidRPr="00D536FD">
              <w:rPr>
                <w:rStyle w:val="opvallendChar"/>
              </w:rPr>
              <w:t>SELECT</w:t>
            </w:r>
            <w:r>
              <w:rPr>
                <w:b/>
              </w:rPr>
              <w:t xml:space="preserve"> `</w:t>
            </w:r>
            <w:r w:rsidRPr="00904B20">
              <w:rPr>
                <w:color w:val="808080" w:themeColor="background1" w:themeShade="80"/>
              </w:rPr>
              <w:t>veldnaam1</w:t>
            </w:r>
            <w:r>
              <w:t>`, `</w:t>
            </w:r>
            <w:r w:rsidRPr="00904B20">
              <w:rPr>
                <w:color w:val="808080" w:themeColor="background1" w:themeShade="80"/>
              </w:rPr>
              <w:t>veldnaam2</w:t>
            </w:r>
            <w:r>
              <w:t xml:space="preserve">` </w:t>
            </w:r>
            <w:r w:rsidRPr="00D536FD">
              <w:rPr>
                <w:rStyle w:val="opvallendChar"/>
              </w:rPr>
              <w:t>FROM</w:t>
            </w:r>
            <w:r>
              <w:rPr>
                <w:b/>
              </w:rPr>
              <w:t xml:space="preserve"> </w:t>
            </w:r>
            <w:r w:rsidRPr="00B7070B">
              <w:rPr>
                <w:rStyle w:val="opvallendChar"/>
                <w:bCs/>
              </w:rPr>
              <w:t>`</w:t>
            </w:r>
            <w:r w:rsidRPr="00B7070B">
              <w:rPr>
                <w:rStyle w:val="opvallendChar"/>
                <w:bCs/>
                <w:color w:val="808080" w:themeColor="background1" w:themeShade="80"/>
              </w:rPr>
              <w:t>d</w:t>
            </w:r>
            <w:r w:rsidRPr="00B7070B">
              <w:rPr>
                <w:rStyle w:val="opvallendChar"/>
                <w:color w:val="808080" w:themeColor="background1" w:themeShade="80"/>
              </w:rPr>
              <w:t>atabasenaam</w:t>
            </w:r>
            <w:r w:rsidRPr="00B7070B">
              <w:rPr>
                <w:rStyle w:val="opvallendChar"/>
                <w:bCs/>
              </w:rPr>
              <w:t>`.`</w:t>
            </w:r>
            <w:r w:rsidRPr="00B7070B">
              <w:rPr>
                <w:rStyle w:val="opvallendChar"/>
                <w:bCs/>
                <w:color w:val="808080" w:themeColor="background1" w:themeShade="80"/>
              </w:rPr>
              <w:t>t</w:t>
            </w:r>
            <w:r w:rsidRPr="00B7070B">
              <w:rPr>
                <w:rStyle w:val="opvallendChar"/>
                <w:color w:val="808080" w:themeColor="background1" w:themeShade="80"/>
              </w:rPr>
              <w:t>abelnaam</w:t>
            </w:r>
            <w:r w:rsidRPr="00B7070B">
              <w:rPr>
                <w:rStyle w:val="opvallendChar"/>
                <w:bCs/>
              </w:rPr>
              <w:t>`</w:t>
            </w:r>
            <w:r>
              <w:rPr>
                <w:rStyle w:val="opvallendChar"/>
                <w:bCs/>
              </w:rPr>
              <w:t xml:space="preserve"> WHERE </w:t>
            </w:r>
            <w:r w:rsidRPr="00063737">
              <w:rPr>
                <w:rStyle w:val="opvallendChar"/>
                <w:color w:val="808080" w:themeColor="background1" w:themeShade="80"/>
              </w:rPr>
              <w:t xml:space="preserve">voorwaarde_1 </w:t>
            </w:r>
            <w:r>
              <w:rPr>
                <w:rStyle w:val="opvallendChar"/>
                <w:bCs/>
              </w:rPr>
              <w:t xml:space="preserve">AND </w:t>
            </w:r>
            <w:r w:rsidRPr="00063737">
              <w:rPr>
                <w:rStyle w:val="opvallendChar"/>
                <w:color w:val="808080" w:themeColor="background1" w:themeShade="80"/>
              </w:rPr>
              <w:t>voorwaarde_2</w:t>
            </w:r>
            <w:r w:rsidRPr="00B7070B">
              <w:rPr>
                <w:rStyle w:val="opvallendChar"/>
                <w:bCs/>
              </w:rPr>
              <w:t>;</w:t>
            </w:r>
          </w:p>
        </w:tc>
      </w:tr>
      <w:tr w:rsidR="003A65F7" w:rsidRPr="00F72C10" w14:paraId="07342D6D" w14:textId="77777777" w:rsidTr="002D6763">
        <w:tc>
          <w:tcPr>
            <w:tcW w:w="1338" w:type="dxa"/>
            <w:gridSpan w:val="3"/>
            <w:shd w:val="clear" w:color="auto" w:fill="0099CC"/>
          </w:tcPr>
          <w:p w14:paraId="2D083BA7" w14:textId="3C63682D" w:rsidR="003A65F7" w:rsidRPr="007136D0" w:rsidRDefault="003A65F7" w:rsidP="00A11067">
            <w:pPr>
              <w:rPr>
                <w:rStyle w:val="opvallendChar"/>
                <w:lang w:val="en-US"/>
              </w:rPr>
            </w:pPr>
            <w:r w:rsidRPr="00565955">
              <w:rPr>
                <w:b/>
                <w:color w:val="FFFFFF" w:themeColor="background1"/>
              </w:rPr>
              <w:t>VOORBEELD</w:t>
            </w:r>
            <w:r>
              <w:rPr>
                <w:b/>
                <w:color w:val="FFFFFF" w:themeColor="background1"/>
              </w:rPr>
              <w:t xml:space="preserve"> </w:t>
            </w:r>
          </w:p>
        </w:tc>
        <w:tc>
          <w:tcPr>
            <w:tcW w:w="7688" w:type="dxa"/>
            <w:gridSpan w:val="2"/>
            <w:shd w:val="clear" w:color="auto" w:fill="33CCCC"/>
          </w:tcPr>
          <w:p w14:paraId="2FE53522" w14:textId="6E14BF77" w:rsidR="003A65F7" w:rsidRPr="00F72C10" w:rsidRDefault="002D6763" w:rsidP="00A11067">
            <w:pPr>
              <w:rPr>
                <w:rStyle w:val="opvallendChar"/>
              </w:rPr>
            </w:pPr>
            <w:r>
              <w:rPr>
                <w:b/>
                <w:color w:val="FFFFFF" w:themeColor="background1"/>
              </w:rPr>
              <w:t>AND OPERATOR</w:t>
            </w:r>
          </w:p>
        </w:tc>
      </w:tr>
      <w:tr w:rsidR="003A65F7" w:rsidRPr="00BD1B36" w14:paraId="419F63F2" w14:textId="77777777" w:rsidTr="00A11067">
        <w:trPr>
          <w:trHeight w:val="208"/>
        </w:trPr>
        <w:tc>
          <w:tcPr>
            <w:tcW w:w="504" w:type="dxa"/>
            <w:shd w:val="clear" w:color="auto" w:fill="F2F2F2" w:themeFill="background1" w:themeFillShade="F2"/>
          </w:tcPr>
          <w:p w14:paraId="77BF5A6D" w14:textId="77777777" w:rsidR="003A65F7" w:rsidRPr="00A230D9" w:rsidRDefault="003A65F7"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02FD11C5" w14:textId="772FD57B" w:rsidR="003A65F7" w:rsidRPr="00282F19" w:rsidRDefault="00282F19" w:rsidP="00A11067">
            <w:pPr>
              <w:rPr>
                <w:b/>
                <w:bCs/>
                <w:color w:val="0099CC"/>
                <w:lang w:val="en-US"/>
              </w:rPr>
            </w:pPr>
            <w:r w:rsidRPr="00C53C90">
              <w:rPr>
                <w:rStyle w:val="opvallendChar"/>
                <w:lang w:val="en-US"/>
              </w:rPr>
              <w:t>SELECT</w:t>
            </w:r>
            <w:r w:rsidRPr="001F764F">
              <w:rPr>
                <w:rStyle w:val="opvallendChar"/>
                <w:bCs/>
                <w:lang w:val="en-US"/>
              </w:rPr>
              <w:t xml:space="preserve"> </w:t>
            </w:r>
            <w:r w:rsidRPr="00C53C90">
              <w:rPr>
                <w:lang w:val="en-US"/>
              </w:rPr>
              <w:t>`</w:t>
            </w:r>
            <w:proofErr w:type="spellStart"/>
            <w:r w:rsidRPr="00C53C90">
              <w:rPr>
                <w:color w:val="808080" w:themeColor="background1" w:themeShade="80"/>
                <w:lang w:val="en-US"/>
              </w:rPr>
              <w:t>first_name</w:t>
            </w:r>
            <w:proofErr w:type="spellEnd"/>
            <w:r w:rsidRPr="00C53C90">
              <w:rPr>
                <w:lang w:val="en-US"/>
              </w:rPr>
              <w:t>`</w:t>
            </w:r>
            <w:r w:rsidRPr="001F764F">
              <w:rPr>
                <w:rStyle w:val="opvallendChar"/>
                <w:bCs/>
                <w:lang w:val="en-US"/>
              </w:rPr>
              <w:t>, `</w:t>
            </w:r>
            <w:proofErr w:type="spellStart"/>
            <w:r w:rsidRPr="001F764F">
              <w:rPr>
                <w:rStyle w:val="opvallendChar"/>
                <w:bCs/>
                <w:color w:val="808080" w:themeColor="background1" w:themeShade="80"/>
                <w:lang w:val="en-US"/>
              </w:rPr>
              <w:t>last_name</w:t>
            </w:r>
            <w:proofErr w:type="spellEnd"/>
            <w:r w:rsidRPr="001F764F">
              <w:rPr>
                <w:rStyle w:val="opvallendChar"/>
                <w:bCs/>
                <w:lang w:val="en-US"/>
              </w:rPr>
              <w:t>`</w:t>
            </w:r>
            <w:r>
              <w:rPr>
                <w:rStyle w:val="opvallendChar"/>
                <w:bCs/>
                <w:lang w:val="en-US"/>
              </w:rPr>
              <w:t xml:space="preserve">, </w:t>
            </w:r>
            <w:r w:rsidRPr="00552955">
              <w:rPr>
                <w:rStyle w:val="opvallendChar"/>
                <w:bCs/>
                <w:color w:val="808080" w:themeColor="background1" w:themeShade="80"/>
                <w:lang w:val="en-US"/>
              </w:rPr>
              <w:t>`</w:t>
            </w:r>
            <w:proofErr w:type="spellStart"/>
            <w:r w:rsidRPr="00552955">
              <w:rPr>
                <w:rStyle w:val="opvallendChar"/>
                <w:bCs/>
                <w:color w:val="808080" w:themeColor="background1" w:themeShade="80"/>
                <w:lang w:val="en-US"/>
              </w:rPr>
              <w:t>birth_date</w:t>
            </w:r>
            <w:proofErr w:type="spellEnd"/>
            <w:r w:rsidRPr="00552955">
              <w:rPr>
                <w:rStyle w:val="opvallendChar"/>
                <w:bCs/>
                <w:color w:val="808080" w:themeColor="background1" w:themeShade="80"/>
                <w:lang w:val="en-US"/>
              </w:rPr>
              <w:t>`</w:t>
            </w:r>
            <w:r w:rsidRPr="00552955">
              <w:rPr>
                <w:rStyle w:val="opvallendChar"/>
                <w:bCs/>
                <w:lang w:val="en-US"/>
              </w:rPr>
              <w:t xml:space="preserve">, </w:t>
            </w:r>
            <w:r w:rsidRPr="00552955">
              <w:rPr>
                <w:rStyle w:val="opvallendChar"/>
                <w:color w:val="808080" w:themeColor="background1" w:themeShade="80"/>
                <w:lang w:val="en-US"/>
              </w:rPr>
              <w:t>`</w:t>
            </w:r>
            <w:proofErr w:type="spellStart"/>
            <w:r w:rsidRPr="00552955">
              <w:rPr>
                <w:rStyle w:val="opvallendChar"/>
                <w:color w:val="808080" w:themeColor="background1" w:themeShade="80"/>
                <w:lang w:val="en-US"/>
              </w:rPr>
              <w:t>registered_since</w:t>
            </w:r>
            <w:proofErr w:type="spellEnd"/>
            <w:r w:rsidRPr="00552955">
              <w:rPr>
                <w:rStyle w:val="opvallendChar"/>
                <w:color w:val="808080" w:themeColor="background1" w:themeShade="80"/>
                <w:lang w:val="en-US"/>
              </w:rPr>
              <w:t>`</w:t>
            </w:r>
            <w:r w:rsidRPr="001F764F">
              <w:rPr>
                <w:rStyle w:val="opvallendChar"/>
                <w:bCs/>
                <w:lang w:val="en-US"/>
              </w:rPr>
              <w:t xml:space="preserve"> </w:t>
            </w:r>
            <w:r w:rsidRPr="00C53C90">
              <w:rPr>
                <w:rStyle w:val="opvallendChar"/>
                <w:lang w:val="en-US"/>
              </w:rPr>
              <w:t>FROM</w:t>
            </w:r>
            <w:r w:rsidRPr="001F764F">
              <w:rPr>
                <w:rStyle w:val="opvallendChar"/>
                <w:bCs/>
                <w:lang w:val="en-US"/>
              </w:rPr>
              <w:t xml:space="preserve"> `</w:t>
            </w:r>
            <w:proofErr w:type="spellStart"/>
            <w:r w:rsidRPr="001F764F">
              <w:rPr>
                <w:rStyle w:val="opvallendChar"/>
                <w:bCs/>
                <w:color w:val="808080" w:themeColor="background1" w:themeShade="80"/>
                <w:lang w:val="en-US"/>
              </w:rPr>
              <w:t>cvo_volt</w:t>
            </w:r>
            <w:proofErr w:type="gramStart"/>
            <w:r w:rsidRPr="00B7070B">
              <w:rPr>
                <w:rStyle w:val="opvallendChar"/>
                <w:bCs/>
                <w:lang w:val="en-US"/>
              </w:rPr>
              <w:t>`</w:t>
            </w:r>
            <w:r w:rsidRPr="001F764F">
              <w:rPr>
                <w:rStyle w:val="opvallendChar"/>
                <w:bCs/>
                <w:lang w:val="en-US"/>
              </w:rPr>
              <w:t>.</w:t>
            </w:r>
            <w:r w:rsidRPr="00B7070B">
              <w:rPr>
                <w:rStyle w:val="opvallendChar"/>
                <w:bCs/>
                <w:lang w:val="en-US"/>
              </w:rPr>
              <w:t>`</w:t>
            </w:r>
            <w:proofErr w:type="gramEnd"/>
            <w:r w:rsidRPr="001F764F">
              <w:rPr>
                <w:rStyle w:val="opvallendChar"/>
                <w:bCs/>
                <w:color w:val="808080" w:themeColor="background1" w:themeShade="80"/>
                <w:lang w:val="en-US"/>
              </w:rPr>
              <w:t>students</w:t>
            </w:r>
            <w:proofErr w:type="spellEnd"/>
            <w:r w:rsidRPr="00B7070B">
              <w:rPr>
                <w:rStyle w:val="opvallendChar"/>
                <w:bCs/>
                <w:lang w:val="en-US"/>
              </w:rPr>
              <w:t>`</w:t>
            </w:r>
            <w:r>
              <w:rPr>
                <w:rStyle w:val="opvallendChar"/>
                <w:bCs/>
                <w:lang w:val="en-US"/>
              </w:rPr>
              <w:t xml:space="preserve"> WHERE </w:t>
            </w:r>
            <w:r w:rsidRPr="00552955">
              <w:rPr>
                <w:rStyle w:val="opvallendChar"/>
                <w:color w:val="808080" w:themeColor="background1" w:themeShade="80"/>
                <w:lang w:val="en-US"/>
              </w:rPr>
              <w:t>`</w:t>
            </w:r>
            <w:proofErr w:type="spellStart"/>
            <w:r w:rsidRPr="00552955">
              <w:rPr>
                <w:rStyle w:val="opvallendChar"/>
                <w:color w:val="808080" w:themeColor="background1" w:themeShade="80"/>
                <w:lang w:val="en-US"/>
              </w:rPr>
              <w:t>birth_date</w:t>
            </w:r>
            <w:proofErr w:type="spellEnd"/>
            <w:r w:rsidRPr="00552955">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552955">
              <w:rPr>
                <w:rStyle w:val="opvallendChar"/>
                <w:bCs/>
                <w:lang w:val="en-US"/>
              </w:rPr>
              <w:t xml:space="preserve">&lt; </w:t>
            </w:r>
            <w:r w:rsidRPr="00552955">
              <w:rPr>
                <w:rStyle w:val="opvallendChar"/>
                <w:color w:val="808080" w:themeColor="background1" w:themeShade="80"/>
                <w:lang w:val="en-US"/>
              </w:rPr>
              <w:t>'2000-01-01'</w:t>
            </w:r>
            <w:r w:rsidRPr="00552955">
              <w:rPr>
                <w:rStyle w:val="opvallendChar"/>
                <w:bCs/>
                <w:color w:val="808080" w:themeColor="background1" w:themeShade="80"/>
                <w:lang w:val="en-US"/>
              </w:rPr>
              <w:t xml:space="preserve"> </w:t>
            </w:r>
            <w:r w:rsidRPr="00552955">
              <w:rPr>
                <w:rStyle w:val="opvallendChar"/>
                <w:bCs/>
                <w:lang w:val="en-US"/>
              </w:rPr>
              <w:t xml:space="preserve">AND </w:t>
            </w:r>
            <w:r w:rsidRPr="00552955">
              <w:rPr>
                <w:rStyle w:val="opvallendChar"/>
                <w:color w:val="808080" w:themeColor="background1" w:themeShade="80"/>
                <w:lang w:val="en-US"/>
              </w:rPr>
              <w:t>`</w:t>
            </w:r>
            <w:proofErr w:type="spellStart"/>
            <w:r w:rsidRPr="00552955">
              <w:rPr>
                <w:rStyle w:val="opvallendChar"/>
                <w:color w:val="808080" w:themeColor="background1" w:themeShade="80"/>
                <w:lang w:val="en-US"/>
              </w:rPr>
              <w:t>registered_since</w:t>
            </w:r>
            <w:proofErr w:type="spellEnd"/>
            <w:r w:rsidRPr="00552955">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552955">
              <w:rPr>
                <w:rStyle w:val="opvallendChar"/>
                <w:bCs/>
                <w:lang w:val="en-US"/>
              </w:rPr>
              <w:t xml:space="preserve">&gt;= </w:t>
            </w:r>
            <w:r w:rsidRPr="00552955">
              <w:rPr>
                <w:rStyle w:val="opvallendChar"/>
                <w:color w:val="808080" w:themeColor="background1" w:themeShade="80"/>
                <w:lang w:val="en-US"/>
              </w:rPr>
              <w:t>'2017-01-01'</w:t>
            </w:r>
            <w:r w:rsidRPr="001F764F">
              <w:rPr>
                <w:rStyle w:val="opvallendChar"/>
                <w:bCs/>
                <w:lang w:val="en-US"/>
              </w:rPr>
              <w:t>;</w:t>
            </w:r>
          </w:p>
        </w:tc>
      </w:tr>
      <w:tr w:rsidR="003A65F7" w:rsidRPr="00101FAF" w14:paraId="53D34C93" w14:textId="77777777" w:rsidTr="00A11067">
        <w:trPr>
          <w:trHeight w:val="207"/>
        </w:trPr>
        <w:tc>
          <w:tcPr>
            <w:tcW w:w="9026" w:type="dxa"/>
            <w:gridSpan w:val="5"/>
            <w:shd w:val="clear" w:color="auto" w:fill="auto"/>
          </w:tcPr>
          <w:p w14:paraId="1ACA094B" w14:textId="522BBBFE" w:rsidR="003A65F7" w:rsidRPr="00101FAF" w:rsidRDefault="00955B00" w:rsidP="00A11067">
            <w:pPr>
              <w:rPr>
                <w:rStyle w:val="opvallendChar"/>
                <w:iCs/>
                <w:color w:val="0070C0"/>
              </w:rPr>
            </w:pPr>
            <w:r w:rsidRPr="00955B00">
              <w:rPr>
                <w:rStyle w:val="opvallendChar"/>
                <w:i/>
                <w:color w:val="808080" w:themeColor="background1" w:themeShade="80"/>
              </w:rPr>
              <w:t>Deze query vraagt de gegevens op van de cursisten die voor het jaar 2000 geboren zijn EN zich vanaf het jaar 2017 geregistreerd hebben.</w:t>
            </w:r>
          </w:p>
        </w:tc>
      </w:tr>
      <w:tr w:rsidR="003A65F7" w:rsidRPr="00F72C10" w14:paraId="5CAC5E35" w14:textId="77777777" w:rsidTr="00955B00">
        <w:tc>
          <w:tcPr>
            <w:tcW w:w="1843" w:type="dxa"/>
            <w:gridSpan w:val="4"/>
            <w:shd w:val="clear" w:color="auto" w:fill="0099CC"/>
          </w:tcPr>
          <w:p w14:paraId="6C2D846F" w14:textId="5E40B8BD" w:rsidR="003A65F7" w:rsidRPr="007136D0" w:rsidRDefault="003A65F7" w:rsidP="00A11067">
            <w:pPr>
              <w:rPr>
                <w:rStyle w:val="opvallendChar"/>
                <w:lang w:val="en-US"/>
              </w:rPr>
            </w:pPr>
            <w:r>
              <w:rPr>
                <w:b/>
                <w:color w:val="FFFFFF" w:themeColor="background1"/>
              </w:rPr>
              <w:t xml:space="preserve">RESULTATENSET </w:t>
            </w:r>
          </w:p>
        </w:tc>
        <w:tc>
          <w:tcPr>
            <w:tcW w:w="7183" w:type="dxa"/>
            <w:shd w:val="clear" w:color="auto" w:fill="33CCCC"/>
          </w:tcPr>
          <w:p w14:paraId="293E78C8" w14:textId="71032C12" w:rsidR="003A65F7" w:rsidRPr="00F72C10" w:rsidRDefault="00955B00" w:rsidP="00A11067">
            <w:pPr>
              <w:rPr>
                <w:rStyle w:val="opvallendChar"/>
              </w:rPr>
            </w:pPr>
            <w:r>
              <w:rPr>
                <w:b/>
                <w:color w:val="FFFFFF" w:themeColor="background1"/>
              </w:rPr>
              <w:t>AND OPERATOR</w:t>
            </w:r>
          </w:p>
        </w:tc>
      </w:tr>
      <w:tr w:rsidR="003A65F7" w:rsidRPr="00C92244" w14:paraId="2E791785" w14:textId="77777777" w:rsidTr="00A11067">
        <w:trPr>
          <w:trHeight w:val="208"/>
        </w:trPr>
        <w:tc>
          <w:tcPr>
            <w:tcW w:w="9026" w:type="dxa"/>
            <w:gridSpan w:val="5"/>
            <w:shd w:val="clear" w:color="auto" w:fill="auto"/>
          </w:tcPr>
          <w:p w14:paraId="5BA6F104" w14:textId="14843CFF" w:rsidR="003A65F7" w:rsidRPr="00C92244" w:rsidRDefault="00E43DB3" w:rsidP="00A11067">
            <w:pPr>
              <w:rPr>
                <w:b/>
                <w:lang w:val="en-US"/>
              </w:rPr>
            </w:pPr>
            <w:r w:rsidRPr="00552955">
              <w:rPr>
                <w:rStyle w:val="opvallendChar"/>
                <w:noProof/>
              </w:rPr>
              <w:drawing>
                <wp:inline distT="0" distB="0" distL="0" distR="0" wp14:anchorId="3024C89F" wp14:editId="0E3153C5">
                  <wp:extent cx="3591426" cy="1000265"/>
                  <wp:effectExtent l="0" t="0" r="0" b="9525"/>
                  <wp:docPr id="8" name="Afbeelding 8"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opname, Lettertype, nummer&#10;&#10;Automatisch gegenereerde beschrijving"/>
                          <pic:cNvPicPr/>
                        </pic:nvPicPr>
                        <pic:blipFill>
                          <a:blip r:embed="rId64"/>
                          <a:stretch>
                            <a:fillRect/>
                          </a:stretch>
                        </pic:blipFill>
                        <pic:spPr>
                          <a:xfrm>
                            <a:off x="0" y="0"/>
                            <a:ext cx="3591426" cy="1000265"/>
                          </a:xfrm>
                          <a:prstGeom prst="rect">
                            <a:avLst/>
                          </a:prstGeom>
                        </pic:spPr>
                      </pic:pic>
                    </a:graphicData>
                  </a:graphic>
                </wp:inline>
              </w:drawing>
            </w:r>
          </w:p>
        </w:tc>
      </w:tr>
    </w:tbl>
    <w:p w14:paraId="373D9C9E" w14:textId="77777777" w:rsidR="00180FE4" w:rsidRDefault="00180FE4" w:rsidP="00180FE4"/>
    <w:p w14:paraId="530D287D" w14:textId="478AE9F1" w:rsidR="00180FE4" w:rsidRDefault="00180FE4" w:rsidP="00180FE4">
      <w:r>
        <w:t xml:space="preserve">Indien je resultatenset aan één van de voorwaarden moet voldoen, moet je gebruik maken van de </w:t>
      </w:r>
      <w:r w:rsidRPr="008529AE">
        <w:rPr>
          <w:b/>
          <w:bCs/>
        </w:rPr>
        <w:t>OR operator</w:t>
      </w:r>
      <w:r>
        <w:t>.</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630"/>
        <w:gridCol w:w="204"/>
        <w:gridCol w:w="505"/>
        <w:gridCol w:w="7183"/>
      </w:tblGrid>
      <w:tr w:rsidR="00180FE4" w:rsidRPr="001F394B" w14:paraId="4D6E8076" w14:textId="77777777" w:rsidTr="00A11067">
        <w:tc>
          <w:tcPr>
            <w:tcW w:w="1134" w:type="dxa"/>
            <w:gridSpan w:val="2"/>
            <w:shd w:val="clear" w:color="auto" w:fill="0099CC"/>
          </w:tcPr>
          <w:p w14:paraId="2CF2050C" w14:textId="77777777" w:rsidR="00180FE4" w:rsidRPr="001F394B" w:rsidRDefault="00180FE4" w:rsidP="00A11067">
            <w:pPr>
              <w:rPr>
                <w:b/>
              </w:rPr>
            </w:pPr>
            <w:r w:rsidRPr="005278C8">
              <w:rPr>
                <w:b/>
                <w:color w:val="FFFFFF" w:themeColor="background1"/>
              </w:rPr>
              <w:t>SYNTAX</w:t>
            </w:r>
          </w:p>
        </w:tc>
        <w:tc>
          <w:tcPr>
            <w:tcW w:w="7892" w:type="dxa"/>
            <w:gridSpan w:val="3"/>
            <w:shd w:val="clear" w:color="auto" w:fill="33CCCC"/>
          </w:tcPr>
          <w:p w14:paraId="5BB86E5B" w14:textId="7BFAF7AA" w:rsidR="00180FE4" w:rsidRPr="00AE7DAE" w:rsidRDefault="00180FE4" w:rsidP="00A11067">
            <w:pPr>
              <w:rPr>
                <w:b/>
              </w:rPr>
            </w:pPr>
            <w:r>
              <w:rPr>
                <w:b/>
                <w:color w:val="FFFFFF" w:themeColor="background1"/>
              </w:rPr>
              <w:t>OR OPERATOR</w:t>
            </w:r>
          </w:p>
        </w:tc>
      </w:tr>
      <w:tr w:rsidR="00180FE4" w:rsidRPr="002F6CAB" w14:paraId="739FDECA" w14:textId="77777777" w:rsidTr="00A11067">
        <w:trPr>
          <w:trHeight w:val="170"/>
        </w:trPr>
        <w:tc>
          <w:tcPr>
            <w:tcW w:w="504" w:type="dxa"/>
            <w:shd w:val="clear" w:color="auto" w:fill="F2F2F2" w:themeFill="background1" w:themeFillShade="F2"/>
          </w:tcPr>
          <w:p w14:paraId="2342FBD2" w14:textId="77777777" w:rsidR="00180FE4" w:rsidRPr="00EF1AB2" w:rsidRDefault="00180FE4"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5BC36FAB" w14:textId="10482A7C" w:rsidR="00180FE4" w:rsidRPr="002F6CAB" w:rsidRDefault="00150367" w:rsidP="00A11067">
            <w:pPr>
              <w:rPr>
                <w:b/>
                <w:color w:val="000000" w:themeColor="text1"/>
              </w:rPr>
            </w:pPr>
            <w:r w:rsidRPr="00D536FD">
              <w:rPr>
                <w:rStyle w:val="opvallendChar"/>
              </w:rPr>
              <w:t>SELECT</w:t>
            </w:r>
            <w:r>
              <w:rPr>
                <w:b/>
              </w:rPr>
              <w:t xml:space="preserve"> `</w:t>
            </w:r>
            <w:r w:rsidRPr="00904B20">
              <w:rPr>
                <w:color w:val="808080" w:themeColor="background1" w:themeShade="80"/>
              </w:rPr>
              <w:t>veldnaam1</w:t>
            </w:r>
            <w:r>
              <w:t>`, `</w:t>
            </w:r>
            <w:r w:rsidRPr="00904B20">
              <w:rPr>
                <w:color w:val="808080" w:themeColor="background1" w:themeShade="80"/>
              </w:rPr>
              <w:t>veldnaam2</w:t>
            </w:r>
            <w:r>
              <w:t xml:space="preserve">` </w:t>
            </w:r>
            <w:r w:rsidRPr="00D536FD">
              <w:rPr>
                <w:rStyle w:val="opvallendChar"/>
              </w:rPr>
              <w:t>FROM</w:t>
            </w:r>
            <w:r>
              <w:rPr>
                <w:b/>
              </w:rPr>
              <w:t xml:space="preserve"> </w:t>
            </w:r>
            <w:r w:rsidRPr="00B7070B">
              <w:rPr>
                <w:rStyle w:val="opvallendChar"/>
                <w:bCs/>
              </w:rPr>
              <w:t>`</w:t>
            </w:r>
            <w:r w:rsidRPr="00B7070B">
              <w:rPr>
                <w:rStyle w:val="opvallendChar"/>
                <w:bCs/>
                <w:color w:val="808080" w:themeColor="background1" w:themeShade="80"/>
              </w:rPr>
              <w:t>d</w:t>
            </w:r>
            <w:r w:rsidRPr="00B7070B">
              <w:rPr>
                <w:rStyle w:val="opvallendChar"/>
                <w:color w:val="808080" w:themeColor="background1" w:themeShade="80"/>
              </w:rPr>
              <w:t>atabasenaam</w:t>
            </w:r>
            <w:r w:rsidRPr="00B7070B">
              <w:rPr>
                <w:rStyle w:val="opvallendChar"/>
                <w:bCs/>
              </w:rPr>
              <w:t>`.`</w:t>
            </w:r>
            <w:r w:rsidRPr="00B7070B">
              <w:rPr>
                <w:rStyle w:val="opvallendChar"/>
                <w:bCs/>
                <w:color w:val="808080" w:themeColor="background1" w:themeShade="80"/>
              </w:rPr>
              <w:t>t</w:t>
            </w:r>
            <w:r w:rsidRPr="00B7070B">
              <w:rPr>
                <w:rStyle w:val="opvallendChar"/>
                <w:color w:val="808080" w:themeColor="background1" w:themeShade="80"/>
              </w:rPr>
              <w:t>abelnaam</w:t>
            </w:r>
            <w:r w:rsidRPr="00B7070B">
              <w:rPr>
                <w:rStyle w:val="opvallendChar"/>
                <w:bCs/>
              </w:rPr>
              <w:t>`</w:t>
            </w:r>
            <w:r>
              <w:rPr>
                <w:rStyle w:val="opvallendChar"/>
                <w:bCs/>
              </w:rPr>
              <w:t xml:space="preserve"> WHERE </w:t>
            </w:r>
            <w:r w:rsidRPr="00063737">
              <w:rPr>
                <w:rStyle w:val="opvallendChar"/>
                <w:color w:val="808080" w:themeColor="background1" w:themeShade="80"/>
              </w:rPr>
              <w:t xml:space="preserve">voorwaarde_1 </w:t>
            </w:r>
            <w:r>
              <w:rPr>
                <w:rStyle w:val="opvallendChar"/>
                <w:bCs/>
              </w:rPr>
              <w:t xml:space="preserve">OR </w:t>
            </w:r>
            <w:r w:rsidRPr="00063737">
              <w:rPr>
                <w:rStyle w:val="opvallendChar"/>
                <w:color w:val="808080" w:themeColor="background1" w:themeShade="80"/>
              </w:rPr>
              <w:t>voorwaarde_2</w:t>
            </w:r>
            <w:r w:rsidRPr="00B7070B">
              <w:rPr>
                <w:rStyle w:val="opvallendChar"/>
                <w:bCs/>
              </w:rPr>
              <w:t>;</w:t>
            </w:r>
          </w:p>
        </w:tc>
      </w:tr>
      <w:tr w:rsidR="00180FE4" w:rsidRPr="00F72C10" w14:paraId="7820FCA9" w14:textId="77777777" w:rsidTr="00A11067">
        <w:tc>
          <w:tcPr>
            <w:tcW w:w="1338" w:type="dxa"/>
            <w:gridSpan w:val="3"/>
            <w:shd w:val="clear" w:color="auto" w:fill="0099CC"/>
          </w:tcPr>
          <w:p w14:paraId="5732EC42" w14:textId="77777777" w:rsidR="00180FE4" w:rsidRPr="007136D0" w:rsidRDefault="00180FE4" w:rsidP="00A11067">
            <w:pPr>
              <w:rPr>
                <w:rStyle w:val="opvallendChar"/>
                <w:lang w:val="en-US"/>
              </w:rPr>
            </w:pPr>
            <w:r w:rsidRPr="00565955">
              <w:rPr>
                <w:b/>
                <w:color w:val="FFFFFF" w:themeColor="background1"/>
              </w:rPr>
              <w:t>VOORBEELD</w:t>
            </w:r>
            <w:r>
              <w:rPr>
                <w:b/>
                <w:color w:val="FFFFFF" w:themeColor="background1"/>
              </w:rPr>
              <w:t xml:space="preserve"> </w:t>
            </w:r>
          </w:p>
        </w:tc>
        <w:tc>
          <w:tcPr>
            <w:tcW w:w="7688" w:type="dxa"/>
            <w:gridSpan w:val="2"/>
            <w:shd w:val="clear" w:color="auto" w:fill="33CCCC"/>
          </w:tcPr>
          <w:p w14:paraId="579E8A00" w14:textId="52DFCCB7" w:rsidR="00180FE4" w:rsidRPr="00F72C10" w:rsidRDefault="009A5524" w:rsidP="00A11067">
            <w:pPr>
              <w:rPr>
                <w:rStyle w:val="opvallendChar"/>
              </w:rPr>
            </w:pPr>
            <w:r>
              <w:rPr>
                <w:b/>
                <w:color w:val="FFFFFF" w:themeColor="background1"/>
              </w:rPr>
              <w:t>OR</w:t>
            </w:r>
            <w:r w:rsidR="00180FE4">
              <w:rPr>
                <w:b/>
                <w:color w:val="FFFFFF" w:themeColor="background1"/>
              </w:rPr>
              <w:t xml:space="preserve"> OPERATOR</w:t>
            </w:r>
          </w:p>
        </w:tc>
      </w:tr>
      <w:tr w:rsidR="00180FE4" w:rsidRPr="00BD1B36" w14:paraId="3E1170E7" w14:textId="77777777" w:rsidTr="00A11067">
        <w:trPr>
          <w:trHeight w:val="208"/>
        </w:trPr>
        <w:tc>
          <w:tcPr>
            <w:tcW w:w="504" w:type="dxa"/>
            <w:shd w:val="clear" w:color="auto" w:fill="F2F2F2" w:themeFill="background1" w:themeFillShade="F2"/>
          </w:tcPr>
          <w:p w14:paraId="2489D75B" w14:textId="77777777" w:rsidR="00180FE4" w:rsidRPr="00A230D9" w:rsidRDefault="00180FE4" w:rsidP="00A11067">
            <w:pPr>
              <w:rPr>
                <w:b/>
                <w:color w:val="808080" w:themeColor="background1" w:themeShade="80"/>
                <w:lang w:val="en-US"/>
              </w:rPr>
            </w:pPr>
            <w:r w:rsidRPr="00A230D9">
              <w:rPr>
                <w:rStyle w:val="opvallendChar"/>
                <w:color w:val="808080" w:themeColor="background1" w:themeShade="80"/>
                <w:lang w:val="en-US"/>
              </w:rPr>
              <w:lastRenderedPageBreak/>
              <w:t>1</w:t>
            </w:r>
          </w:p>
        </w:tc>
        <w:tc>
          <w:tcPr>
            <w:tcW w:w="8522" w:type="dxa"/>
            <w:gridSpan w:val="4"/>
            <w:shd w:val="clear" w:color="auto" w:fill="F2F2F2" w:themeFill="background1" w:themeFillShade="F2"/>
          </w:tcPr>
          <w:p w14:paraId="5717908E" w14:textId="4BECDC95" w:rsidR="00180FE4" w:rsidRPr="00282F19" w:rsidRDefault="009A5524" w:rsidP="00A11067">
            <w:pPr>
              <w:rPr>
                <w:b/>
                <w:bCs/>
                <w:color w:val="0099CC"/>
                <w:lang w:val="en-US"/>
              </w:rPr>
            </w:pPr>
            <w:r w:rsidRPr="00C53C90">
              <w:rPr>
                <w:rStyle w:val="opvallendChar"/>
                <w:lang w:val="en-US"/>
              </w:rPr>
              <w:t>SELECT</w:t>
            </w:r>
            <w:r w:rsidRPr="001F764F">
              <w:rPr>
                <w:rStyle w:val="opvallendChar"/>
                <w:bCs/>
                <w:lang w:val="en-US"/>
              </w:rPr>
              <w:t xml:space="preserve"> </w:t>
            </w:r>
            <w:r w:rsidRPr="00C53C90">
              <w:rPr>
                <w:lang w:val="en-US"/>
              </w:rPr>
              <w:t>`</w:t>
            </w:r>
            <w:proofErr w:type="spellStart"/>
            <w:r w:rsidRPr="00C53C90">
              <w:rPr>
                <w:color w:val="808080" w:themeColor="background1" w:themeShade="80"/>
                <w:lang w:val="en-US"/>
              </w:rPr>
              <w:t>first_name</w:t>
            </w:r>
            <w:proofErr w:type="spellEnd"/>
            <w:r w:rsidRPr="00C53C90">
              <w:rPr>
                <w:lang w:val="en-US"/>
              </w:rPr>
              <w:t>`</w:t>
            </w:r>
            <w:r w:rsidRPr="001F764F">
              <w:rPr>
                <w:rStyle w:val="opvallendChar"/>
                <w:bCs/>
                <w:lang w:val="en-US"/>
              </w:rPr>
              <w:t>, `</w:t>
            </w:r>
            <w:proofErr w:type="spellStart"/>
            <w:r w:rsidRPr="001F764F">
              <w:rPr>
                <w:rStyle w:val="opvallendChar"/>
                <w:bCs/>
                <w:color w:val="808080" w:themeColor="background1" w:themeShade="80"/>
                <w:lang w:val="en-US"/>
              </w:rPr>
              <w:t>last_name</w:t>
            </w:r>
            <w:proofErr w:type="spellEnd"/>
            <w:r w:rsidRPr="001F764F">
              <w:rPr>
                <w:rStyle w:val="opvallendChar"/>
                <w:bCs/>
                <w:lang w:val="en-US"/>
              </w:rPr>
              <w:t>`</w:t>
            </w:r>
            <w:r>
              <w:rPr>
                <w:rStyle w:val="opvallendChar"/>
                <w:bCs/>
                <w:lang w:val="en-US"/>
              </w:rPr>
              <w:t xml:space="preserve">, </w:t>
            </w:r>
            <w:r w:rsidRPr="00552955">
              <w:rPr>
                <w:rStyle w:val="opvallendChar"/>
                <w:bCs/>
                <w:color w:val="808080" w:themeColor="background1" w:themeShade="80"/>
                <w:lang w:val="en-US"/>
              </w:rPr>
              <w:t>`</w:t>
            </w:r>
            <w:proofErr w:type="spellStart"/>
            <w:r w:rsidRPr="00552955">
              <w:rPr>
                <w:rStyle w:val="opvallendChar"/>
                <w:bCs/>
                <w:color w:val="808080" w:themeColor="background1" w:themeShade="80"/>
                <w:lang w:val="en-US"/>
              </w:rPr>
              <w:t>birth_date</w:t>
            </w:r>
            <w:proofErr w:type="spellEnd"/>
            <w:r w:rsidRPr="00552955">
              <w:rPr>
                <w:rStyle w:val="opvallendChar"/>
                <w:bCs/>
                <w:color w:val="808080" w:themeColor="background1" w:themeShade="80"/>
                <w:lang w:val="en-US"/>
              </w:rPr>
              <w:t>`</w:t>
            </w:r>
            <w:r w:rsidRPr="00552955">
              <w:rPr>
                <w:rStyle w:val="opvallendChar"/>
                <w:bCs/>
                <w:lang w:val="en-US"/>
              </w:rPr>
              <w:t xml:space="preserve">, </w:t>
            </w:r>
            <w:r w:rsidRPr="00552955">
              <w:rPr>
                <w:rStyle w:val="opvallendChar"/>
                <w:color w:val="808080" w:themeColor="background1" w:themeShade="80"/>
                <w:lang w:val="en-US"/>
              </w:rPr>
              <w:t>`</w:t>
            </w:r>
            <w:proofErr w:type="spellStart"/>
            <w:r w:rsidRPr="00552955">
              <w:rPr>
                <w:rStyle w:val="opvallendChar"/>
                <w:color w:val="808080" w:themeColor="background1" w:themeShade="80"/>
                <w:lang w:val="en-US"/>
              </w:rPr>
              <w:t>registered_since</w:t>
            </w:r>
            <w:proofErr w:type="spellEnd"/>
            <w:r w:rsidRPr="00552955">
              <w:rPr>
                <w:rStyle w:val="opvallendChar"/>
                <w:color w:val="808080" w:themeColor="background1" w:themeShade="80"/>
                <w:lang w:val="en-US"/>
              </w:rPr>
              <w:t>`</w:t>
            </w:r>
            <w:r w:rsidRPr="001F764F">
              <w:rPr>
                <w:rStyle w:val="opvallendChar"/>
                <w:bCs/>
                <w:lang w:val="en-US"/>
              </w:rPr>
              <w:t xml:space="preserve"> </w:t>
            </w:r>
            <w:r w:rsidRPr="00C53C90">
              <w:rPr>
                <w:rStyle w:val="opvallendChar"/>
                <w:lang w:val="en-US"/>
              </w:rPr>
              <w:t>FROM</w:t>
            </w:r>
            <w:r w:rsidRPr="001F764F">
              <w:rPr>
                <w:rStyle w:val="opvallendChar"/>
                <w:bCs/>
                <w:lang w:val="en-US"/>
              </w:rPr>
              <w:t xml:space="preserve"> `</w:t>
            </w:r>
            <w:proofErr w:type="spellStart"/>
            <w:r w:rsidRPr="001F764F">
              <w:rPr>
                <w:rStyle w:val="opvallendChar"/>
                <w:bCs/>
                <w:color w:val="808080" w:themeColor="background1" w:themeShade="80"/>
                <w:lang w:val="en-US"/>
              </w:rPr>
              <w:t>cvo_volt</w:t>
            </w:r>
            <w:proofErr w:type="gramStart"/>
            <w:r w:rsidRPr="00B7070B">
              <w:rPr>
                <w:rStyle w:val="opvallendChar"/>
                <w:bCs/>
                <w:lang w:val="en-US"/>
              </w:rPr>
              <w:t>`</w:t>
            </w:r>
            <w:r w:rsidRPr="001F764F">
              <w:rPr>
                <w:rStyle w:val="opvallendChar"/>
                <w:bCs/>
                <w:lang w:val="en-US"/>
              </w:rPr>
              <w:t>.</w:t>
            </w:r>
            <w:r w:rsidRPr="00B7070B">
              <w:rPr>
                <w:rStyle w:val="opvallendChar"/>
                <w:bCs/>
                <w:lang w:val="en-US"/>
              </w:rPr>
              <w:t>`</w:t>
            </w:r>
            <w:proofErr w:type="gramEnd"/>
            <w:r w:rsidRPr="001F764F">
              <w:rPr>
                <w:rStyle w:val="opvallendChar"/>
                <w:bCs/>
                <w:color w:val="808080" w:themeColor="background1" w:themeShade="80"/>
                <w:lang w:val="en-US"/>
              </w:rPr>
              <w:t>students</w:t>
            </w:r>
            <w:proofErr w:type="spellEnd"/>
            <w:r w:rsidRPr="00B7070B">
              <w:rPr>
                <w:rStyle w:val="opvallendChar"/>
                <w:bCs/>
                <w:lang w:val="en-US"/>
              </w:rPr>
              <w:t>`</w:t>
            </w:r>
            <w:r>
              <w:rPr>
                <w:rStyle w:val="opvallendChar"/>
                <w:bCs/>
                <w:lang w:val="en-US"/>
              </w:rPr>
              <w:t xml:space="preserve"> WHERE </w:t>
            </w:r>
            <w:r w:rsidRPr="00552955">
              <w:rPr>
                <w:rStyle w:val="opvallendChar"/>
                <w:color w:val="808080" w:themeColor="background1" w:themeShade="80"/>
                <w:lang w:val="en-US"/>
              </w:rPr>
              <w:t>`</w:t>
            </w:r>
            <w:proofErr w:type="spellStart"/>
            <w:r w:rsidRPr="001F764F">
              <w:rPr>
                <w:rStyle w:val="opvallendChar"/>
                <w:bCs/>
                <w:color w:val="808080" w:themeColor="background1" w:themeShade="80"/>
                <w:lang w:val="en-US"/>
              </w:rPr>
              <w:t>last_nam</w:t>
            </w:r>
            <w:r>
              <w:rPr>
                <w:rStyle w:val="opvallendChar"/>
                <w:bCs/>
                <w:color w:val="808080" w:themeColor="background1" w:themeShade="80"/>
                <w:lang w:val="en-US"/>
              </w:rPr>
              <w:t>e</w:t>
            </w:r>
            <w:proofErr w:type="spellEnd"/>
            <w:r w:rsidRPr="00552955">
              <w:rPr>
                <w:rStyle w:val="opvallendChar"/>
                <w:color w:val="808080" w:themeColor="background1" w:themeShade="80"/>
                <w:lang w:val="en-US"/>
              </w:rPr>
              <w:t>`</w:t>
            </w:r>
            <w:r w:rsidRPr="00552955">
              <w:rPr>
                <w:rStyle w:val="opvallendChar"/>
                <w:bCs/>
                <w:color w:val="808080" w:themeColor="background1" w:themeShade="80"/>
                <w:lang w:val="en-US"/>
              </w:rPr>
              <w:t xml:space="preserve"> </w:t>
            </w:r>
            <w:r>
              <w:rPr>
                <w:rStyle w:val="opvallendChar"/>
                <w:bCs/>
                <w:lang w:val="en-US"/>
              </w:rPr>
              <w:t>=</w:t>
            </w:r>
            <w:r w:rsidRPr="00552955">
              <w:rPr>
                <w:rStyle w:val="opvallendChar"/>
                <w:bCs/>
                <w:lang w:val="en-US"/>
              </w:rPr>
              <w:t xml:space="preserve"> </w:t>
            </w:r>
            <w:r w:rsidRPr="00552955">
              <w:rPr>
                <w:rStyle w:val="opvallendChar"/>
                <w:color w:val="808080" w:themeColor="background1" w:themeShade="80"/>
                <w:lang w:val="en-US"/>
              </w:rPr>
              <w:t>'</w:t>
            </w:r>
            <w:r>
              <w:rPr>
                <w:rStyle w:val="opvallendChar"/>
                <w:color w:val="808080" w:themeColor="background1" w:themeShade="80"/>
                <w:lang w:val="en-US"/>
              </w:rPr>
              <w:t xml:space="preserve">De </w:t>
            </w:r>
            <w:proofErr w:type="spellStart"/>
            <w:r>
              <w:rPr>
                <w:rStyle w:val="opvallendChar"/>
                <w:color w:val="808080" w:themeColor="background1" w:themeShade="80"/>
                <w:lang w:val="en-US"/>
              </w:rPr>
              <w:t>Vriendt</w:t>
            </w:r>
            <w:proofErr w:type="spellEnd"/>
            <w:r w:rsidRPr="00552955">
              <w:rPr>
                <w:rStyle w:val="opvallendChar"/>
                <w:color w:val="808080" w:themeColor="background1" w:themeShade="80"/>
                <w:lang w:val="en-US"/>
              </w:rPr>
              <w:t>'</w:t>
            </w:r>
            <w:r w:rsidRPr="00552955">
              <w:rPr>
                <w:rStyle w:val="opvallendChar"/>
                <w:bCs/>
                <w:color w:val="808080" w:themeColor="background1" w:themeShade="80"/>
                <w:lang w:val="en-US"/>
              </w:rPr>
              <w:t xml:space="preserve"> </w:t>
            </w:r>
            <w:r>
              <w:rPr>
                <w:rStyle w:val="opvallendChar"/>
                <w:bCs/>
                <w:lang w:val="en-US"/>
              </w:rPr>
              <w:t>OR</w:t>
            </w:r>
            <w:r w:rsidRPr="00552955">
              <w:rPr>
                <w:rStyle w:val="opvallendChar"/>
                <w:bCs/>
                <w:lang w:val="en-US"/>
              </w:rPr>
              <w:t xml:space="preserve"> </w:t>
            </w:r>
            <w:r w:rsidRPr="00552955">
              <w:rPr>
                <w:rStyle w:val="opvallendChar"/>
                <w:color w:val="808080" w:themeColor="background1" w:themeShade="80"/>
                <w:lang w:val="en-US"/>
              </w:rPr>
              <w:t>`</w:t>
            </w:r>
            <w:proofErr w:type="spellStart"/>
            <w:r>
              <w:rPr>
                <w:rStyle w:val="opvallendChar"/>
                <w:color w:val="808080" w:themeColor="background1" w:themeShade="80"/>
                <w:lang w:val="en-US"/>
              </w:rPr>
              <w:t>last_name</w:t>
            </w:r>
            <w:proofErr w:type="spellEnd"/>
            <w:r>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552955">
              <w:rPr>
                <w:rStyle w:val="opvallendChar"/>
                <w:bCs/>
                <w:lang w:val="en-US"/>
              </w:rPr>
              <w:t xml:space="preserve">= </w:t>
            </w:r>
            <w:r w:rsidRPr="00552955">
              <w:rPr>
                <w:rStyle w:val="opvallendChar"/>
                <w:color w:val="808080" w:themeColor="background1" w:themeShade="80"/>
                <w:lang w:val="en-US"/>
              </w:rPr>
              <w:t>'</w:t>
            </w:r>
            <w:r>
              <w:rPr>
                <w:rStyle w:val="opvallendChar"/>
                <w:color w:val="808080" w:themeColor="background1" w:themeShade="80"/>
                <w:lang w:val="en-US"/>
              </w:rPr>
              <w:t>Van Den Heuvel</w:t>
            </w:r>
            <w:r w:rsidRPr="00552955">
              <w:rPr>
                <w:rStyle w:val="opvallendChar"/>
                <w:color w:val="808080" w:themeColor="background1" w:themeShade="80"/>
                <w:lang w:val="en-US"/>
              </w:rPr>
              <w:t>'</w:t>
            </w:r>
            <w:r w:rsidR="0019272E">
              <w:rPr>
                <w:rStyle w:val="opvallendChar"/>
                <w:color w:val="808080" w:themeColor="background1" w:themeShade="80"/>
                <w:lang w:val="en-US"/>
              </w:rPr>
              <w:t>;</w:t>
            </w:r>
          </w:p>
        </w:tc>
      </w:tr>
      <w:tr w:rsidR="00180FE4" w:rsidRPr="00101FAF" w14:paraId="2FAA2F39" w14:textId="77777777" w:rsidTr="00A11067">
        <w:trPr>
          <w:trHeight w:val="207"/>
        </w:trPr>
        <w:tc>
          <w:tcPr>
            <w:tcW w:w="9026" w:type="dxa"/>
            <w:gridSpan w:val="5"/>
            <w:shd w:val="clear" w:color="auto" w:fill="auto"/>
          </w:tcPr>
          <w:p w14:paraId="3E25152D" w14:textId="4DAD608B" w:rsidR="00180FE4" w:rsidRPr="0019272E" w:rsidRDefault="0019272E" w:rsidP="00A11067">
            <w:pPr>
              <w:rPr>
                <w:rStyle w:val="opvallendChar"/>
                <w:i/>
                <w:iCs/>
                <w:color w:val="0070C0"/>
              </w:rPr>
            </w:pPr>
            <w:r w:rsidRPr="0019272E">
              <w:rPr>
                <w:rStyle w:val="opvallendChar"/>
                <w:bCs/>
                <w:i/>
                <w:iCs/>
                <w:color w:val="808080" w:themeColor="background1" w:themeShade="80"/>
              </w:rPr>
              <w:t xml:space="preserve">Deze query vraagt de gegevens op van de cursisten met de achternaam 'De Vriendt' </w:t>
            </w:r>
            <w:r w:rsidRPr="0019272E">
              <w:rPr>
                <w:rStyle w:val="opvallendChar"/>
                <w:i/>
                <w:iCs/>
                <w:color w:val="808080" w:themeColor="background1" w:themeShade="80"/>
              </w:rPr>
              <w:t>OF</w:t>
            </w:r>
            <w:r w:rsidRPr="0019272E">
              <w:rPr>
                <w:rStyle w:val="opvallendChar"/>
                <w:bCs/>
                <w:i/>
                <w:iCs/>
                <w:color w:val="808080" w:themeColor="background1" w:themeShade="80"/>
              </w:rPr>
              <w:t xml:space="preserve"> 'Van Den Heuvel'. De AND operator kan hier nooit voor gebruikt worden; een cursist kan namelijk slechts 1 achternaam hebben, geen twee.</w:t>
            </w:r>
          </w:p>
        </w:tc>
      </w:tr>
      <w:tr w:rsidR="00180FE4" w:rsidRPr="00F72C10" w14:paraId="6D182E91" w14:textId="77777777" w:rsidTr="00A11067">
        <w:tc>
          <w:tcPr>
            <w:tcW w:w="1843" w:type="dxa"/>
            <w:gridSpan w:val="4"/>
            <w:shd w:val="clear" w:color="auto" w:fill="0099CC"/>
          </w:tcPr>
          <w:p w14:paraId="2EE26950" w14:textId="77777777" w:rsidR="00180FE4" w:rsidRPr="007136D0" w:rsidRDefault="00180FE4" w:rsidP="00A11067">
            <w:pPr>
              <w:rPr>
                <w:rStyle w:val="opvallendChar"/>
                <w:lang w:val="en-US"/>
              </w:rPr>
            </w:pPr>
            <w:r>
              <w:rPr>
                <w:b/>
                <w:color w:val="FFFFFF" w:themeColor="background1"/>
              </w:rPr>
              <w:t xml:space="preserve">RESULTATENSET </w:t>
            </w:r>
          </w:p>
        </w:tc>
        <w:tc>
          <w:tcPr>
            <w:tcW w:w="7183" w:type="dxa"/>
            <w:shd w:val="clear" w:color="auto" w:fill="33CCCC"/>
          </w:tcPr>
          <w:p w14:paraId="3EEEE01B" w14:textId="77777777" w:rsidR="00180FE4" w:rsidRPr="00F72C10" w:rsidRDefault="00180FE4" w:rsidP="00A11067">
            <w:pPr>
              <w:rPr>
                <w:rStyle w:val="opvallendChar"/>
              </w:rPr>
            </w:pPr>
            <w:r>
              <w:rPr>
                <w:b/>
                <w:color w:val="FFFFFF" w:themeColor="background1"/>
              </w:rPr>
              <w:t>AND OPERATOR</w:t>
            </w:r>
          </w:p>
        </w:tc>
      </w:tr>
      <w:tr w:rsidR="00180FE4" w:rsidRPr="00C92244" w14:paraId="71716408" w14:textId="77777777" w:rsidTr="00A11067">
        <w:trPr>
          <w:trHeight w:val="208"/>
        </w:trPr>
        <w:tc>
          <w:tcPr>
            <w:tcW w:w="9026" w:type="dxa"/>
            <w:gridSpan w:val="5"/>
            <w:shd w:val="clear" w:color="auto" w:fill="auto"/>
          </w:tcPr>
          <w:p w14:paraId="53BF6ACF" w14:textId="5AAC54CE" w:rsidR="00180FE4" w:rsidRPr="00C92244" w:rsidRDefault="003B2148" w:rsidP="00A11067">
            <w:pPr>
              <w:rPr>
                <w:b/>
                <w:lang w:val="en-US"/>
              </w:rPr>
            </w:pPr>
            <w:r w:rsidRPr="00552955">
              <w:rPr>
                <w:rStyle w:val="opvallendChar"/>
                <w:noProof/>
              </w:rPr>
              <w:drawing>
                <wp:inline distT="0" distB="0" distL="0" distR="0" wp14:anchorId="203E4B70" wp14:editId="10E0D10C">
                  <wp:extent cx="3610479" cy="600159"/>
                  <wp:effectExtent l="0" t="0" r="0" b="9525"/>
                  <wp:docPr id="10" name="Afbeelding 10"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opname, Lettertype, lijn&#10;&#10;Automatisch gegenereerde beschrijving"/>
                          <pic:cNvPicPr/>
                        </pic:nvPicPr>
                        <pic:blipFill>
                          <a:blip r:embed="rId65"/>
                          <a:stretch>
                            <a:fillRect/>
                          </a:stretch>
                        </pic:blipFill>
                        <pic:spPr>
                          <a:xfrm>
                            <a:off x="0" y="0"/>
                            <a:ext cx="3610479" cy="600159"/>
                          </a:xfrm>
                          <a:prstGeom prst="rect">
                            <a:avLst/>
                          </a:prstGeom>
                        </pic:spPr>
                      </pic:pic>
                    </a:graphicData>
                  </a:graphic>
                </wp:inline>
              </w:drawing>
            </w:r>
          </w:p>
        </w:tc>
      </w:tr>
    </w:tbl>
    <w:p w14:paraId="50489737" w14:textId="77777777" w:rsidR="00D6439F" w:rsidRDefault="00D6439F" w:rsidP="00D6439F"/>
    <w:p w14:paraId="76BC02C4" w14:textId="34C3A2C8" w:rsidR="00D6439F" w:rsidRDefault="00D6439F" w:rsidP="00D6439F">
      <w:r>
        <w:t>Je kan de AND en OR operator ook combineren. Hierbij is het aangewezen om haakjes te gebruiken. Alles wat tussen haakjes staat wordt als 1 voorwaarde beschouwd.</w:t>
      </w:r>
    </w:p>
    <w:p w14:paraId="1F196910" w14:textId="77777777" w:rsidR="00180FE4" w:rsidRDefault="00180FE4" w:rsidP="00180FE4"/>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630"/>
        <w:gridCol w:w="204"/>
        <w:gridCol w:w="505"/>
        <w:gridCol w:w="7183"/>
      </w:tblGrid>
      <w:tr w:rsidR="00D6439F" w:rsidRPr="001F394B" w14:paraId="6098A624" w14:textId="77777777" w:rsidTr="00A11067">
        <w:tc>
          <w:tcPr>
            <w:tcW w:w="1134" w:type="dxa"/>
            <w:gridSpan w:val="2"/>
            <w:shd w:val="clear" w:color="auto" w:fill="0099CC"/>
          </w:tcPr>
          <w:p w14:paraId="7C6E196A" w14:textId="77777777" w:rsidR="00D6439F" w:rsidRPr="001F394B" w:rsidRDefault="00D6439F" w:rsidP="00A11067">
            <w:pPr>
              <w:rPr>
                <w:b/>
              </w:rPr>
            </w:pPr>
            <w:r w:rsidRPr="005278C8">
              <w:rPr>
                <w:b/>
                <w:color w:val="FFFFFF" w:themeColor="background1"/>
              </w:rPr>
              <w:t>SYNTAX</w:t>
            </w:r>
          </w:p>
        </w:tc>
        <w:tc>
          <w:tcPr>
            <w:tcW w:w="7892" w:type="dxa"/>
            <w:gridSpan w:val="3"/>
            <w:shd w:val="clear" w:color="auto" w:fill="33CCCC"/>
          </w:tcPr>
          <w:p w14:paraId="26D1FB0B" w14:textId="5BF34222" w:rsidR="00D6439F" w:rsidRPr="00AE7DAE" w:rsidRDefault="00D6439F" w:rsidP="00A11067">
            <w:pPr>
              <w:rPr>
                <w:b/>
              </w:rPr>
            </w:pPr>
            <w:r>
              <w:rPr>
                <w:b/>
                <w:color w:val="FFFFFF" w:themeColor="background1"/>
              </w:rPr>
              <w:t>COMBINATIE AND / OR</w:t>
            </w:r>
          </w:p>
        </w:tc>
      </w:tr>
      <w:tr w:rsidR="00D6439F" w:rsidRPr="002F6CAB" w14:paraId="258D7E43" w14:textId="77777777" w:rsidTr="00A11067">
        <w:trPr>
          <w:trHeight w:val="170"/>
        </w:trPr>
        <w:tc>
          <w:tcPr>
            <w:tcW w:w="504" w:type="dxa"/>
            <w:shd w:val="clear" w:color="auto" w:fill="F2F2F2" w:themeFill="background1" w:themeFillShade="F2"/>
          </w:tcPr>
          <w:p w14:paraId="5B2AA86A" w14:textId="77777777" w:rsidR="00D6439F" w:rsidRPr="00EF1AB2" w:rsidRDefault="00D6439F"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0E8BD595" w14:textId="62214C95" w:rsidR="00D6439F" w:rsidRPr="002F6CAB" w:rsidRDefault="0085346F" w:rsidP="00A11067">
            <w:pPr>
              <w:rPr>
                <w:b/>
                <w:color w:val="000000" w:themeColor="text1"/>
              </w:rPr>
            </w:pPr>
            <w:r w:rsidRPr="00D536FD">
              <w:rPr>
                <w:rStyle w:val="opvallendChar"/>
              </w:rPr>
              <w:t>SELECT</w:t>
            </w:r>
            <w:r>
              <w:rPr>
                <w:b/>
              </w:rPr>
              <w:t xml:space="preserve"> `</w:t>
            </w:r>
            <w:r w:rsidRPr="00904B20">
              <w:rPr>
                <w:color w:val="808080" w:themeColor="background1" w:themeShade="80"/>
              </w:rPr>
              <w:t>veldnaam1</w:t>
            </w:r>
            <w:r>
              <w:t>`, `</w:t>
            </w:r>
            <w:r w:rsidRPr="00904B20">
              <w:rPr>
                <w:color w:val="808080" w:themeColor="background1" w:themeShade="80"/>
              </w:rPr>
              <w:t>veldnaam2</w:t>
            </w:r>
            <w:r>
              <w:t xml:space="preserve">` </w:t>
            </w:r>
            <w:r w:rsidRPr="00D536FD">
              <w:rPr>
                <w:rStyle w:val="opvallendChar"/>
              </w:rPr>
              <w:t>FROM</w:t>
            </w:r>
            <w:r>
              <w:rPr>
                <w:b/>
              </w:rPr>
              <w:t xml:space="preserve"> </w:t>
            </w:r>
            <w:r w:rsidRPr="00B7070B">
              <w:rPr>
                <w:rStyle w:val="opvallendChar"/>
                <w:bCs/>
              </w:rPr>
              <w:t>`</w:t>
            </w:r>
            <w:r w:rsidRPr="00B7070B">
              <w:rPr>
                <w:rStyle w:val="opvallendChar"/>
                <w:bCs/>
                <w:color w:val="808080" w:themeColor="background1" w:themeShade="80"/>
              </w:rPr>
              <w:t>d</w:t>
            </w:r>
            <w:r w:rsidRPr="00B7070B">
              <w:rPr>
                <w:rStyle w:val="opvallendChar"/>
                <w:color w:val="808080" w:themeColor="background1" w:themeShade="80"/>
              </w:rPr>
              <w:t>atabasenaam</w:t>
            </w:r>
            <w:r w:rsidRPr="00B7070B">
              <w:rPr>
                <w:rStyle w:val="opvallendChar"/>
                <w:bCs/>
              </w:rPr>
              <w:t>`.`</w:t>
            </w:r>
            <w:r w:rsidRPr="00B7070B">
              <w:rPr>
                <w:rStyle w:val="opvallendChar"/>
                <w:bCs/>
                <w:color w:val="808080" w:themeColor="background1" w:themeShade="80"/>
              </w:rPr>
              <w:t>t</w:t>
            </w:r>
            <w:r w:rsidRPr="00B7070B">
              <w:rPr>
                <w:rStyle w:val="opvallendChar"/>
                <w:color w:val="808080" w:themeColor="background1" w:themeShade="80"/>
              </w:rPr>
              <w:t>abelnaam</w:t>
            </w:r>
            <w:r w:rsidRPr="00B7070B">
              <w:rPr>
                <w:rStyle w:val="opvallendChar"/>
                <w:bCs/>
              </w:rPr>
              <w:t>`</w:t>
            </w:r>
            <w:r>
              <w:rPr>
                <w:rStyle w:val="opvallendChar"/>
                <w:bCs/>
              </w:rPr>
              <w:t xml:space="preserve"> WHERE </w:t>
            </w:r>
            <w:r w:rsidRPr="00063737">
              <w:rPr>
                <w:rStyle w:val="opvallendChar"/>
                <w:color w:val="808080" w:themeColor="background1" w:themeShade="80"/>
              </w:rPr>
              <w:t xml:space="preserve">voorwaarde_1 </w:t>
            </w:r>
            <w:r>
              <w:rPr>
                <w:rStyle w:val="opvallendChar"/>
                <w:bCs/>
              </w:rPr>
              <w:t xml:space="preserve">AND </w:t>
            </w:r>
            <w:r w:rsidRPr="008529AE">
              <w:rPr>
                <w:rStyle w:val="opvallendChar"/>
                <w:bCs/>
                <w:color w:val="808080" w:themeColor="background1" w:themeShade="80"/>
              </w:rPr>
              <w:t xml:space="preserve">(voorwaarde_2 </w:t>
            </w:r>
            <w:r w:rsidRPr="008529AE">
              <w:rPr>
                <w:rStyle w:val="opvallendChar"/>
                <w:color w:val="0070C0"/>
              </w:rPr>
              <w:t>OR</w:t>
            </w:r>
            <w:r w:rsidRPr="008529AE">
              <w:rPr>
                <w:rStyle w:val="opvallendChar"/>
                <w:bCs/>
                <w:color w:val="808080" w:themeColor="background1" w:themeShade="80"/>
              </w:rPr>
              <w:t xml:space="preserve"> voorwaarde_2)</w:t>
            </w:r>
            <w:r w:rsidRPr="008529AE">
              <w:rPr>
                <w:rStyle w:val="opvallendChar"/>
                <w:bCs/>
              </w:rPr>
              <w:t>;</w:t>
            </w:r>
          </w:p>
        </w:tc>
      </w:tr>
      <w:tr w:rsidR="00D6439F" w:rsidRPr="00F72C10" w14:paraId="4090E93A" w14:textId="77777777" w:rsidTr="00A11067">
        <w:tc>
          <w:tcPr>
            <w:tcW w:w="1338" w:type="dxa"/>
            <w:gridSpan w:val="3"/>
            <w:shd w:val="clear" w:color="auto" w:fill="0099CC"/>
          </w:tcPr>
          <w:p w14:paraId="40318E9B" w14:textId="77777777" w:rsidR="00D6439F" w:rsidRPr="007136D0" w:rsidRDefault="00D6439F" w:rsidP="00A11067">
            <w:pPr>
              <w:rPr>
                <w:rStyle w:val="opvallendChar"/>
                <w:lang w:val="en-US"/>
              </w:rPr>
            </w:pPr>
            <w:r w:rsidRPr="00565955">
              <w:rPr>
                <w:b/>
                <w:color w:val="FFFFFF" w:themeColor="background1"/>
              </w:rPr>
              <w:t>VOORBEELD</w:t>
            </w:r>
            <w:r>
              <w:rPr>
                <w:b/>
                <w:color w:val="FFFFFF" w:themeColor="background1"/>
              </w:rPr>
              <w:t xml:space="preserve"> </w:t>
            </w:r>
          </w:p>
        </w:tc>
        <w:tc>
          <w:tcPr>
            <w:tcW w:w="7688" w:type="dxa"/>
            <w:gridSpan w:val="2"/>
            <w:shd w:val="clear" w:color="auto" w:fill="33CCCC"/>
          </w:tcPr>
          <w:p w14:paraId="4838A7F9" w14:textId="141E423D" w:rsidR="00D6439F" w:rsidRPr="00F72C10" w:rsidRDefault="0085346F" w:rsidP="00A11067">
            <w:pPr>
              <w:rPr>
                <w:rStyle w:val="opvallendChar"/>
              </w:rPr>
            </w:pPr>
            <w:r>
              <w:rPr>
                <w:b/>
                <w:color w:val="FFFFFF" w:themeColor="background1"/>
              </w:rPr>
              <w:t>COMBINATIE AND / OR</w:t>
            </w:r>
          </w:p>
        </w:tc>
      </w:tr>
      <w:tr w:rsidR="00D6439F" w:rsidRPr="00BD1B36" w14:paraId="0A941C06" w14:textId="77777777" w:rsidTr="00A11067">
        <w:trPr>
          <w:trHeight w:val="208"/>
        </w:trPr>
        <w:tc>
          <w:tcPr>
            <w:tcW w:w="504" w:type="dxa"/>
            <w:shd w:val="clear" w:color="auto" w:fill="F2F2F2" w:themeFill="background1" w:themeFillShade="F2"/>
          </w:tcPr>
          <w:p w14:paraId="125033E2" w14:textId="77777777" w:rsidR="00D6439F" w:rsidRPr="00A230D9" w:rsidRDefault="00D6439F"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29E32877" w14:textId="739652FC" w:rsidR="00D6439F" w:rsidRPr="00282F19" w:rsidRDefault="00517E19" w:rsidP="00A11067">
            <w:pPr>
              <w:rPr>
                <w:b/>
                <w:bCs/>
                <w:color w:val="0099CC"/>
                <w:lang w:val="en-US"/>
              </w:rPr>
            </w:pPr>
            <w:r w:rsidRPr="00C53C90">
              <w:rPr>
                <w:rStyle w:val="opvallendChar"/>
                <w:lang w:val="en-US"/>
              </w:rPr>
              <w:t>SELECT</w:t>
            </w:r>
            <w:r w:rsidRPr="001F764F">
              <w:rPr>
                <w:rStyle w:val="opvallendChar"/>
                <w:bCs/>
                <w:lang w:val="en-US"/>
              </w:rPr>
              <w:t xml:space="preserve"> </w:t>
            </w:r>
            <w:r w:rsidRPr="00C53C90">
              <w:rPr>
                <w:lang w:val="en-US"/>
              </w:rPr>
              <w:t>`</w:t>
            </w:r>
            <w:proofErr w:type="spellStart"/>
            <w:r w:rsidRPr="00C53C90">
              <w:rPr>
                <w:color w:val="808080" w:themeColor="background1" w:themeShade="80"/>
                <w:lang w:val="en-US"/>
              </w:rPr>
              <w:t>first_name</w:t>
            </w:r>
            <w:proofErr w:type="spellEnd"/>
            <w:r w:rsidRPr="00C53C90">
              <w:rPr>
                <w:lang w:val="en-US"/>
              </w:rPr>
              <w:t>`</w:t>
            </w:r>
            <w:r w:rsidRPr="001F764F">
              <w:rPr>
                <w:rStyle w:val="opvallendChar"/>
                <w:bCs/>
                <w:lang w:val="en-US"/>
              </w:rPr>
              <w:t>, `</w:t>
            </w:r>
            <w:proofErr w:type="spellStart"/>
            <w:r w:rsidRPr="001F764F">
              <w:rPr>
                <w:rStyle w:val="opvallendChar"/>
                <w:bCs/>
                <w:color w:val="808080" w:themeColor="background1" w:themeShade="80"/>
                <w:lang w:val="en-US"/>
              </w:rPr>
              <w:t>last_name</w:t>
            </w:r>
            <w:proofErr w:type="spellEnd"/>
            <w:r w:rsidRPr="001F764F">
              <w:rPr>
                <w:rStyle w:val="opvallendChar"/>
                <w:bCs/>
                <w:lang w:val="en-US"/>
              </w:rPr>
              <w:t>`</w:t>
            </w:r>
            <w:r>
              <w:rPr>
                <w:rStyle w:val="opvallendChar"/>
                <w:bCs/>
                <w:lang w:val="en-US"/>
              </w:rPr>
              <w:t xml:space="preserve">, </w:t>
            </w:r>
            <w:r w:rsidRPr="00552955">
              <w:rPr>
                <w:rStyle w:val="opvallendChar"/>
                <w:color w:val="808080" w:themeColor="background1" w:themeShade="80"/>
                <w:lang w:val="en-US"/>
              </w:rPr>
              <w:t>`</w:t>
            </w:r>
            <w:proofErr w:type="spellStart"/>
            <w:r w:rsidRPr="00552955">
              <w:rPr>
                <w:rStyle w:val="opvallendChar"/>
                <w:color w:val="808080" w:themeColor="background1" w:themeShade="80"/>
                <w:lang w:val="en-US"/>
              </w:rPr>
              <w:t>registered_since</w:t>
            </w:r>
            <w:proofErr w:type="spellEnd"/>
            <w:r w:rsidRPr="00552955">
              <w:rPr>
                <w:rStyle w:val="opvallendChar"/>
                <w:color w:val="808080" w:themeColor="background1" w:themeShade="80"/>
                <w:lang w:val="en-US"/>
              </w:rPr>
              <w:t>`</w:t>
            </w:r>
            <w:r w:rsidRPr="001F764F">
              <w:rPr>
                <w:rStyle w:val="opvallendChar"/>
                <w:bCs/>
                <w:lang w:val="en-US"/>
              </w:rPr>
              <w:t xml:space="preserve"> </w:t>
            </w:r>
            <w:r w:rsidRPr="00C53C90">
              <w:rPr>
                <w:rStyle w:val="opvallendChar"/>
                <w:lang w:val="en-US"/>
              </w:rPr>
              <w:t>FROM</w:t>
            </w:r>
            <w:r w:rsidRPr="001F764F">
              <w:rPr>
                <w:rStyle w:val="opvallendChar"/>
                <w:bCs/>
                <w:lang w:val="en-US"/>
              </w:rPr>
              <w:t xml:space="preserve"> `</w:t>
            </w:r>
            <w:proofErr w:type="spellStart"/>
            <w:r w:rsidRPr="001F764F">
              <w:rPr>
                <w:rStyle w:val="opvallendChar"/>
                <w:bCs/>
                <w:color w:val="808080" w:themeColor="background1" w:themeShade="80"/>
                <w:lang w:val="en-US"/>
              </w:rPr>
              <w:t>cvo_volt</w:t>
            </w:r>
            <w:proofErr w:type="gramStart"/>
            <w:r w:rsidRPr="00B7070B">
              <w:rPr>
                <w:rStyle w:val="opvallendChar"/>
                <w:bCs/>
                <w:lang w:val="en-US"/>
              </w:rPr>
              <w:t>`</w:t>
            </w:r>
            <w:r w:rsidRPr="001F764F">
              <w:rPr>
                <w:rStyle w:val="opvallendChar"/>
                <w:bCs/>
                <w:lang w:val="en-US"/>
              </w:rPr>
              <w:t>.</w:t>
            </w:r>
            <w:r w:rsidRPr="00B7070B">
              <w:rPr>
                <w:rStyle w:val="opvallendChar"/>
                <w:bCs/>
                <w:lang w:val="en-US"/>
              </w:rPr>
              <w:t>`</w:t>
            </w:r>
            <w:proofErr w:type="gramEnd"/>
            <w:r w:rsidRPr="001F764F">
              <w:rPr>
                <w:rStyle w:val="opvallendChar"/>
                <w:bCs/>
                <w:color w:val="808080" w:themeColor="background1" w:themeShade="80"/>
                <w:lang w:val="en-US"/>
              </w:rPr>
              <w:t>students</w:t>
            </w:r>
            <w:proofErr w:type="spellEnd"/>
            <w:r w:rsidRPr="00B7070B">
              <w:rPr>
                <w:rStyle w:val="opvallendChar"/>
                <w:bCs/>
                <w:lang w:val="en-US"/>
              </w:rPr>
              <w:t>`</w:t>
            </w:r>
            <w:r>
              <w:rPr>
                <w:rStyle w:val="opvallendChar"/>
                <w:bCs/>
                <w:lang w:val="en-US"/>
              </w:rPr>
              <w:t xml:space="preserve"> WHERE </w:t>
            </w:r>
            <w:r w:rsidRPr="00552955">
              <w:rPr>
                <w:rStyle w:val="opvallendChar"/>
                <w:color w:val="808080" w:themeColor="background1" w:themeShade="80"/>
                <w:lang w:val="en-US"/>
              </w:rPr>
              <w:t>`</w:t>
            </w:r>
            <w:proofErr w:type="spellStart"/>
            <w:r>
              <w:rPr>
                <w:rStyle w:val="opvallendChar"/>
                <w:color w:val="808080" w:themeColor="background1" w:themeShade="80"/>
                <w:lang w:val="en-US"/>
              </w:rPr>
              <w:t>registered_since</w:t>
            </w:r>
            <w:proofErr w:type="spellEnd"/>
            <w:r w:rsidRPr="00552955">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CC01C0">
              <w:rPr>
                <w:rStyle w:val="opvallendChar"/>
                <w:bCs/>
                <w:color w:val="0070C0"/>
                <w:lang w:val="en-US"/>
              </w:rPr>
              <w:t>&gt;</w:t>
            </w:r>
            <w:r w:rsidRPr="00552955">
              <w:rPr>
                <w:rStyle w:val="opvallendChar"/>
                <w:bCs/>
                <w:lang w:val="en-US"/>
              </w:rPr>
              <w:t xml:space="preserve"> </w:t>
            </w:r>
            <w:r w:rsidRPr="00CC01C0">
              <w:rPr>
                <w:rStyle w:val="opvallendChar"/>
                <w:color w:val="808080" w:themeColor="background1" w:themeShade="80"/>
                <w:lang w:val="en-US"/>
              </w:rPr>
              <w:t>'2015-06-01'</w:t>
            </w:r>
            <w:r>
              <w:rPr>
                <w:rStyle w:val="opvallendChar"/>
                <w:color w:val="808080" w:themeColor="background1" w:themeShade="80"/>
                <w:lang w:val="en-US"/>
              </w:rPr>
              <w:t xml:space="preserve"> </w:t>
            </w:r>
            <w:r w:rsidRPr="00CC01C0">
              <w:rPr>
                <w:rStyle w:val="opvallendChar"/>
                <w:bCs/>
                <w:color w:val="0070C0"/>
                <w:lang w:val="en-US"/>
              </w:rPr>
              <w:t>AND</w:t>
            </w:r>
            <w:r>
              <w:rPr>
                <w:rStyle w:val="opvallendChar"/>
                <w:color w:val="808080" w:themeColor="background1" w:themeShade="80"/>
                <w:lang w:val="en-US"/>
              </w:rPr>
              <w:t xml:space="preserve"> (</w:t>
            </w:r>
            <w:r w:rsidRPr="00552955">
              <w:rPr>
                <w:rStyle w:val="opvallendChar"/>
                <w:color w:val="808080" w:themeColor="background1" w:themeShade="80"/>
                <w:lang w:val="en-US"/>
              </w:rPr>
              <w:t>`</w:t>
            </w:r>
            <w:proofErr w:type="spellStart"/>
            <w:r>
              <w:rPr>
                <w:rStyle w:val="opvallendChar"/>
                <w:color w:val="808080" w:themeColor="background1" w:themeShade="80"/>
                <w:lang w:val="en-US"/>
              </w:rPr>
              <w:t>last_name</w:t>
            </w:r>
            <w:proofErr w:type="spellEnd"/>
            <w:r>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552955">
              <w:rPr>
                <w:rStyle w:val="opvallendChar"/>
                <w:bCs/>
                <w:lang w:val="en-US"/>
              </w:rPr>
              <w:t xml:space="preserve">= </w:t>
            </w:r>
            <w:r w:rsidRPr="00552955">
              <w:rPr>
                <w:rStyle w:val="opvallendChar"/>
                <w:color w:val="808080" w:themeColor="background1" w:themeShade="80"/>
                <w:lang w:val="en-US"/>
              </w:rPr>
              <w:t>'</w:t>
            </w:r>
            <w:r>
              <w:rPr>
                <w:rStyle w:val="opvallendChar"/>
                <w:color w:val="808080" w:themeColor="background1" w:themeShade="80"/>
                <w:lang w:val="en-US"/>
              </w:rPr>
              <w:t xml:space="preserve">De </w:t>
            </w:r>
            <w:proofErr w:type="spellStart"/>
            <w:r>
              <w:rPr>
                <w:rStyle w:val="opvallendChar"/>
                <w:color w:val="808080" w:themeColor="background1" w:themeShade="80"/>
                <w:lang w:val="en-US"/>
              </w:rPr>
              <w:t>Vriendt</w:t>
            </w:r>
            <w:proofErr w:type="spellEnd"/>
            <w:r w:rsidRPr="00552955">
              <w:rPr>
                <w:rStyle w:val="opvallendChar"/>
                <w:color w:val="808080" w:themeColor="background1" w:themeShade="80"/>
                <w:lang w:val="en-US"/>
              </w:rPr>
              <w:t>'</w:t>
            </w:r>
            <w:r>
              <w:rPr>
                <w:rStyle w:val="opvallendChar"/>
                <w:color w:val="808080" w:themeColor="background1" w:themeShade="80"/>
                <w:lang w:val="en-US"/>
              </w:rPr>
              <w:t xml:space="preserve"> </w:t>
            </w:r>
            <w:r w:rsidRPr="00CC01C0">
              <w:rPr>
                <w:rStyle w:val="opvallendChar"/>
                <w:bCs/>
                <w:color w:val="0070C0"/>
                <w:lang w:val="en-US"/>
              </w:rPr>
              <w:t>OR</w:t>
            </w:r>
            <w:r>
              <w:rPr>
                <w:rStyle w:val="opvallendChar"/>
                <w:color w:val="808080" w:themeColor="background1" w:themeShade="80"/>
                <w:lang w:val="en-US"/>
              </w:rPr>
              <w:t xml:space="preserve"> </w:t>
            </w:r>
            <w:r w:rsidRPr="00552955">
              <w:rPr>
                <w:rStyle w:val="opvallendChar"/>
                <w:color w:val="808080" w:themeColor="background1" w:themeShade="80"/>
                <w:lang w:val="en-US"/>
              </w:rPr>
              <w:t>`</w:t>
            </w:r>
            <w:proofErr w:type="spellStart"/>
            <w:r>
              <w:rPr>
                <w:rStyle w:val="opvallendChar"/>
                <w:color w:val="808080" w:themeColor="background1" w:themeShade="80"/>
                <w:lang w:val="en-US"/>
              </w:rPr>
              <w:t>last_name</w:t>
            </w:r>
            <w:proofErr w:type="spellEnd"/>
            <w:r>
              <w:rPr>
                <w:rStyle w:val="opvallendChar"/>
                <w:color w:val="808080" w:themeColor="background1" w:themeShade="80"/>
                <w:lang w:val="en-US"/>
              </w:rPr>
              <w:t>`</w:t>
            </w:r>
            <w:r w:rsidRPr="00552955">
              <w:rPr>
                <w:rStyle w:val="opvallendChar"/>
                <w:bCs/>
                <w:color w:val="808080" w:themeColor="background1" w:themeShade="80"/>
                <w:lang w:val="en-US"/>
              </w:rPr>
              <w:t xml:space="preserve"> </w:t>
            </w:r>
            <w:r w:rsidRPr="00552955">
              <w:rPr>
                <w:rStyle w:val="opvallendChar"/>
                <w:bCs/>
                <w:lang w:val="en-US"/>
              </w:rPr>
              <w:t xml:space="preserve">= </w:t>
            </w:r>
            <w:r w:rsidRPr="00552955">
              <w:rPr>
                <w:rStyle w:val="opvallendChar"/>
                <w:color w:val="808080" w:themeColor="background1" w:themeShade="80"/>
                <w:lang w:val="en-US"/>
              </w:rPr>
              <w:t>'</w:t>
            </w:r>
            <w:r>
              <w:rPr>
                <w:rStyle w:val="opvallendChar"/>
                <w:color w:val="808080" w:themeColor="background1" w:themeShade="80"/>
                <w:lang w:val="en-US"/>
              </w:rPr>
              <w:t>Van Den Heuvel</w:t>
            </w:r>
            <w:r w:rsidRPr="00552955">
              <w:rPr>
                <w:rStyle w:val="opvallendChar"/>
                <w:color w:val="808080" w:themeColor="background1" w:themeShade="80"/>
                <w:lang w:val="en-US"/>
              </w:rPr>
              <w:t>'</w:t>
            </w:r>
            <w:r>
              <w:rPr>
                <w:rStyle w:val="opvallendChar"/>
                <w:color w:val="808080" w:themeColor="background1" w:themeShade="80"/>
                <w:lang w:val="en-US"/>
              </w:rPr>
              <w:t xml:space="preserve"> )</w:t>
            </w:r>
            <w:r w:rsidRPr="001F764F">
              <w:rPr>
                <w:rStyle w:val="opvallendChar"/>
                <w:bCs/>
                <w:lang w:val="en-US"/>
              </w:rPr>
              <w:t>;</w:t>
            </w:r>
          </w:p>
        </w:tc>
      </w:tr>
      <w:tr w:rsidR="00D6439F" w:rsidRPr="00101FAF" w14:paraId="7FFEC179" w14:textId="77777777" w:rsidTr="00A11067">
        <w:trPr>
          <w:trHeight w:val="207"/>
        </w:trPr>
        <w:tc>
          <w:tcPr>
            <w:tcW w:w="9026" w:type="dxa"/>
            <w:gridSpan w:val="5"/>
            <w:shd w:val="clear" w:color="auto" w:fill="auto"/>
          </w:tcPr>
          <w:p w14:paraId="6F03CDE5" w14:textId="0E7FF1F5" w:rsidR="00D6439F" w:rsidRPr="00386781" w:rsidRDefault="00386781" w:rsidP="00A11067">
            <w:pPr>
              <w:rPr>
                <w:rStyle w:val="opvallendChar"/>
                <w:i/>
                <w:iCs/>
                <w:color w:val="0070C0"/>
              </w:rPr>
            </w:pPr>
            <w:r w:rsidRPr="00386781">
              <w:rPr>
                <w:rStyle w:val="opvallendChar"/>
                <w:bCs/>
                <w:i/>
                <w:iCs/>
                <w:color w:val="808080" w:themeColor="background1" w:themeShade="80"/>
              </w:rPr>
              <w:t xml:space="preserve">Deze query vraagt de gegevens op van de cursisten die zich na 1 juni 2015 hebben geregistreerd en die de achternaam 'De Vriendt' </w:t>
            </w:r>
            <w:r w:rsidRPr="00386781">
              <w:rPr>
                <w:rStyle w:val="opvallendChar"/>
                <w:i/>
                <w:iCs/>
                <w:color w:val="808080" w:themeColor="background1" w:themeShade="80"/>
              </w:rPr>
              <w:t>OF</w:t>
            </w:r>
            <w:r w:rsidRPr="00386781">
              <w:rPr>
                <w:rStyle w:val="opvallendChar"/>
                <w:bCs/>
                <w:i/>
                <w:iCs/>
                <w:color w:val="808080" w:themeColor="background1" w:themeShade="80"/>
              </w:rPr>
              <w:t xml:space="preserve"> 'Van Den Heuvel' hebben.</w:t>
            </w:r>
          </w:p>
        </w:tc>
      </w:tr>
      <w:tr w:rsidR="00D6439F" w:rsidRPr="00F72C10" w14:paraId="690EAF63" w14:textId="77777777" w:rsidTr="00A11067">
        <w:tc>
          <w:tcPr>
            <w:tcW w:w="1843" w:type="dxa"/>
            <w:gridSpan w:val="4"/>
            <w:shd w:val="clear" w:color="auto" w:fill="0099CC"/>
          </w:tcPr>
          <w:p w14:paraId="6B5145C0" w14:textId="77777777" w:rsidR="00D6439F" w:rsidRPr="007136D0" w:rsidRDefault="00D6439F" w:rsidP="00A11067">
            <w:pPr>
              <w:rPr>
                <w:rStyle w:val="opvallendChar"/>
                <w:lang w:val="en-US"/>
              </w:rPr>
            </w:pPr>
            <w:r>
              <w:rPr>
                <w:b/>
                <w:color w:val="FFFFFF" w:themeColor="background1"/>
              </w:rPr>
              <w:t xml:space="preserve">RESULTATENSET </w:t>
            </w:r>
          </w:p>
        </w:tc>
        <w:tc>
          <w:tcPr>
            <w:tcW w:w="7183" w:type="dxa"/>
            <w:shd w:val="clear" w:color="auto" w:fill="33CCCC"/>
          </w:tcPr>
          <w:p w14:paraId="27EDCE43" w14:textId="77777777" w:rsidR="00D6439F" w:rsidRPr="00F72C10" w:rsidRDefault="00D6439F" w:rsidP="00A11067">
            <w:pPr>
              <w:rPr>
                <w:rStyle w:val="opvallendChar"/>
              </w:rPr>
            </w:pPr>
            <w:r>
              <w:rPr>
                <w:b/>
                <w:color w:val="FFFFFF" w:themeColor="background1"/>
              </w:rPr>
              <w:t>AND OPERATOR</w:t>
            </w:r>
          </w:p>
        </w:tc>
      </w:tr>
      <w:tr w:rsidR="00D6439F" w:rsidRPr="00C92244" w14:paraId="788F20BB" w14:textId="77777777" w:rsidTr="00A11067">
        <w:trPr>
          <w:trHeight w:val="208"/>
        </w:trPr>
        <w:tc>
          <w:tcPr>
            <w:tcW w:w="9026" w:type="dxa"/>
            <w:gridSpan w:val="5"/>
            <w:shd w:val="clear" w:color="auto" w:fill="auto"/>
          </w:tcPr>
          <w:p w14:paraId="736B5B01" w14:textId="05F8C18B" w:rsidR="00D6439F" w:rsidRPr="00C92244" w:rsidRDefault="00073DEF" w:rsidP="00A11067">
            <w:pPr>
              <w:rPr>
                <w:b/>
                <w:lang w:val="en-US"/>
              </w:rPr>
            </w:pPr>
            <w:r w:rsidRPr="00202B0A">
              <w:rPr>
                <w:rStyle w:val="opvallendChar"/>
                <w:noProof/>
              </w:rPr>
              <w:drawing>
                <wp:inline distT="0" distB="0" distL="0" distR="0" wp14:anchorId="3325A25A" wp14:editId="45D21AA8">
                  <wp:extent cx="2886478" cy="523948"/>
                  <wp:effectExtent l="0" t="0" r="9525" b="9525"/>
                  <wp:docPr id="12" name="Afbeelding 12"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Lettertype, schermopname, lijn&#10;&#10;Automatisch gegenereerde beschrijving"/>
                          <pic:cNvPicPr/>
                        </pic:nvPicPr>
                        <pic:blipFill>
                          <a:blip r:embed="rId66"/>
                          <a:stretch>
                            <a:fillRect/>
                          </a:stretch>
                        </pic:blipFill>
                        <pic:spPr>
                          <a:xfrm>
                            <a:off x="0" y="0"/>
                            <a:ext cx="2886478" cy="523948"/>
                          </a:xfrm>
                          <a:prstGeom prst="rect">
                            <a:avLst/>
                          </a:prstGeom>
                        </pic:spPr>
                      </pic:pic>
                    </a:graphicData>
                  </a:graphic>
                </wp:inline>
              </w:drawing>
            </w:r>
          </w:p>
        </w:tc>
      </w:tr>
    </w:tbl>
    <w:p w14:paraId="35EFBE72" w14:textId="77777777" w:rsidR="00180FE4" w:rsidRDefault="00180FE4" w:rsidP="00180FE4"/>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416"/>
        <w:gridCol w:w="1010"/>
        <w:gridCol w:w="5371"/>
        <w:gridCol w:w="426"/>
        <w:gridCol w:w="849"/>
      </w:tblGrid>
      <w:tr w:rsidR="00073DEF" w:rsidRPr="000025B5" w14:paraId="263A513B" w14:textId="77777777" w:rsidTr="00073DEF">
        <w:trPr>
          <w:trHeight w:val="167"/>
        </w:trPr>
        <w:tc>
          <w:tcPr>
            <w:tcW w:w="1416" w:type="dxa"/>
            <w:vMerge w:val="restart"/>
            <w:shd w:val="clear" w:color="auto" w:fill="92D050"/>
            <w:vAlign w:val="center"/>
          </w:tcPr>
          <w:p w14:paraId="7F3258A0" w14:textId="77777777" w:rsidR="00073DEF" w:rsidRPr="006A44AB" w:rsidRDefault="00073DEF" w:rsidP="00A11067">
            <w:pPr>
              <w:pStyle w:val="codeverwijzing"/>
              <w:jc w:val="center"/>
              <w:rPr>
                <w:b/>
                <w:bCs/>
              </w:rPr>
            </w:pPr>
            <w:r w:rsidRPr="006A44AB">
              <w:rPr>
                <w:b/>
                <w:bCs/>
                <w:color w:val="FFFFFF" w:themeColor="background1"/>
              </w:rPr>
              <w:t>OEFENING</w:t>
            </w:r>
            <w:r>
              <w:rPr>
                <w:b/>
                <w:bCs/>
                <w:color w:val="FFFFFF" w:themeColor="background1"/>
              </w:rPr>
              <w:t>EN</w:t>
            </w:r>
          </w:p>
        </w:tc>
        <w:tc>
          <w:tcPr>
            <w:tcW w:w="7656" w:type="dxa"/>
            <w:gridSpan w:val="4"/>
            <w:shd w:val="clear" w:color="auto" w:fill="0D0D0D" w:themeFill="text1" w:themeFillTint="F2"/>
            <w:vAlign w:val="center"/>
          </w:tcPr>
          <w:p w14:paraId="497EF2ED" w14:textId="77777777" w:rsidR="00073DEF" w:rsidRPr="000025B5" w:rsidRDefault="00073DEF" w:rsidP="00A11067">
            <w:pPr>
              <w:pStyle w:val="codeverwijzing"/>
              <w:rPr>
                <w:color w:val="FFFFFF" w:themeColor="background1"/>
              </w:rPr>
            </w:pPr>
            <w:r>
              <w:rPr>
                <w:color w:val="FFFFFF" w:themeColor="background1"/>
              </w:rPr>
              <w:t>FILTEREN VAN GEGEVENS</w:t>
            </w:r>
          </w:p>
        </w:tc>
      </w:tr>
      <w:tr w:rsidR="00073DEF" w:rsidRPr="000025B5" w14:paraId="7FB421FB" w14:textId="77777777" w:rsidTr="00073DEF">
        <w:trPr>
          <w:trHeight w:val="167"/>
        </w:trPr>
        <w:tc>
          <w:tcPr>
            <w:tcW w:w="1416" w:type="dxa"/>
            <w:vMerge/>
            <w:shd w:val="clear" w:color="auto" w:fill="92D050"/>
          </w:tcPr>
          <w:p w14:paraId="264B03D3" w14:textId="77777777" w:rsidR="00073DEF" w:rsidRPr="00C91797" w:rsidRDefault="00073DEF" w:rsidP="00A11067">
            <w:pPr>
              <w:pStyle w:val="codeverwijzing"/>
              <w:rPr>
                <w:color w:val="FFFFFF" w:themeColor="background1"/>
              </w:rPr>
            </w:pPr>
          </w:p>
        </w:tc>
        <w:tc>
          <w:tcPr>
            <w:tcW w:w="1010" w:type="dxa"/>
            <w:shd w:val="clear" w:color="auto" w:fill="262626" w:themeFill="text1" w:themeFillTint="D9"/>
            <w:vAlign w:val="center"/>
          </w:tcPr>
          <w:p w14:paraId="26DE82C1" w14:textId="77777777" w:rsidR="00073DEF" w:rsidRPr="000025B5" w:rsidRDefault="00073DEF" w:rsidP="00A11067">
            <w:pPr>
              <w:pStyle w:val="codeverwijzing"/>
            </w:pPr>
            <w:r w:rsidRPr="00C91797">
              <w:rPr>
                <w:color w:val="FFFFFF" w:themeColor="background1"/>
              </w:rPr>
              <w:t>Niveau</w:t>
            </w:r>
          </w:p>
        </w:tc>
        <w:tc>
          <w:tcPr>
            <w:tcW w:w="5371" w:type="dxa"/>
            <w:shd w:val="clear" w:color="auto" w:fill="262626" w:themeFill="text1" w:themeFillTint="D9"/>
            <w:vAlign w:val="center"/>
          </w:tcPr>
          <w:p w14:paraId="414AFC6E" w14:textId="301825CC" w:rsidR="00073DEF" w:rsidRPr="000025B5" w:rsidRDefault="00073DEF" w:rsidP="00A11067">
            <w:pPr>
              <w:pStyle w:val="codeverwijzing"/>
            </w:pPr>
            <w:r w:rsidRPr="000025B5">
              <w:rPr>
                <w:noProof/>
              </w:rPr>
              <w:drawing>
                <wp:inline distT="0" distB="0" distL="0" distR="0" wp14:anchorId="6167E79B" wp14:editId="6A2D183F">
                  <wp:extent cx="152400" cy="152400"/>
                  <wp:effectExtent l="0" t="0" r="0" b="0"/>
                  <wp:docPr id="2105537315" name="Graphic 210553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00B91AED" w:rsidRPr="000025B5">
              <w:rPr>
                <w:noProof/>
              </w:rPr>
              <w:drawing>
                <wp:inline distT="0" distB="0" distL="0" distR="0" wp14:anchorId="1FC624CD" wp14:editId="0F7E936F">
                  <wp:extent cx="152400" cy="152400"/>
                  <wp:effectExtent l="0" t="0" r="0" b="0"/>
                  <wp:docPr id="780477816" name="Graphic 7804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00B91AED">
              <w:t xml:space="preserve"> </w:t>
            </w:r>
            <w:r w:rsidRPr="000025B5">
              <w:rPr>
                <w:noProof/>
              </w:rPr>
              <w:drawing>
                <wp:inline distT="0" distB="0" distL="0" distR="0" wp14:anchorId="7592DB44" wp14:editId="1DF2BB56">
                  <wp:extent cx="152400" cy="152400"/>
                  <wp:effectExtent l="0" t="0" r="0" b="0"/>
                  <wp:docPr id="346746408" name="Graphic 34674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0409A0FF" wp14:editId="00720672">
                  <wp:extent cx="152400" cy="152400"/>
                  <wp:effectExtent l="0" t="0" r="0" b="0"/>
                  <wp:docPr id="1972934434" name="Graphic 197293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316DF28C" wp14:editId="61FEA200">
                  <wp:extent cx="152400" cy="152400"/>
                  <wp:effectExtent l="0" t="0" r="0" b="0"/>
                  <wp:docPr id="1684936805" name="Graphic 168493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426" w:type="dxa"/>
            <w:shd w:val="clear" w:color="auto" w:fill="262626" w:themeFill="text1" w:themeFillTint="D9"/>
            <w:vAlign w:val="center"/>
          </w:tcPr>
          <w:p w14:paraId="74C2EB63" w14:textId="77777777" w:rsidR="00073DEF" w:rsidRPr="000025B5" w:rsidRDefault="00073DEF" w:rsidP="00A11067">
            <w:pPr>
              <w:pStyle w:val="codeverwijzing"/>
              <w:jc w:val="center"/>
            </w:pPr>
            <w:r w:rsidRPr="000025B5">
              <w:rPr>
                <w:noProof/>
                <w:color w:val="FFFFFF" w:themeColor="background1"/>
              </w:rPr>
              <w:drawing>
                <wp:inline distT="0" distB="0" distL="0" distR="0" wp14:anchorId="0099C7BD" wp14:editId="26903E7B">
                  <wp:extent cx="152400" cy="152400"/>
                  <wp:effectExtent l="0" t="0" r="0" b="0"/>
                  <wp:docPr id="199882019" name="Graphic 1998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849" w:type="dxa"/>
            <w:shd w:val="clear" w:color="auto" w:fill="262626" w:themeFill="text1" w:themeFillTint="D9"/>
            <w:vAlign w:val="center"/>
          </w:tcPr>
          <w:p w14:paraId="74CD3697" w14:textId="1895DC33" w:rsidR="00073DEF" w:rsidRPr="000025B5" w:rsidRDefault="00B91AED" w:rsidP="00A11067">
            <w:pPr>
              <w:pStyle w:val="codeverwijzing"/>
              <w:jc w:val="center"/>
            </w:pPr>
            <w:r>
              <w:rPr>
                <w:color w:val="FFFFFF" w:themeColor="background1"/>
              </w:rPr>
              <w:t>2</w:t>
            </w:r>
            <w:r w:rsidR="00073DEF">
              <w:rPr>
                <w:color w:val="FFFFFF" w:themeColor="background1"/>
              </w:rPr>
              <w:t>0</w:t>
            </w:r>
            <w:r w:rsidR="00073DEF" w:rsidRPr="00464024">
              <w:rPr>
                <w:color w:val="FFFFFF" w:themeColor="background1"/>
              </w:rPr>
              <w:t xml:space="preserve"> min</w:t>
            </w:r>
          </w:p>
        </w:tc>
      </w:tr>
      <w:tr w:rsidR="00073DEF" w:rsidRPr="000B7ADF" w14:paraId="12083F0F" w14:textId="77777777" w:rsidTr="00073DEF">
        <w:tc>
          <w:tcPr>
            <w:tcW w:w="9072" w:type="dxa"/>
            <w:gridSpan w:val="5"/>
            <w:shd w:val="clear" w:color="auto" w:fill="F2F2F2" w:themeFill="background1" w:themeFillShade="F2"/>
          </w:tcPr>
          <w:p w14:paraId="3C88A660" w14:textId="77777777" w:rsidR="00073DEF" w:rsidRDefault="00073DEF" w:rsidP="00A11067">
            <w:pPr>
              <w:pStyle w:val="codeverwijzing"/>
            </w:pPr>
            <w:r>
              <w:t xml:space="preserve">Bekijk de onderstaande oefeningen. Werk en test de gevraagde SQL-code uit in MySQL Workbench en kopieer deze vervolgens in het daarvoor voorziene veld in dit Word-document. </w:t>
            </w:r>
          </w:p>
          <w:p w14:paraId="61638505" w14:textId="77777777" w:rsidR="00073DEF" w:rsidRDefault="00073DEF" w:rsidP="00A11067">
            <w:pPr>
              <w:pStyle w:val="codeverwijzing"/>
            </w:pPr>
          </w:p>
          <w:p w14:paraId="41F2E9FB" w14:textId="77777777" w:rsidR="00073DEF" w:rsidRDefault="00073DEF" w:rsidP="00A11067">
            <w:pPr>
              <w:pStyle w:val="codeverwijzing"/>
            </w:pPr>
            <w:r>
              <w:t>Vergeet niet in elke query:</w:t>
            </w:r>
          </w:p>
          <w:p w14:paraId="1F0721DF" w14:textId="77777777" w:rsidR="00073DEF" w:rsidRDefault="00073DEF" w:rsidP="00A11067">
            <w:pPr>
              <w:pStyle w:val="codeverwijzing"/>
              <w:numPr>
                <w:ilvl w:val="0"/>
                <w:numId w:val="27"/>
              </w:numPr>
            </w:pPr>
            <w:r>
              <w:t>aan te geven met welke database je wenst te werken.</w:t>
            </w:r>
          </w:p>
          <w:p w14:paraId="53872426" w14:textId="77777777" w:rsidR="00073DEF" w:rsidRDefault="00073DEF" w:rsidP="00A11067">
            <w:pPr>
              <w:pStyle w:val="codeverwijzing"/>
              <w:numPr>
                <w:ilvl w:val="0"/>
                <w:numId w:val="27"/>
              </w:numPr>
            </w:pPr>
            <w:r>
              <w:t>alle niet-sleutelwoorden tussen backticks (``) uit te werken.</w:t>
            </w:r>
          </w:p>
          <w:p w14:paraId="6FAB19C3" w14:textId="0282B933" w:rsidR="00A714DB" w:rsidRPr="000B7ADF" w:rsidRDefault="00A714DB" w:rsidP="00A11067">
            <w:pPr>
              <w:pStyle w:val="codeverwijzing"/>
              <w:numPr>
                <w:ilvl w:val="0"/>
                <w:numId w:val="27"/>
              </w:numPr>
            </w:pPr>
            <w:r>
              <w:lastRenderedPageBreak/>
              <w:t>Indien de oefening over een verbetersleutel beschikt mag je enkel de verbeterde versie in dit document verwerken.</w:t>
            </w:r>
          </w:p>
        </w:tc>
      </w:tr>
    </w:tbl>
    <w:p w14:paraId="02ED4FDF" w14:textId="77777777" w:rsidR="00073DEF" w:rsidRDefault="00073DEF" w:rsidP="00180FE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073DEF" w:rsidRPr="000E06A7" w14:paraId="31F9E351" w14:textId="77777777" w:rsidTr="00A11067">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5E4BAEFA" w14:textId="0621773D" w:rsidR="00073DEF" w:rsidRPr="00C10829" w:rsidRDefault="00073DEF" w:rsidP="00A11067">
            <w:pPr>
              <w:pStyle w:val="codeverwijzing"/>
              <w:jc w:val="center"/>
              <w:rPr>
                <w:b/>
                <w:bCs/>
                <w:color w:val="FFFFFF" w:themeColor="background1"/>
              </w:rPr>
            </w:pPr>
            <w:r>
              <w:rPr>
                <w:b/>
                <w:bCs/>
                <w:color w:val="FFFFFF" w:themeColor="background1"/>
                <w:sz w:val="36"/>
                <w:szCs w:val="36"/>
              </w:rPr>
              <w:t>25</w:t>
            </w:r>
          </w:p>
        </w:tc>
        <w:tc>
          <w:tcPr>
            <w:tcW w:w="227" w:type="pct"/>
            <w:shd w:val="clear" w:color="auto" w:fill="262626" w:themeFill="text1" w:themeFillTint="D9"/>
            <w:vAlign w:val="center"/>
          </w:tcPr>
          <w:p w14:paraId="188491E7" w14:textId="77777777" w:rsidR="00073DEF" w:rsidRPr="0053798F" w:rsidRDefault="00073DEF" w:rsidP="00A11067">
            <w:pPr>
              <w:pStyle w:val="codeverwijzing"/>
              <w:jc w:val="center"/>
              <w:rPr>
                <w:b/>
                <w:bCs/>
                <w:color w:val="FFFFFF" w:themeColor="background1"/>
              </w:rPr>
            </w:pPr>
            <w:r w:rsidRPr="00C44794">
              <w:rPr>
                <w:noProof/>
                <w:color w:val="FF0000"/>
              </w:rPr>
              <w:drawing>
                <wp:inline distT="0" distB="0" distL="0" distR="0" wp14:anchorId="75481669" wp14:editId="6990BEFA">
                  <wp:extent cx="201881" cy="201881"/>
                  <wp:effectExtent l="0" t="0" r="8255" b="8255"/>
                  <wp:docPr id="20509307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30DDFFAB" w14:textId="222667EC" w:rsidR="00073DEF" w:rsidRPr="0053798F" w:rsidRDefault="00073DEF"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4FA6182A" w14:textId="77777777" w:rsidR="00073DEF" w:rsidRPr="00A8412B" w:rsidRDefault="00073DEF" w:rsidP="00A11067">
            <w:pPr>
              <w:spacing w:line="259" w:lineRule="auto"/>
              <w:rPr>
                <w:kern w:val="2"/>
                <w14:ligatures w14:val="standardContextual"/>
              </w:rPr>
            </w:pPr>
          </w:p>
        </w:tc>
      </w:tr>
      <w:tr w:rsidR="00073DEF" w:rsidRPr="000E06A7" w14:paraId="7E2315EA"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5A926F05" w14:textId="77777777" w:rsidR="00073DEF" w:rsidRDefault="00073DEF"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3EB9EF6E" w14:textId="03EA8643" w:rsidR="00073DEF" w:rsidRPr="00744E05" w:rsidRDefault="00073DEF" w:rsidP="00A11067">
            <w:pPr>
              <w:rPr>
                <w:color w:val="000000" w:themeColor="text1"/>
              </w:rPr>
            </w:pPr>
            <w:r>
              <w:t xml:space="preserve">Toon </w:t>
            </w:r>
            <w:r w:rsidR="00D0253B">
              <w:t>de naam</w:t>
            </w:r>
            <w:r w:rsidR="00FB69F1">
              <w:t>, het geslacht en het gewicht</w:t>
            </w:r>
            <w:r w:rsidR="00D0253B">
              <w:t xml:space="preserve"> van </w:t>
            </w:r>
            <w:r w:rsidR="001A2D75">
              <w:t xml:space="preserve">alle </w:t>
            </w:r>
            <w:r w:rsidR="00F553A1">
              <w:t>mannelijke</w:t>
            </w:r>
            <w:r w:rsidR="001A2D75">
              <w:t xml:space="preserve"> dieren die 100</w:t>
            </w:r>
            <w:r w:rsidR="00DF4EC4">
              <w:t xml:space="preserve">kg of minder </w:t>
            </w:r>
            <w:r w:rsidR="001A2D75">
              <w:t>wegen.</w:t>
            </w:r>
            <w:r w:rsidR="00D0253B">
              <w:t xml:space="preserve"> </w:t>
            </w:r>
          </w:p>
        </w:tc>
      </w:tr>
      <w:tr w:rsidR="00073DEF" w:rsidRPr="000B7ADF" w14:paraId="429AFC40"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230CB2BD" w14:textId="77777777" w:rsidR="00073DEF" w:rsidRPr="00344B54" w:rsidRDefault="00073DEF"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3931B289" w14:textId="77777777" w:rsidR="00073DEF" w:rsidRDefault="00073DEF" w:rsidP="00A11067">
            <w:pPr>
              <w:pStyle w:val="codeverwijzing"/>
            </w:pPr>
            <w:r w:rsidRPr="00B859B4">
              <w:rPr>
                <w:color w:val="FF0000"/>
              </w:rPr>
              <w:t>Plak hier de gevraagde SQL-code.</w:t>
            </w:r>
          </w:p>
        </w:tc>
      </w:tr>
      <w:tr w:rsidR="00073DEF" w:rsidRPr="000B7ADF" w14:paraId="01BE1C16"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4ECBEBDB" w14:textId="77777777" w:rsidR="00073DEF" w:rsidRPr="00344B54" w:rsidRDefault="00073DEF"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655A3A70" w14:textId="77777777" w:rsidR="00073DEF" w:rsidRDefault="00DF4EC4" w:rsidP="00A11067">
            <w:pPr>
              <w:pStyle w:val="codeverwijzing"/>
              <w:rPr>
                <w:color w:val="FF0000"/>
              </w:rPr>
            </w:pPr>
            <w:r w:rsidRPr="00DF4EC4">
              <w:rPr>
                <w:noProof/>
                <w:color w:val="FF0000"/>
              </w:rPr>
              <w:drawing>
                <wp:inline distT="0" distB="0" distL="0" distR="0" wp14:anchorId="363F884D" wp14:editId="3E5CD1CE">
                  <wp:extent cx="1609950" cy="276264"/>
                  <wp:effectExtent l="0" t="0" r="0" b="9525"/>
                  <wp:docPr id="12654368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6851" name=""/>
                          <pic:cNvPicPr/>
                        </pic:nvPicPr>
                        <pic:blipFill>
                          <a:blip r:embed="rId67"/>
                          <a:stretch>
                            <a:fillRect/>
                          </a:stretch>
                        </pic:blipFill>
                        <pic:spPr>
                          <a:xfrm>
                            <a:off x="0" y="0"/>
                            <a:ext cx="1609950" cy="276264"/>
                          </a:xfrm>
                          <a:prstGeom prst="rect">
                            <a:avLst/>
                          </a:prstGeom>
                        </pic:spPr>
                      </pic:pic>
                    </a:graphicData>
                  </a:graphic>
                </wp:inline>
              </w:drawing>
            </w:r>
          </w:p>
          <w:p w14:paraId="00240AC7" w14:textId="099115E6" w:rsidR="00DF4EC4" w:rsidRPr="00B859B4" w:rsidRDefault="00DF4EC4" w:rsidP="00A11067">
            <w:pPr>
              <w:pStyle w:val="codeverwijzing"/>
              <w:rPr>
                <w:color w:val="FF0000"/>
              </w:rPr>
            </w:pPr>
            <w:r w:rsidRPr="00DF4EC4">
              <w:rPr>
                <w:color w:val="A6A6A6" w:themeColor="background1" w:themeShade="A6"/>
              </w:rPr>
              <w:t>(geen resultaten)</w:t>
            </w:r>
          </w:p>
        </w:tc>
      </w:tr>
    </w:tbl>
    <w:p w14:paraId="00B0C843" w14:textId="77777777" w:rsidR="00FF7D14" w:rsidRDefault="00FF7D14" w:rsidP="00FF7D1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8D3350" w:rsidRPr="000E06A7" w14:paraId="48592230"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0F768C9D" w14:textId="57908BE2" w:rsidR="008D3350" w:rsidRPr="00C10829" w:rsidRDefault="008D3350" w:rsidP="00A11067">
            <w:pPr>
              <w:pStyle w:val="codeverwijzing"/>
              <w:jc w:val="center"/>
              <w:rPr>
                <w:b/>
                <w:bCs/>
                <w:color w:val="FFFFFF" w:themeColor="background1"/>
              </w:rPr>
            </w:pPr>
            <w:r>
              <w:rPr>
                <w:b/>
                <w:bCs/>
                <w:color w:val="FFFFFF" w:themeColor="background1"/>
                <w:sz w:val="36"/>
                <w:szCs w:val="36"/>
              </w:rPr>
              <w:t>26</w:t>
            </w:r>
          </w:p>
        </w:tc>
        <w:tc>
          <w:tcPr>
            <w:tcW w:w="227" w:type="pct"/>
            <w:shd w:val="clear" w:color="auto" w:fill="262626" w:themeFill="text1" w:themeFillTint="D9"/>
            <w:vAlign w:val="center"/>
          </w:tcPr>
          <w:p w14:paraId="51FD2785" w14:textId="77777777" w:rsidR="008D3350" w:rsidRPr="0053798F" w:rsidRDefault="008D3350" w:rsidP="00A11067">
            <w:pPr>
              <w:pStyle w:val="codeverwijzing"/>
              <w:jc w:val="center"/>
              <w:rPr>
                <w:b/>
                <w:bCs/>
                <w:color w:val="FFFFFF" w:themeColor="background1"/>
              </w:rPr>
            </w:pPr>
            <w:r w:rsidRPr="00C44794">
              <w:rPr>
                <w:noProof/>
                <w:color w:val="FF0000"/>
              </w:rPr>
              <w:drawing>
                <wp:inline distT="0" distB="0" distL="0" distR="0" wp14:anchorId="5DD9A108" wp14:editId="0103A805">
                  <wp:extent cx="201881" cy="201881"/>
                  <wp:effectExtent l="0" t="0" r="8255" b="8255"/>
                  <wp:docPr id="8377963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77E1F3E7" w14:textId="77777777" w:rsidR="008D3350" w:rsidRPr="0053798F" w:rsidRDefault="008D3350"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3256D5E9" w14:textId="77777777" w:rsidR="008D3350" w:rsidRPr="00A8412B" w:rsidRDefault="008D3350" w:rsidP="00A11067">
            <w:pPr>
              <w:spacing w:line="259" w:lineRule="auto"/>
              <w:rPr>
                <w:kern w:val="2"/>
                <w14:ligatures w14:val="standardContextual"/>
              </w:rPr>
            </w:pPr>
          </w:p>
        </w:tc>
      </w:tr>
      <w:tr w:rsidR="008D3350" w:rsidRPr="000E06A7" w14:paraId="094A0E1B"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1E815D69" w14:textId="77777777" w:rsidR="008D3350" w:rsidRDefault="008D3350"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63E9540B" w14:textId="344E828C" w:rsidR="008D3350" w:rsidRPr="00744E05" w:rsidRDefault="008D3350" w:rsidP="00A11067">
            <w:pPr>
              <w:rPr>
                <w:color w:val="000000" w:themeColor="text1"/>
              </w:rPr>
            </w:pPr>
            <w:r>
              <w:t xml:space="preserve">Toon de naam van alle diersoorten die met </w:t>
            </w:r>
            <w:r w:rsidR="00336DF4">
              <w:t>de letter ‘S’ beginnen of met de ‘r’ eindigen</w:t>
            </w:r>
            <w:r w:rsidR="00D5226A">
              <w:t xml:space="preserve"> (tip: werk met LIKE)</w:t>
            </w:r>
            <w:r w:rsidR="00336DF4">
              <w:t>.</w:t>
            </w:r>
            <w:r>
              <w:t xml:space="preserve"> </w:t>
            </w:r>
          </w:p>
        </w:tc>
      </w:tr>
      <w:tr w:rsidR="008D3350" w:rsidRPr="000B7ADF" w14:paraId="4CD76AB5"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90BC8B1" w14:textId="77777777" w:rsidR="008D3350" w:rsidRPr="00344B54" w:rsidRDefault="008D3350"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541F38EB" w14:textId="77777777" w:rsidR="008D3350" w:rsidRDefault="008D3350" w:rsidP="00A11067">
            <w:pPr>
              <w:pStyle w:val="codeverwijzing"/>
            </w:pPr>
            <w:r w:rsidRPr="00B859B4">
              <w:rPr>
                <w:color w:val="FF0000"/>
              </w:rPr>
              <w:t>Plak hier de gevraagde SQL-code.</w:t>
            </w:r>
          </w:p>
        </w:tc>
      </w:tr>
      <w:tr w:rsidR="008D3350" w:rsidRPr="000B7ADF" w14:paraId="220CBDCA"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7F258BB3" w14:textId="77777777" w:rsidR="008D3350" w:rsidRPr="00344B54" w:rsidRDefault="008D3350"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E6D4C16" w14:textId="1511B736" w:rsidR="008D3350" w:rsidRPr="00B859B4" w:rsidRDefault="00563AD0" w:rsidP="00A11067">
            <w:pPr>
              <w:pStyle w:val="codeverwijzing"/>
              <w:rPr>
                <w:color w:val="FF0000"/>
              </w:rPr>
            </w:pPr>
            <w:r w:rsidRPr="00563AD0">
              <w:rPr>
                <w:noProof/>
                <w:color w:val="FF0000"/>
              </w:rPr>
              <w:drawing>
                <wp:inline distT="0" distB="0" distL="0" distR="0" wp14:anchorId="63AE59F2" wp14:editId="32BD961F">
                  <wp:extent cx="819264" cy="1086002"/>
                  <wp:effectExtent l="0" t="0" r="0" b="0"/>
                  <wp:docPr id="1659665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65570" name=""/>
                          <pic:cNvPicPr/>
                        </pic:nvPicPr>
                        <pic:blipFill>
                          <a:blip r:embed="rId68"/>
                          <a:stretch>
                            <a:fillRect/>
                          </a:stretch>
                        </pic:blipFill>
                        <pic:spPr>
                          <a:xfrm>
                            <a:off x="0" y="0"/>
                            <a:ext cx="819264" cy="1086002"/>
                          </a:xfrm>
                          <a:prstGeom prst="rect">
                            <a:avLst/>
                          </a:prstGeom>
                        </pic:spPr>
                      </pic:pic>
                    </a:graphicData>
                  </a:graphic>
                </wp:inline>
              </w:drawing>
            </w:r>
          </w:p>
        </w:tc>
      </w:tr>
    </w:tbl>
    <w:p w14:paraId="4DAD6132" w14:textId="77777777" w:rsidR="008D3350" w:rsidRDefault="008D3350" w:rsidP="00FF7D14"/>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5BF8C5D4" w14:textId="77777777" w:rsidTr="006366A9">
        <w:tc>
          <w:tcPr>
            <w:tcW w:w="640" w:type="dxa"/>
            <w:shd w:val="clear" w:color="auto" w:fill="6666FF"/>
            <w:vAlign w:val="center"/>
          </w:tcPr>
          <w:p w14:paraId="2F9B926A" w14:textId="77777777" w:rsidR="00D75816" w:rsidRPr="008F0EA7" w:rsidRDefault="00D75816" w:rsidP="006366A9">
            <w:pPr>
              <w:rPr>
                <w:b/>
                <w:bCs/>
                <w:color w:val="FFFFFF" w:themeColor="background1"/>
              </w:rPr>
            </w:pPr>
            <w:r w:rsidRPr="001D2F0F">
              <w:rPr>
                <w:noProof/>
              </w:rPr>
              <w:drawing>
                <wp:inline distT="0" distB="0" distL="0" distR="0" wp14:anchorId="238EC7FF" wp14:editId="379B362A">
                  <wp:extent cx="269240" cy="269240"/>
                  <wp:effectExtent l="0" t="0" r="0" b="0"/>
                  <wp:docPr id="13430735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7E4CAA9F"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5E3A85DA" w14:textId="3023BBBA" w:rsidR="00D75816" w:rsidRPr="008F0EA7" w:rsidRDefault="00D75816" w:rsidP="006366A9">
            <w:pPr>
              <w:rPr>
                <w:b/>
                <w:bCs/>
                <w:color w:val="FFFFFF" w:themeColor="background1"/>
              </w:rPr>
            </w:pPr>
            <w:r>
              <w:rPr>
                <w:b/>
                <w:bCs/>
                <w:color w:val="FFFFFF" w:themeColor="background1"/>
              </w:rPr>
              <w:t>VERBETERSLEUTEL OEFENING 25 - 26</w:t>
            </w:r>
          </w:p>
        </w:tc>
        <w:tc>
          <w:tcPr>
            <w:tcW w:w="458" w:type="dxa"/>
            <w:shd w:val="clear" w:color="auto" w:fill="262626" w:themeFill="text1" w:themeFillTint="D9"/>
            <w:vAlign w:val="center"/>
          </w:tcPr>
          <w:p w14:paraId="062DF236"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5879A965" wp14:editId="4E64741D">
                  <wp:extent cx="152400" cy="152400"/>
                  <wp:effectExtent l="0" t="0" r="0" b="0"/>
                  <wp:docPr id="542568238" name="Graphic 54256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2BB1B851" w14:textId="31F14A11" w:rsidR="00D75816" w:rsidRPr="002515AD" w:rsidRDefault="00D75816" w:rsidP="006366A9">
            <w:pPr>
              <w:rPr>
                <w:color w:val="FFFFFF" w:themeColor="background1"/>
              </w:rPr>
            </w:pPr>
            <w:r>
              <w:rPr>
                <w:color w:val="FFFFFF" w:themeColor="background1"/>
              </w:rPr>
              <w:t>4</w:t>
            </w:r>
            <w:r w:rsidRPr="002515AD">
              <w:rPr>
                <w:color w:val="FFFFFF" w:themeColor="background1"/>
              </w:rPr>
              <w:t xml:space="preserve"> min</w:t>
            </w:r>
          </w:p>
        </w:tc>
      </w:tr>
      <w:tr w:rsidR="00D75816" w14:paraId="295E5926" w14:textId="77777777" w:rsidTr="006366A9">
        <w:tc>
          <w:tcPr>
            <w:tcW w:w="7764" w:type="dxa"/>
            <w:gridSpan w:val="3"/>
            <w:shd w:val="clear" w:color="auto" w:fill="F2F2F2" w:themeFill="background1" w:themeFillShade="F2"/>
          </w:tcPr>
          <w:p w14:paraId="71CA3E03" w14:textId="20A437E2" w:rsidR="00D75816" w:rsidRDefault="00D75816" w:rsidP="006366A9">
            <w:r>
              <w:t xml:space="preserve">Klik </w:t>
            </w:r>
            <w:r>
              <w:fldChar w:fldCharType="begin"/>
            </w:r>
            <w:r>
              <w:instrText>HYPERLINK "https://youtu.be/Yn3vaG_-suI"</w:instrText>
            </w:r>
            <w:r>
              <w:fldChar w:fldCharType="separate"/>
            </w:r>
            <w:r w:rsidRPr="00D75816">
              <w:rPr>
                <w:rStyle w:val="Hyperlink"/>
                <w:kern w:val="2"/>
                <w14:ligatures w14:val="standardContextual"/>
              </w:rPr>
              <w:t>hier</w:t>
            </w:r>
            <w:r>
              <w:rPr>
                <w:rStyle w:val="Hyperlink"/>
              </w:rPr>
              <w:fldChar w:fldCharType="end"/>
            </w:r>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76B9FDC9" w14:textId="77777777" w:rsidR="00D75816" w:rsidRDefault="00D75816" w:rsidP="006366A9"/>
        </w:tc>
        <w:tc>
          <w:tcPr>
            <w:tcW w:w="850" w:type="dxa"/>
            <w:shd w:val="clear" w:color="auto" w:fill="F2F2F2" w:themeFill="background1" w:themeFillShade="F2"/>
          </w:tcPr>
          <w:p w14:paraId="5849FC3B" w14:textId="77777777" w:rsidR="00D75816" w:rsidRDefault="00D75816" w:rsidP="006366A9"/>
        </w:tc>
      </w:tr>
    </w:tbl>
    <w:p w14:paraId="6A5DE809" w14:textId="77777777" w:rsidR="00D75816" w:rsidRDefault="00D75816" w:rsidP="00FF7D1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563AD0" w:rsidRPr="000E06A7" w14:paraId="780CB8E1"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4004EF5D" w14:textId="77777777" w:rsidR="00563AD0" w:rsidRPr="00C10829" w:rsidRDefault="00563AD0" w:rsidP="00A11067">
            <w:pPr>
              <w:pStyle w:val="codeverwijzing"/>
              <w:jc w:val="center"/>
              <w:rPr>
                <w:b/>
                <w:bCs/>
                <w:color w:val="FFFFFF" w:themeColor="background1"/>
              </w:rPr>
            </w:pPr>
            <w:r>
              <w:rPr>
                <w:b/>
                <w:bCs/>
                <w:color w:val="FFFFFF" w:themeColor="background1"/>
                <w:sz w:val="36"/>
                <w:szCs w:val="36"/>
              </w:rPr>
              <w:t>26</w:t>
            </w:r>
          </w:p>
        </w:tc>
        <w:tc>
          <w:tcPr>
            <w:tcW w:w="227" w:type="pct"/>
            <w:shd w:val="clear" w:color="auto" w:fill="262626" w:themeFill="text1" w:themeFillTint="D9"/>
            <w:vAlign w:val="center"/>
          </w:tcPr>
          <w:p w14:paraId="185F9609" w14:textId="77777777" w:rsidR="00563AD0" w:rsidRPr="0053798F" w:rsidRDefault="00563AD0" w:rsidP="00A11067">
            <w:pPr>
              <w:pStyle w:val="codeverwijzing"/>
              <w:jc w:val="center"/>
              <w:rPr>
                <w:b/>
                <w:bCs/>
                <w:color w:val="FFFFFF" w:themeColor="background1"/>
              </w:rPr>
            </w:pPr>
            <w:r w:rsidRPr="00C44794">
              <w:rPr>
                <w:noProof/>
                <w:color w:val="FF0000"/>
              </w:rPr>
              <w:drawing>
                <wp:inline distT="0" distB="0" distL="0" distR="0" wp14:anchorId="236A64CA" wp14:editId="43A96F40">
                  <wp:extent cx="201881" cy="201881"/>
                  <wp:effectExtent l="0" t="0" r="8255" b="8255"/>
                  <wp:docPr id="1976942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260B832E" w14:textId="533E9015" w:rsidR="00563AD0" w:rsidRPr="0053798F" w:rsidRDefault="00563AD0"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22B4401F" w14:textId="77777777" w:rsidR="00563AD0" w:rsidRPr="00A8412B" w:rsidRDefault="00563AD0" w:rsidP="00A11067">
            <w:pPr>
              <w:spacing w:line="259" w:lineRule="auto"/>
              <w:rPr>
                <w:kern w:val="2"/>
                <w14:ligatures w14:val="standardContextual"/>
              </w:rPr>
            </w:pPr>
          </w:p>
        </w:tc>
      </w:tr>
      <w:tr w:rsidR="00563AD0" w:rsidRPr="000E06A7" w14:paraId="4C6C2626"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1B1D84DB" w14:textId="77777777" w:rsidR="00563AD0" w:rsidRDefault="00563AD0"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567E7570" w14:textId="2ECB6022" w:rsidR="00563AD0" w:rsidRPr="00744E05" w:rsidRDefault="00ED3266" w:rsidP="00A11067">
            <w:pPr>
              <w:rPr>
                <w:color w:val="000000" w:themeColor="text1"/>
              </w:rPr>
            </w:pPr>
            <w:r>
              <w:t>Toon de rolnamen met het id 1 en 3.</w:t>
            </w:r>
          </w:p>
        </w:tc>
      </w:tr>
      <w:tr w:rsidR="00563AD0" w:rsidRPr="000B7ADF" w14:paraId="5FBF5C55"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6C005F30" w14:textId="77777777" w:rsidR="00563AD0" w:rsidRPr="00344B54" w:rsidRDefault="00563AD0"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6550970B" w14:textId="77777777" w:rsidR="00563AD0" w:rsidRDefault="00563AD0" w:rsidP="00A11067">
            <w:pPr>
              <w:pStyle w:val="codeverwijzing"/>
            </w:pPr>
            <w:r w:rsidRPr="00B859B4">
              <w:rPr>
                <w:color w:val="FF0000"/>
              </w:rPr>
              <w:t>Plak hier de gevraagde SQL-code.</w:t>
            </w:r>
          </w:p>
        </w:tc>
      </w:tr>
      <w:tr w:rsidR="00563AD0" w:rsidRPr="000B7ADF" w14:paraId="5C3975D5"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4B4612D4" w14:textId="77777777" w:rsidR="00563AD0" w:rsidRPr="00344B54" w:rsidRDefault="00563AD0"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A4D22B6" w14:textId="1B0114FD" w:rsidR="00563AD0" w:rsidRPr="00B859B4" w:rsidRDefault="005B2F59" w:rsidP="00A11067">
            <w:pPr>
              <w:pStyle w:val="codeverwijzing"/>
              <w:rPr>
                <w:color w:val="FF0000"/>
              </w:rPr>
            </w:pPr>
            <w:r w:rsidRPr="00E977FF">
              <w:rPr>
                <w:noProof/>
              </w:rPr>
              <w:drawing>
                <wp:inline distT="0" distB="0" distL="0" distR="0" wp14:anchorId="138EFB8A" wp14:editId="6F549780">
                  <wp:extent cx="1552792" cy="543001"/>
                  <wp:effectExtent l="0" t="0" r="9525" b="9525"/>
                  <wp:docPr id="11452321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32151" name=""/>
                          <pic:cNvPicPr/>
                        </pic:nvPicPr>
                        <pic:blipFill>
                          <a:blip r:embed="rId69"/>
                          <a:stretch>
                            <a:fillRect/>
                          </a:stretch>
                        </pic:blipFill>
                        <pic:spPr>
                          <a:xfrm>
                            <a:off x="0" y="0"/>
                            <a:ext cx="1552792" cy="543001"/>
                          </a:xfrm>
                          <a:prstGeom prst="rect">
                            <a:avLst/>
                          </a:prstGeom>
                        </pic:spPr>
                      </pic:pic>
                    </a:graphicData>
                  </a:graphic>
                </wp:inline>
              </w:drawing>
            </w:r>
          </w:p>
        </w:tc>
      </w:tr>
    </w:tbl>
    <w:p w14:paraId="1C53AB6C" w14:textId="77777777" w:rsidR="00563AD0" w:rsidRDefault="00563AD0" w:rsidP="00FF7D1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5B2F59" w:rsidRPr="000E06A7" w14:paraId="0FED41A2"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436F99C5" w14:textId="2E35383F" w:rsidR="005B2F59" w:rsidRPr="00C10829" w:rsidRDefault="005B2F59" w:rsidP="00A11067">
            <w:pPr>
              <w:pStyle w:val="codeverwijzing"/>
              <w:jc w:val="center"/>
              <w:rPr>
                <w:b/>
                <w:bCs/>
                <w:color w:val="FFFFFF" w:themeColor="background1"/>
              </w:rPr>
            </w:pPr>
            <w:r>
              <w:rPr>
                <w:b/>
                <w:bCs/>
                <w:color w:val="FFFFFF" w:themeColor="background1"/>
                <w:sz w:val="36"/>
                <w:szCs w:val="36"/>
              </w:rPr>
              <w:lastRenderedPageBreak/>
              <w:t>2</w:t>
            </w:r>
            <w:r w:rsidR="00A71AF5">
              <w:rPr>
                <w:b/>
                <w:bCs/>
                <w:color w:val="FFFFFF" w:themeColor="background1"/>
                <w:sz w:val="36"/>
                <w:szCs w:val="36"/>
              </w:rPr>
              <w:t>7</w:t>
            </w:r>
          </w:p>
        </w:tc>
        <w:tc>
          <w:tcPr>
            <w:tcW w:w="227" w:type="pct"/>
            <w:shd w:val="clear" w:color="auto" w:fill="262626" w:themeFill="text1" w:themeFillTint="D9"/>
            <w:vAlign w:val="center"/>
          </w:tcPr>
          <w:p w14:paraId="2B6AF468" w14:textId="77777777" w:rsidR="005B2F59" w:rsidRPr="0053798F" w:rsidRDefault="005B2F59" w:rsidP="00A11067">
            <w:pPr>
              <w:pStyle w:val="codeverwijzing"/>
              <w:jc w:val="center"/>
              <w:rPr>
                <w:b/>
                <w:bCs/>
                <w:color w:val="FFFFFF" w:themeColor="background1"/>
              </w:rPr>
            </w:pPr>
            <w:r w:rsidRPr="00C44794">
              <w:rPr>
                <w:noProof/>
                <w:color w:val="FF0000"/>
              </w:rPr>
              <w:drawing>
                <wp:inline distT="0" distB="0" distL="0" distR="0" wp14:anchorId="4F9BE2B9" wp14:editId="2A55BE6E">
                  <wp:extent cx="201881" cy="201881"/>
                  <wp:effectExtent l="0" t="0" r="8255" b="8255"/>
                  <wp:docPr id="164437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412F0B74" w14:textId="77777777" w:rsidR="005B2F59" w:rsidRPr="0053798F" w:rsidRDefault="005B2F59"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44D73A88" w14:textId="77777777" w:rsidR="005B2F59" w:rsidRPr="00A8412B" w:rsidRDefault="005B2F59" w:rsidP="00A11067">
            <w:pPr>
              <w:spacing w:line="259" w:lineRule="auto"/>
              <w:rPr>
                <w:kern w:val="2"/>
                <w14:ligatures w14:val="standardContextual"/>
              </w:rPr>
            </w:pPr>
          </w:p>
        </w:tc>
      </w:tr>
      <w:tr w:rsidR="005B2F59" w:rsidRPr="000E06A7" w14:paraId="29E16667"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1BFBAF9B" w14:textId="77777777" w:rsidR="005B2F59" w:rsidRDefault="005B2F59"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218C994A" w14:textId="49C3820C" w:rsidR="005B2F59" w:rsidRPr="00744E05" w:rsidRDefault="00384B1B" w:rsidP="00A11067">
            <w:pPr>
              <w:rPr>
                <w:color w:val="000000" w:themeColor="text1"/>
              </w:rPr>
            </w:pPr>
            <w:r>
              <w:t>Toon de naam, voornaam en maandloon van alle werknemers die in 2017 werden aangenomen (tip: werk met like) en meer dan 1900 euro per maand verdienen.</w:t>
            </w:r>
          </w:p>
        </w:tc>
      </w:tr>
      <w:tr w:rsidR="005B2F59" w:rsidRPr="000B7ADF" w14:paraId="58ED6B75"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472251F0" w14:textId="77777777" w:rsidR="005B2F59" w:rsidRPr="00344B54" w:rsidRDefault="005B2F59"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0AAE39D6" w14:textId="77777777" w:rsidR="005B2F59" w:rsidRDefault="005B2F59" w:rsidP="00A11067">
            <w:pPr>
              <w:pStyle w:val="codeverwijzing"/>
            </w:pPr>
            <w:r w:rsidRPr="00B859B4">
              <w:rPr>
                <w:color w:val="FF0000"/>
              </w:rPr>
              <w:t>Plak hier de gevraagde SQL-code.</w:t>
            </w:r>
          </w:p>
        </w:tc>
      </w:tr>
      <w:tr w:rsidR="005B2F59" w:rsidRPr="000B7ADF" w14:paraId="6CBAA6BF"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2740417F" w14:textId="77777777" w:rsidR="005B2F59" w:rsidRPr="00344B54" w:rsidRDefault="005B2F59"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671D5E61" w14:textId="1A8502B5" w:rsidR="005B2F59" w:rsidRPr="00B859B4" w:rsidRDefault="002B6AB7" w:rsidP="00A11067">
            <w:pPr>
              <w:pStyle w:val="codeverwijzing"/>
              <w:rPr>
                <w:color w:val="FF0000"/>
              </w:rPr>
            </w:pPr>
            <w:r w:rsidRPr="001207EE">
              <w:rPr>
                <w:noProof/>
              </w:rPr>
              <w:drawing>
                <wp:inline distT="0" distB="0" distL="0" distR="0" wp14:anchorId="7BC59F82" wp14:editId="6785428C">
                  <wp:extent cx="2381582" cy="390580"/>
                  <wp:effectExtent l="0" t="0" r="0" b="9525"/>
                  <wp:docPr id="9145117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11735" name=""/>
                          <pic:cNvPicPr/>
                        </pic:nvPicPr>
                        <pic:blipFill>
                          <a:blip r:embed="rId70"/>
                          <a:stretch>
                            <a:fillRect/>
                          </a:stretch>
                        </pic:blipFill>
                        <pic:spPr>
                          <a:xfrm>
                            <a:off x="0" y="0"/>
                            <a:ext cx="2381582" cy="390580"/>
                          </a:xfrm>
                          <a:prstGeom prst="rect">
                            <a:avLst/>
                          </a:prstGeom>
                        </pic:spPr>
                      </pic:pic>
                    </a:graphicData>
                  </a:graphic>
                </wp:inline>
              </w:drawing>
            </w:r>
          </w:p>
        </w:tc>
      </w:tr>
    </w:tbl>
    <w:p w14:paraId="5E0CBFF6" w14:textId="77777777" w:rsidR="005B2F59" w:rsidRDefault="005B2F59" w:rsidP="00FF7D1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A71AF5" w:rsidRPr="000E06A7" w14:paraId="12365875"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00D69EB3" w14:textId="569E2461" w:rsidR="00A71AF5" w:rsidRPr="00C10829" w:rsidRDefault="00A71AF5" w:rsidP="00A11067">
            <w:pPr>
              <w:pStyle w:val="codeverwijzing"/>
              <w:jc w:val="center"/>
              <w:rPr>
                <w:b/>
                <w:bCs/>
                <w:color w:val="FFFFFF" w:themeColor="background1"/>
              </w:rPr>
            </w:pPr>
            <w:r>
              <w:rPr>
                <w:b/>
                <w:bCs/>
                <w:color w:val="FFFFFF" w:themeColor="background1"/>
                <w:sz w:val="36"/>
                <w:szCs w:val="36"/>
              </w:rPr>
              <w:t>28</w:t>
            </w:r>
          </w:p>
        </w:tc>
        <w:tc>
          <w:tcPr>
            <w:tcW w:w="227" w:type="pct"/>
            <w:shd w:val="clear" w:color="auto" w:fill="262626" w:themeFill="text1" w:themeFillTint="D9"/>
            <w:vAlign w:val="center"/>
          </w:tcPr>
          <w:p w14:paraId="4492EA55" w14:textId="77777777" w:rsidR="00A71AF5" w:rsidRPr="0053798F" w:rsidRDefault="00A71AF5" w:rsidP="00A11067">
            <w:pPr>
              <w:pStyle w:val="codeverwijzing"/>
              <w:jc w:val="center"/>
              <w:rPr>
                <w:b/>
                <w:bCs/>
                <w:color w:val="FFFFFF" w:themeColor="background1"/>
              </w:rPr>
            </w:pPr>
            <w:r w:rsidRPr="00C44794">
              <w:rPr>
                <w:noProof/>
                <w:color w:val="FF0000"/>
              </w:rPr>
              <w:drawing>
                <wp:inline distT="0" distB="0" distL="0" distR="0" wp14:anchorId="6DB5E727" wp14:editId="7671B8A7">
                  <wp:extent cx="201881" cy="201881"/>
                  <wp:effectExtent l="0" t="0" r="8255" b="8255"/>
                  <wp:docPr id="17277196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53348649" w14:textId="77777777" w:rsidR="00A71AF5" w:rsidRPr="0053798F" w:rsidRDefault="00A71AF5"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211087CC" w14:textId="77777777" w:rsidR="00A71AF5" w:rsidRPr="00A8412B" w:rsidRDefault="00A71AF5" w:rsidP="00A11067">
            <w:pPr>
              <w:spacing w:line="259" w:lineRule="auto"/>
              <w:rPr>
                <w:kern w:val="2"/>
                <w14:ligatures w14:val="standardContextual"/>
              </w:rPr>
            </w:pPr>
          </w:p>
        </w:tc>
      </w:tr>
      <w:tr w:rsidR="00A71AF5" w:rsidRPr="000E06A7" w14:paraId="6E20E3D1"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9EC2E96" w14:textId="77777777" w:rsidR="00A71AF5" w:rsidRDefault="00A71AF5"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04C3FF2C" w14:textId="59035042" w:rsidR="00A71AF5" w:rsidRPr="00744E05" w:rsidRDefault="00AB17DB" w:rsidP="00A11067">
            <w:pPr>
              <w:rPr>
                <w:color w:val="000000" w:themeColor="text1"/>
              </w:rPr>
            </w:pPr>
            <w:r>
              <w:t>Toon de naam en voornaam van alle werknemers die in 1975 of 1988 geboren zijn (tip: werk met like).</w:t>
            </w:r>
          </w:p>
        </w:tc>
      </w:tr>
      <w:tr w:rsidR="00A71AF5" w:rsidRPr="000B7ADF" w14:paraId="760B972F"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7ED0C8E6" w14:textId="77777777" w:rsidR="00A71AF5" w:rsidRPr="00344B54" w:rsidRDefault="00A71AF5"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2AB8290D" w14:textId="77777777" w:rsidR="00A71AF5" w:rsidRDefault="00A71AF5" w:rsidP="00A11067">
            <w:pPr>
              <w:pStyle w:val="codeverwijzing"/>
            </w:pPr>
            <w:r w:rsidRPr="00B859B4">
              <w:rPr>
                <w:color w:val="FF0000"/>
              </w:rPr>
              <w:t>Plak hier de gevraagde SQL-code.</w:t>
            </w:r>
          </w:p>
        </w:tc>
      </w:tr>
      <w:tr w:rsidR="00A71AF5" w:rsidRPr="000B7ADF" w14:paraId="57E7ABC7"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35B3E082" w14:textId="77777777" w:rsidR="00A71AF5" w:rsidRPr="00344B54" w:rsidRDefault="00A71AF5"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50B8AD92" w14:textId="262F7ED1" w:rsidR="00A71AF5" w:rsidRPr="00B859B4" w:rsidRDefault="002977AB" w:rsidP="00A11067">
            <w:pPr>
              <w:pStyle w:val="codeverwijzing"/>
              <w:rPr>
                <w:color w:val="FF0000"/>
              </w:rPr>
            </w:pPr>
            <w:r w:rsidRPr="00333705">
              <w:rPr>
                <w:noProof/>
              </w:rPr>
              <w:drawing>
                <wp:inline distT="0" distB="0" distL="0" distR="0" wp14:anchorId="0720D080" wp14:editId="10EB774D">
                  <wp:extent cx="1524213" cy="590632"/>
                  <wp:effectExtent l="0" t="0" r="0" b="0"/>
                  <wp:docPr id="830210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070" name=""/>
                          <pic:cNvPicPr/>
                        </pic:nvPicPr>
                        <pic:blipFill>
                          <a:blip r:embed="rId71"/>
                          <a:stretch>
                            <a:fillRect/>
                          </a:stretch>
                        </pic:blipFill>
                        <pic:spPr>
                          <a:xfrm>
                            <a:off x="0" y="0"/>
                            <a:ext cx="1524213" cy="590632"/>
                          </a:xfrm>
                          <a:prstGeom prst="rect">
                            <a:avLst/>
                          </a:prstGeom>
                        </pic:spPr>
                      </pic:pic>
                    </a:graphicData>
                  </a:graphic>
                </wp:inline>
              </w:drawing>
            </w:r>
          </w:p>
        </w:tc>
      </w:tr>
    </w:tbl>
    <w:p w14:paraId="1BA0BF46" w14:textId="77777777" w:rsidR="00A71AF5" w:rsidRDefault="00A71AF5" w:rsidP="00FF7D14"/>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2977AB" w:rsidRPr="000E06A7" w14:paraId="112831B8" w14:textId="77777777" w:rsidTr="0038342B">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340BB9ED" w14:textId="202C0D0A" w:rsidR="002977AB" w:rsidRPr="00C10829" w:rsidRDefault="002977AB" w:rsidP="00A11067">
            <w:pPr>
              <w:pStyle w:val="codeverwijzing"/>
              <w:jc w:val="center"/>
              <w:rPr>
                <w:b/>
                <w:bCs/>
                <w:color w:val="FFFFFF" w:themeColor="background1"/>
              </w:rPr>
            </w:pPr>
            <w:r>
              <w:rPr>
                <w:b/>
                <w:bCs/>
                <w:color w:val="FFFFFF" w:themeColor="background1"/>
                <w:sz w:val="36"/>
                <w:szCs w:val="36"/>
              </w:rPr>
              <w:t>29</w:t>
            </w:r>
          </w:p>
        </w:tc>
        <w:tc>
          <w:tcPr>
            <w:tcW w:w="227" w:type="pct"/>
            <w:shd w:val="clear" w:color="auto" w:fill="262626" w:themeFill="text1" w:themeFillTint="D9"/>
            <w:vAlign w:val="center"/>
          </w:tcPr>
          <w:p w14:paraId="40E87E08" w14:textId="77777777" w:rsidR="002977AB" w:rsidRPr="0053798F" w:rsidRDefault="002977AB" w:rsidP="00A11067">
            <w:pPr>
              <w:pStyle w:val="codeverwijzing"/>
              <w:jc w:val="center"/>
              <w:rPr>
                <w:b/>
                <w:bCs/>
                <w:color w:val="FFFFFF" w:themeColor="background1"/>
              </w:rPr>
            </w:pPr>
            <w:r w:rsidRPr="00C44794">
              <w:rPr>
                <w:noProof/>
                <w:color w:val="FF0000"/>
              </w:rPr>
              <w:drawing>
                <wp:inline distT="0" distB="0" distL="0" distR="0" wp14:anchorId="72478E0B" wp14:editId="3E214364">
                  <wp:extent cx="201881" cy="201881"/>
                  <wp:effectExtent l="0" t="0" r="8255" b="8255"/>
                  <wp:docPr id="7149735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3237D6F1" w14:textId="77777777" w:rsidR="002977AB" w:rsidRPr="0053798F" w:rsidRDefault="002977AB"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233DB3D2" w14:textId="77777777" w:rsidR="002977AB" w:rsidRPr="00A8412B" w:rsidRDefault="002977AB" w:rsidP="00A11067">
            <w:pPr>
              <w:spacing w:line="259" w:lineRule="auto"/>
              <w:rPr>
                <w:kern w:val="2"/>
                <w14:ligatures w14:val="standardContextual"/>
              </w:rPr>
            </w:pPr>
          </w:p>
        </w:tc>
      </w:tr>
      <w:tr w:rsidR="002977AB" w:rsidRPr="000E06A7" w14:paraId="6CFEF696"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4E081CAF" w14:textId="77777777" w:rsidR="002977AB" w:rsidRDefault="002977AB"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2841524C" w14:textId="08BE4343" w:rsidR="002977AB" w:rsidRPr="00744E05" w:rsidRDefault="0038342B" w:rsidP="00A11067">
            <w:pPr>
              <w:rPr>
                <w:color w:val="000000" w:themeColor="text1"/>
              </w:rPr>
            </w:pPr>
            <w:r>
              <w:t>Toon de naam, voornaam en maandloon van alle werknemers die maximum 2125 euro per maand verdienen en daarnaast over een persoonlijk telenet of hotmail emailadres beschikken. Tip: werk met haakjes!</w:t>
            </w:r>
          </w:p>
        </w:tc>
      </w:tr>
      <w:tr w:rsidR="002977AB" w:rsidRPr="000B7ADF" w14:paraId="56B39B18" w14:textId="77777777" w:rsidTr="00A11067">
        <w:trPr>
          <w:trHeight w:val="115"/>
        </w:trPr>
        <w:tc>
          <w:tcPr>
            <w:tcW w:w="790" w:type="pct"/>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262626" w:themeFill="text1" w:themeFillTint="D9"/>
            <w:vAlign w:val="center"/>
          </w:tcPr>
          <w:p w14:paraId="0C46D58D" w14:textId="77777777" w:rsidR="002977AB" w:rsidRPr="00344B54" w:rsidRDefault="002977AB" w:rsidP="00A11067">
            <w:pPr>
              <w:pStyle w:val="codeverwijzing"/>
              <w:jc w:val="center"/>
              <w:rPr>
                <w:b/>
                <w:bCs/>
              </w:rPr>
            </w:pPr>
            <w:r w:rsidRPr="009E4BD1">
              <w:rPr>
                <w:b/>
                <w:bCs/>
                <w:color w:val="FFFFFF" w:themeColor="background1"/>
              </w:rPr>
              <w:t>OPLOSSING</w:t>
            </w:r>
          </w:p>
        </w:tc>
        <w:tc>
          <w:tcPr>
            <w:tcW w:w="4210" w:type="pct"/>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FFFFFF" w:themeFill="background1"/>
          </w:tcPr>
          <w:p w14:paraId="147B3BD8" w14:textId="77777777" w:rsidR="002977AB" w:rsidRDefault="002977AB" w:rsidP="00A11067">
            <w:pPr>
              <w:pStyle w:val="codeverwijzing"/>
            </w:pPr>
            <w:r w:rsidRPr="00B859B4">
              <w:rPr>
                <w:color w:val="FF0000"/>
              </w:rPr>
              <w:t>Plak hier de gevraagde SQL-code.</w:t>
            </w:r>
          </w:p>
        </w:tc>
      </w:tr>
      <w:tr w:rsidR="002977AB" w:rsidRPr="000B7ADF" w14:paraId="62EB2717" w14:textId="77777777" w:rsidTr="00A11067">
        <w:trPr>
          <w:trHeight w:val="115"/>
        </w:trPr>
        <w:tc>
          <w:tcPr>
            <w:tcW w:w="790" w:type="pct"/>
            <w:tcBorders>
              <w:top w:val="single" w:sz="18" w:space="0" w:color="FFFFFF" w:themeColor="background1"/>
              <w:left w:val="single" w:sz="18" w:space="0" w:color="FFFFFF" w:themeColor="background1"/>
              <w:bottom w:val="single" w:sz="24" w:space="0" w:color="FFFFFF" w:themeColor="background1"/>
              <w:right w:val="single" w:sz="18" w:space="0" w:color="FFFFFF" w:themeColor="background1"/>
            </w:tcBorders>
            <w:shd w:val="clear" w:color="auto" w:fill="262626" w:themeFill="text1" w:themeFillTint="D9"/>
            <w:vAlign w:val="center"/>
          </w:tcPr>
          <w:p w14:paraId="4351C874" w14:textId="77777777" w:rsidR="002977AB" w:rsidRPr="00344B54" w:rsidRDefault="002977AB" w:rsidP="00A11067">
            <w:pPr>
              <w:pStyle w:val="codeverwijzing"/>
              <w:jc w:val="center"/>
              <w:rPr>
                <w:b/>
                <w:bCs/>
              </w:rPr>
            </w:pPr>
            <w:r w:rsidRPr="009E4BD1">
              <w:rPr>
                <w:b/>
                <w:bCs/>
                <w:color w:val="FFFFFF" w:themeColor="background1"/>
              </w:rPr>
              <w:t>BEOOGD</w:t>
            </w:r>
            <w:r w:rsidRPr="00344B54">
              <w:rPr>
                <w:b/>
                <w:bCs/>
              </w:rPr>
              <w:br/>
            </w:r>
            <w:r w:rsidRPr="009E4BD1">
              <w:rPr>
                <w:b/>
                <w:bCs/>
                <w:color w:val="FFFFFF" w:themeColor="background1"/>
              </w:rPr>
              <w:t>RESULTAAT</w:t>
            </w:r>
          </w:p>
        </w:tc>
        <w:tc>
          <w:tcPr>
            <w:tcW w:w="4210" w:type="pct"/>
            <w:gridSpan w:val="3"/>
            <w:tcBorders>
              <w:top w:val="single" w:sz="18" w:space="0" w:color="FFFFFF" w:themeColor="background1"/>
              <w:left w:val="single" w:sz="18" w:space="0" w:color="FFFFFF" w:themeColor="background1"/>
              <w:right w:val="single" w:sz="18" w:space="0" w:color="FFFFFF" w:themeColor="background1"/>
            </w:tcBorders>
            <w:shd w:val="clear" w:color="auto" w:fill="FFFFFF" w:themeFill="background1"/>
          </w:tcPr>
          <w:p w14:paraId="3383D0B9" w14:textId="77777777" w:rsidR="002977AB" w:rsidRPr="00B859B4" w:rsidRDefault="002977AB" w:rsidP="00A11067">
            <w:pPr>
              <w:pStyle w:val="codeverwijzing"/>
              <w:rPr>
                <w:color w:val="FF0000"/>
              </w:rPr>
            </w:pPr>
            <w:r w:rsidRPr="00333705">
              <w:rPr>
                <w:noProof/>
              </w:rPr>
              <w:drawing>
                <wp:inline distT="0" distB="0" distL="0" distR="0" wp14:anchorId="1D2335DC" wp14:editId="6AD60D4A">
                  <wp:extent cx="1524213" cy="590632"/>
                  <wp:effectExtent l="0" t="0" r="0" b="0"/>
                  <wp:docPr id="6529854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546" name="Afbeelding 1" descr="Afbeelding met tekst, schermopname, Lettertype, lijn&#10;&#10;Automatisch gegenereerde beschrijving"/>
                          <pic:cNvPicPr/>
                        </pic:nvPicPr>
                        <pic:blipFill>
                          <a:blip r:embed="rId71"/>
                          <a:stretch>
                            <a:fillRect/>
                          </a:stretch>
                        </pic:blipFill>
                        <pic:spPr>
                          <a:xfrm>
                            <a:off x="0" y="0"/>
                            <a:ext cx="1524213" cy="590632"/>
                          </a:xfrm>
                          <a:prstGeom prst="rect">
                            <a:avLst/>
                          </a:prstGeom>
                        </pic:spPr>
                      </pic:pic>
                    </a:graphicData>
                  </a:graphic>
                </wp:inline>
              </w:drawing>
            </w:r>
          </w:p>
        </w:tc>
      </w:tr>
    </w:tbl>
    <w:p w14:paraId="641558B1" w14:textId="6FAF6522" w:rsidR="0038342B" w:rsidRDefault="0038342B" w:rsidP="0038342B">
      <w:pPr>
        <w:pStyle w:val="Heading1"/>
      </w:pPr>
      <w:r>
        <w:t>Werken met veldaliassen</w:t>
      </w:r>
    </w:p>
    <w:p w14:paraId="5A087C81" w14:textId="77777777" w:rsidR="00DB56D8" w:rsidRDefault="00DB56D8" w:rsidP="00DB56D8">
      <w:r>
        <w:t xml:space="preserve">Bij het opvragen van gegevens kan je zelf de veldnamen in de resultatenset bepalen door gebruik te maken van een alias. Dit kan handig zijn als de originele veldnamen in het Engels werden uitgewerkt en je deze bijvoorbeeld in de resultatenset in het Nederlands wil laten verschijnen. </w:t>
      </w:r>
    </w:p>
    <w:p w14:paraId="129D3ADB" w14:textId="77777777" w:rsidR="00DB56D8" w:rsidRDefault="00DB56D8" w:rsidP="00DB56D8">
      <w:r>
        <w:t xml:space="preserve">Een alias kan worden toegevoegd door gebruik te maken van het sleutelwoord </w:t>
      </w:r>
      <w:r w:rsidRPr="00B7070B">
        <w:rPr>
          <w:b/>
          <w:bCs/>
        </w:rPr>
        <w:t>AS</w:t>
      </w:r>
      <w:r>
        <w:t xml:space="preserve">, gevolgd door de veldnaam die je in de resultatenset wil laten verschijnen. </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04"/>
        <w:gridCol w:w="630"/>
        <w:gridCol w:w="204"/>
        <w:gridCol w:w="505"/>
        <w:gridCol w:w="7183"/>
      </w:tblGrid>
      <w:tr w:rsidR="00DB56D8" w:rsidRPr="001F394B" w14:paraId="07785DE3" w14:textId="77777777" w:rsidTr="00A11067">
        <w:tc>
          <w:tcPr>
            <w:tcW w:w="1134" w:type="dxa"/>
            <w:gridSpan w:val="2"/>
            <w:shd w:val="clear" w:color="auto" w:fill="0099CC"/>
          </w:tcPr>
          <w:p w14:paraId="7E79F00C" w14:textId="77777777" w:rsidR="00DB56D8" w:rsidRPr="001F394B" w:rsidRDefault="00DB56D8" w:rsidP="00A11067">
            <w:pPr>
              <w:rPr>
                <w:b/>
              </w:rPr>
            </w:pPr>
            <w:r w:rsidRPr="005278C8">
              <w:rPr>
                <w:b/>
                <w:color w:val="FFFFFF" w:themeColor="background1"/>
              </w:rPr>
              <w:t>SYNTAX</w:t>
            </w:r>
          </w:p>
        </w:tc>
        <w:tc>
          <w:tcPr>
            <w:tcW w:w="7892" w:type="dxa"/>
            <w:gridSpan w:val="3"/>
            <w:shd w:val="clear" w:color="auto" w:fill="33CCCC"/>
          </w:tcPr>
          <w:p w14:paraId="26FB0841" w14:textId="1C523771" w:rsidR="00DB56D8" w:rsidRPr="00AE7DAE" w:rsidRDefault="00DB56D8" w:rsidP="00A11067">
            <w:pPr>
              <w:rPr>
                <w:b/>
              </w:rPr>
            </w:pPr>
            <w:r>
              <w:rPr>
                <w:b/>
                <w:color w:val="FFFFFF" w:themeColor="background1"/>
              </w:rPr>
              <w:t>VELDALIASSEN</w:t>
            </w:r>
          </w:p>
        </w:tc>
      </w:tr>
      <w:tr w:rsidR="00DB56D8" w:rsidRPr="002F6CAB" w14:paraId="5629FE06" w14:textId="77777777" w:rsidTr="00A11067">
        <w:trPr>
          <w:trHeight w:val="170"/>
        </w:trPr>
        <w:tc>
          <w:tcPr>
            <w:tcW w:w="504" w:type="dxa"/>
            <w:shd w:val="clear" w:color="auto" w:fill="F2F2F2" w:themeFill="background1" w:themeFillShade="F2"/>
          </w:tcPr>
          <w:p w14:paraId="2FB690C0" w14:textId="77777777" w:rsidR="00DB56D8" w:rsidRPr="00EF1AB2" w:rsidRDefault="00DB56D8" w:rsidP="00A11067">
            <w:pPr>
              <w:rPr>
                <w:color w:val="808080" w:themeColor="background1" w:themeShade="80"/>
                <w:lang w:val="en-US"/>
              </w:rPr>
            </w:pPr>
            <w:r w:rsidRPr="00EF1AB2">
              <w:rPr>
                <w:rStyle w:val="opvallendChar"/>
                <w:color w:val="808080" w:themeColor="background1" w:themeShade="80"/>
                <w:lang w:val="en-US"/>
              </w:rPr>
              <w:t>1</w:t>
            </w:r>
          </w:p>
        </w:tc>
        <w:tc>
          <w:tcPr>
            <w:tcW w:w="8522" w:type="dxa"/>
            <w:gridSpan w:val="4"/>
            <w:shd w:val="clear" w:color="auto" w:fill="F2F2F2" w:themeFill="background1" w:themeFillShade="F2"/>
          </w:tcPr>
          <w:p w14:paraId="09DBF3F0" w14:textId="77DFF49D" w:rsidR="00DB56D8" w:rsidRPr="00921851" w:rsidRDefault="00921851" w:rsidP="00A11067">
            <w:r w:rsidRPr="00D536FD">
              <w:rPr>
                <w:rStyle w:val="opvallendChar"/>
              </w:rPr>
              <w:t>SELECT</w:t>
            </w:r>
            <w:r>
              <w:rPr>
                <w:b/>
              </w:rPr>
              <w:t xml:space="preserve"> `</w:t>
            </w:r>
            <w:r w:rsidRPr="00904B20">
              <w:rPr>
                <w:color w:val="808080" w:themeColor="background1" w:themeShade="80"/>
              </w:rPr>
              <w:t>veldnaam1</w:t>
            </w:r>
            <w:r>
              <w:t xml:space="preserve">` </w:t>
            </w:r>
            <w:r w:rsidRPr="001F764F">
              <w:rPr>
                <w:rStyle w:val="opvallendChar"/>
              </w:rPr>
              <w:t>AS</w:t>
            </w:r>
            <w:r>
              <w:t xml:space="preserve"> `</w:t>
            </w:r>
            <w:r w:rsidRPr="001F764F">
              <w:rPr>
                <w:color w:val="808080" w:themeColor="background1" w:themeShade="80"/>
              </w:rPr>
              <w:t>alias_veld_1</w:t>
            </w:r>
            <w:r w:rsidRPr="001F764F">
              <w:t>`</w:t>
            </w:r>
            <w:r>
              <w:t>, `</w:t>
            </w:r>
            <w:r w:rsidRPr="00904B20">
              <w:rPr>
                <w:color w:val="808080" w:themeColor="background1" w:themeShade="80"/>
              </w:rPr>
              <w:t>veldnaam2</w:t>
            </w:r>
            <w:r>
              <w:t xml:space="preserve">` </w:t>
            </w:r>
            <w:r w:rsidRPr="001F764F">
              <w:rPr>
                <w:rStyle w:val="opvallendChar"/>
              </w:rPr>
              <w:t>AS</w:t>
            </w:r>
            <w:r>
              <w:t xml:space="preserve"> `</w:t>
            </w:r>
            <w:r w:rsidRPr="001F764F">
              <w:rPr>
                <w:color w:val="808080" w:themeColor="background1" w:themeShade="80"/>
              </w:rPr>
              <w:t>alias_veld_2</w:t>
            </w:r>
            <w:r>
              <w:t xml:space="preserve">` </w:t>
            </w:r>
            <w:r w:rsidRPr="00D536FD">
              <w:rPr>
                <w:rStyle w:val="opvallendChar"/>
              </w:rPr>
              <w:t>FROM</w:t>
            </w:r>
            <w:r>
              <w:rPr>
                <w:b/>
              </w:rPr>
              <w:t xml:space="preserve"> </w:t>
            </w:r>
            <w:r w:rsidRPr="00B7070B">
              <w:rPr>
                <w:rStyle w:val="opvallendChar"/>
                <w:bCs/>
              </w:rPr>
              <w:t>`</w:t>
            </w:r>
            <w:r w:rsidRPr="00B7070B">
              <w:rPr>
                <w:rStyle w:val="opvallendChar"/>
                <w:bCs/>
                <w:color w:val="808080" w:themeColor="background1" w:themeShade="80"/>
              </w:rPr>
              <w:t>d</w:t>
            </w:r>
            <w:r w:rsidRPr="00B7070B">
              <w:rPr>
                <w:rStyle w:val="opvallendChar"/>
                <w:color w:val="808080" w:themeColor="background1" w:themeShade="80"/>
              </w:rPr>
              <w:t>atabasenaam</w:t>
            </w:r>
            <w:r w:rsidRPr="00B7070B">
              <w:rPr>
                <w:rStyle w:val="opvallendChar"/>
                <w:bCs/>
              </w:rPr>
              <w:t>`.`</w:t>
            </w:r>
            <w:r w:rsidRPr="00B7070B">
              <w:rPr>
                <w:rStyle w:val="opvallendChar"/>
                <w:bCs/>
                <w:color w:val="808080" w:themeColor="background1" w:themeShade="80"/>
              </w:rPr>
              <w:t>t</w:t>
            </w:r>
            <w:r w:rsidRPr="00B7070B">
              <w:rPr>
                <w:rStyle w:val="opvallendChar"/>
                <w:color w:val="808080" w:themeColor="background1" w:themeShade="80"/>
              </w:rPr>
              <w:t>abelnaam</w:t>
            </w:r>
            <w:r w:rsidRPr="00B7070B">
              <w:rPr>
                <w:rStyle w:val="opvallendChar"/>
                <w:bCs/>
              </w:rPr>
              <w:t>`;</w:t>
            </w:r>
          </w:p>
        </w:tc>
      </w:tr>
      <w:tr w:rsidR="000D113F" w:rsidRPr="002F6CAB" w14:paraId="17587D6F" w14:textId="77777777" w:rsidTr="000D113F">
        <w:trPr>
          <w:trHeight w:val="170"/>
        </w:trPr>
        <w:tc>
          <w:tcPr>
            <w:tcW w:w="9026" w:type="dxa"/>
            <w:gridSpan w:val="5"/>
            <w:shd w:val="clear" w:color="auto" w:fill="auto"/>
          </w:tcPr>
          <w:p w14:paraId="6C3DBBBF" w14:textId="533A5277" w:rsidR="000D113F" w:rsidRPr="00D536FD" w:rsidRDefault="00DE137D" w:rsidP="00A11067">
            <w:pPr>
              <w:rPr>
                <w:rStyle w:val="opvallendChar"/>
              </w:rPr>
            </w:pPr>
            <w:r w:rsidRPr="00DE137D">
              <w:rPr>
                <w:bCs/>
                <w:i/>
                <w:iCs/>
                <w:color w:val="808080" w:themeColor="background1" w:themeShade="80"/>
              </w:rPr>
              <w:lastRenderedPageBreak/>
              <w:t>Aliasnamen kunnen zowel tussen aanhalingstekens als backticks worden uitgewerkt.</w:t>
            </w:r>
          </w:p>
        </w:tc>
      </w:tr>
      <w:tr w:rsidR="00DB56D8" w:rsidRPr="00F72C10" w14:paraId="11197561" w14:textId="77777777" w:rsidTr="00A11067">
        <w:tc>
          <w:tcPr>
            <w:tcW w:w="1338" w:type="dxa"/>
            <w:gridSpan w:val="3"/>
            <w:shd w:val="clear" w:color="auto" w:fill="0099CC"/>
          </w:tcPr>
          <w:p w14:paraId="24032318" w14:textId="77777777" w:rsidR="00DB56D8" w:rsidRPr="007136D0" w:rsidRDefault="00DB56D8" w:rsidP="00A11067">
            <w:pPr>
              <w:rPr>
                <w:rStyle w:val="opvallendChar"/>
                <w:lang w:val="en-US"/>
              </w:rPr>
            </w:pPr>
            <w:r w:rsidRPr="00565955">
              <w:rPr>
                <w:b/>
                <w:color w:val="FFFFFF" w:themeColor="background1"/>
              </w:rPr>
              <w:t>VOORBEELD</w:t>
            </w:r>
            <w:r>
              <w:rPr>
                <w:b/>
                <w:color w:val="FFFFFF" w:themeColor="background1"/>
              </w:rPr>
              <w:t xml:space="preserve"> </w:t>
            </w:r>
          </w:p>
        </w:tc>
        <w:tc>
          <w:tcPr>
            <w:tcW w:w="7688" w:type="dxa"/>
            <w:gridSpan w:val="2"/>
            <w:shd w:val="clear" w:color="auto" w:fill="33CCCC"/>
          </w:tcPr>
          <w:p w14:paraId="27660D50" w14:textId="7395DC56" w:rsidR="00DB56D8" w:rsidRPr="00F72C10" w:rsidRDefault="00921851" w:rsidP="00A11067">
            <w:pPr>
              <w:rPr>
                <w:rStyle w:val="opvallendChar"/>
              </w:rPr>
            </w:pPr>
            <w:r>
              <w:rPr>
                <w:b/>
                <w:color w:val="FFFFFF" w:themeColor="background1"/>
              </w:rPr>
              <w:t>VELDALIASSEN</w:t>
            </w:r>
          </w:p>
        </w:tc>
      </w:tr>
      <w:tr w:rsidR="00DB56D8" w:rsidRPr="00BD1B36" w14:paraId="03F79B56" w14:textId="77777777" w:rsidTr="00A11067">
        <w:trPr>
          <w:trHeight w:val="208"/>
        </w:trPr>
        <w:tc>
          <w:tcPr>
            <w:tcW w:w="504" w:type="dxa"/>
            <w:shd w:val="clear" w:color="auto" w:fill="F2F2F2" w:themeFill="background1" w:themeFillShade="F2"/>
          </w:tcPr>
          <w:p w14:paraId="18B8D060" w14:textId="77777777" w:rsidR="00DB56D8" w:rsidRPr="00A230D9" w:rsidRDefault="00DB56D8" w:rsidP="00A11067">
            <w:pPr>
              <w:rPr>
                <w:b/>
                <w:color w:val="808080" w:themeColor="background1" w:themeShade="80"/>
                <w:lang w:val="en-US"/>
              </w:rPr>
            </w:pPr>
            <w:r w:rsidRPr="00A230D9">
              <w:rPr>
                <w:rStyle w:val="opvallendChar"/>
                <w:color w:val="808080" w:themeColor="background1" w:themeShade="80"/>
                <w:lang w:val="en-US"/>
              </w:rPr>
              <w:t>1</w:t>
            </w:r>
          </w:p>
        </w:tc>
        <w:tc>
          <w:tcPr>
            <w:tcW w:w="8522" w:type="dxa"/>
            <w:gridSpan w:val="4"/>
            <w:shd w:val="clear" w:color="auto" w:fill="F2F2F2" w:themeFill="background1" w:themeFillShade="F2"/>
          </w:tcPr>
          <w:p w14:paraId="051EA6F4" w14:textId="209184AC" w:rsidR="00DB56D8" w:rsidRPr="00282F19" w:rsidRDefault="00B33FC0" w:rsidP="00A11067">
            <w:pPr>
              <w:rPr>
                <w:b/>
                <w:bCs/>
                <w:color w:val="0099CC"/>
                <w:lang w:val="en-US"/>
              </w:rPr>
            </w:pPr>
            <w:r w:rsidRPr="00C53C90">
              <w:rPr>
                <w:rStyle w:val="opvallendChar"/>
                <w:lang w:val="en-US"/>
              </w:rPr>
              <w:t>SELECT</w:t>
            </w:r>
            <w:r w:rsidRPr="001F764F">
              <w:rPr>
                <w:rStyle w:val="opvallendChar"/>
                <w:bCs/>
                <w:lang w:val="en-US"/>
              </w:rPr>
              <w:t xml:space="preserve"> </w:t>
            </w:r>
            <w:r w:rsidRPr="00C53C90">
              <w:rPr>
                <w:lang w:val="en-US"/>
              </w:rPr>
              <w:t>`</w:t>
            </w:r>
            <w:proofErr w:type="spellStart"/>
            <w:r w:rsidRPr="00C53C90">
              <w:rPr>
                <w:color w:val="808080" w:themeColor="background1" w:themeShade="80"/>
                <w:lang w:val="en-US"/>
              </w:rPr>
              <w:t>first_name</w:t>
            </w:r>
            <w:proofErr w:type="spellEnd"/>
            <w:r w:rsidRPr="00C53C90">
              <w:rPr>
                <w:lang w:val="en-US"/>
              </w:rPr>
              <w:t>`</w:t>
            </w:r>
            <w:r w:rsidRPr="001F764F">
              <w:rPr>
                <w:rStyle w:val="opvallendChar"/>
                <w:bCs/>
                <w:lang w:val="en-US"/>
              </w:rPr>
              <w:t xml:space="preserve"> </w:t>
            </w:r>
            <w:r w:rsidRPr="00C53C90">
              <w:rPr>
                <w:rStyle w:val="opvallendChar"/>
                <w:lang w:val="en-US"/>
              </w:rPr>
              <w:t>AS</w:t>
            </w:r>
            <w:r w:rsidRPr="001F764F">
              <w:rPr>
                <w:rStyle w:val="opvallendChar"/>
                <w:bCs/>
                <w:lang w:val="en-US"/>
              </w:rPr>
              <w:t xml:space="preserve"> `</w:t>
            </w:r>
            <w:proofErr w:type="spellStart"/>
            <w:r w:rsidRPr="001F764F">
              <w:rPr>
                <w:rStyle w:val="opvallendChar"/>
                <w:bCs/>
                <w:color w:val="808080" w:themeColor="background1" w:themeShade="80"/>
                <w:lang w:val="en-US"/>
              </w:rPr>
              <w:t>voornaam</w:t>
            </w:r>
            <w:proofErr w:type="spellEnd"/>
            <w:r w:rsidRPr="001F764F">
              <w:rPr>
                <w:rStyle w:val="opvallendChar"/>
                <w:bCs/>
                <w:lang w:val="en-US"/>
              </w:rPr>
              <w:t>`, `</w:t>
            </w:r>
            <w:proofErr w:type="spellStart"/>
            <w:r w:rsidRPr="001F764F">
              <w:rPr>
                <w:rStyle w:val="opvallendChar"/>
                <w:bCs/>
                <w:color w:val="808080" w:themeColor="background1" w:themeShade="80"/>
                <w:lang w:val="en-US"/>
              </w:rPr>
              <w:t>last_name</w:t>
            </w:r>
            <w:proofErr w:type="spellEnd"/>
            <w:r w:rsidRPr="001F764F">
              <w:rPr>
                <w:rStyle w:val="opvallendChar"/>
                <w:bCs/>
                <w:lang w:val="en-US"/>
              </w:rPr>
              <w:t xml:space="preserve">` </w:t>
            </w:r>
            <w:r w:rsidRPr="00C53C90">
              <w:rPr>
                <w:rStyle w:val="opvallendChar"/>
                <w:lang w:val="en-US"/>
              </w:rPr>
              <w:t>AS</w:t>
            </w:r>
            <w:r w:rsidRPr="001F764F">
              <w:rPr>
                <w:rStyle w:val="opvallendChar"/>
                <w:bCs/>
                <w:lang w:val="en-US"/>
              </w:rPr>
              <w:t xml:space="preserve"> `</w:t>
            </w:r>
            <w:proofErr w:type="spellStart"/>
            <w:r w:rsidRPr="001F764F">
              <w:rPr>
                <w:rStyle w:val="opvallendChar"/>
                <w:bCs/>
                <w:color w:val="808080" w:themeColor="background1" w:themeShade="80"/>
                <w:lang w:val="en-US"/>
              </w:rPr>
              <w:t>achternaam</w:t>
            </w:r>
            <w:proofErr w:type="spellEnd"/>
            <w:r w:rsidRPr="001F764F">
              <w:rPr>
                <w:rStyle w:val="opvallendChar"/>
                <w:bCs/>
                <w:lang w:val="en-US"/>
              </w:rPr>
              <w:t xml:space="preserve">` </w:t>
            </w:r>
            <w:r w:rsidRPr="00C53C90">
              <w:rPr>
                <w:rStyle w:val="opvallendChar"/>
                <w:lang w:val="en-US"/>
              </w:rPr>
              <w:t>FROM</w:t>
            </w:r>
            <w:r w:rsidRPr="001F764F">
              <w:rPr>
                <w:rStyle w:val="opvallendChar"/>
                <w:bCs/>
                <w:lang w:val="en-US"/>
              </w:rPr>
              <w:t xml:space="preserve"> `</w:t>
            </w:r>
            <w:proofErr w:type="spellStart"/>
            <w:r w:rsidRPr="001F764F">
              <w:rPr>
                <w:rStyle w:val="opvallendChar"/>
                <w:bCs/>
                <w:color w:val="808080" w:themeColor="background1" w:themeShade="80"/>
                <w:lang w:val="en-US"/>
              </w:rPr>
              <w:t>cvo_volt</w:t>
            </w:r>
            <w:proofErr w:type="gramStart"/>
            <w:r w:rsidRPr="00B7070B">
              <w:rPr>
                <w:rStyle w:val="opvallendChar"/>
                <w:bCs/>
                <w:lang w:val="en-US"/>
              </w:rPr>
              <w:t>`</w:t>
            </w:r>
            <w:r w:rsidRPr="001F764F">
              <w:rPr>
                <w:rStyle w:val="opvallendChar"/>
                <w:bCs/>
                <w:lang w:val="en-US"/>
              </w:rPr>
              <w:t>.</w:t>
            </w:r>
            <w:r w:rsidRPr="00B7070B">
              <w:rPr>
                <w:rStyle w:val="opvallendChar"/>
                <w:bCs/>
                <w:lang w:val="en-US"/>
              </w:rPr>
              <w:t>`</w:t>
            </w:r>
            <w:proofErr w:type="gramEnd"/>
            <w:r w:rsidRPr="001F764F">
              <w:rPr>
                <w:rStyle w:val="opvallendChar"/>
                <w:bCs/>
                <w:color w:val="808080" w:themeColor="background1" w:themeShade="80"/>
                <w:lang w:val="en-US"/>
              </w:rPr>
              <w:t>students</w:t>
            </w:r>
            <w:proofErr w:type="spellEnd"/>
            <w:r w:rsidRPr="00B7070B">
              <w:rPr>
                <w:rStyle w:val="opvallendChar"/>
                <w:bCs/>
                <w:lang w:val="en-US"/>
              </w:rPr>
              <w:t>`</w:t>
            </w:r>
            <w:r w:rsidRPr="001F764F">
              <w:rPr>
                <w:rStyle w:val="opvallendChar"/>
                <w:bCs/>
                <w:lang w:val="en-US"/>
              </w:rPr>
              <w:t>;</w:t>
            </w:r>
          </w:p>
        </w:tc>
      </w:tr>
      <w:tr w:rsidR="001A3623" w:rsidRPr="00E0050F" w14:paraId="1E234ED4" w14:textId="77777777" w:rsidTr="001A3623">
        <w:trPr>
          <w:trHeight w:val="208"/>
        </w:trPr>
        <w:tc>
          <w:tcPr>
            <w:tcW w:w="9026" w:type="dxa"/>
            <w:gridSpan w:val="5"/>
            <w:shd w:val="clear" w:color="auto" w:fill="auto"/>
          </w:tcPr>
          <w:p w14:paraId="0E0CDA67" w14:textId="24A28BAC" w:rsidR="001A3623" w:rsidRPr="00E0050F" w:rsidRDefault="001A3623" w:rsidP="00A11067">
            <w:pPr>
              <w:rPr>
                <w:rStyle w:val="opvallendChar"/>
                <w:i/>
                <w:iCs/>
              </w:rPr>
            </w:pPr>
            <w:r w:rsidRPr="00E0050F">
              <w:rPr>
                <w:rStyle w:val="opvallendChar"/>
                <w:i/>
                <w:iCs/>
                <w:color w:val="808080" w:themeColor="background1" w:themeShade="80"/>
              </w:rPr>
              <w:t xml:space="preserve">Het sleutelwoord </w:t>
            </w:r>
            <w:r w:rsidR="00E0050F" w:rsidRPr="00E0050F">
              <w:rPr>
                <w:rStyle w:val="opvallendChar"/>
                <w:i/>
                <w:iCs/>
                <w:color w:val="808080" w:themeColor="background1" w:themeShade="80"/>
              </w:rPr>
              <w:t>‘</w:t>
            </w:r>
            <w:r w:rsidRPr="00E0050F">
              <w:rPr>
                <w:rStyle w:val="opvallendChar"/>
                <w:i/>
                <w:iCs/>
                <w:color w:val="808080" w:themeColor="background1" w:themeShade="80"/>
              </w:rPr>
              <w:t>AS</w:t>
            </w:r>
            <w:r w:rsidR="00E0050F" w:rsidRPr="00E0050F">
              <w:rPr>
                <w:rStyle w:val="opvallendChar"/>
                <w:i/>
                <w:iCs/>
                <w:color w:val="808080" w:themeColor="background1" w:themeShade="80"/>
              </w:rPr>
              <w:t>’ is optioneel en mag dus weggelaten worden.</w:t>
            </w:r>
          </w:p>
        </w:tc>
      </w:tr>
      <w:tr w:rsidR="00DB56D8" w:rsidRPr="00F72C10" w14:paraId="10626846" w14:textId="77777777" w:rsidTr="00A11067">
        <w:tc>
          <w:tcPr>
            <w:tcW w:w="1843" w:type="dxa"/>
            <w:gridSpan w:val="4"/>
            <w:shd w:val="clear" w:color="auto" w:fill="0099CC"/>
          </w:tcPr>
          <w:p w14:paraId="408F0F20" w14:textId="77777777" w:rsidR="00DB56D8" w:rsidRPr="007136D0" w:rsidRDefault="00DB56D8" w:rsidP="00A11067">
            <w:pPr>
              <w:rPr>
                <w:rStyle w:val="opvallendChar"/>
                <w:lang w:val="en-US"/>
              </w:rPr>
            </w:pPr>
            <w:r>
              <w:rPr>
                <w:b/>
                <w:color w:val="FFFFFF" w:themeColor="background1"/>
              </w:rPr>
              <w:t xml:space="preserve">RESULTATENSET </w:t>
            </w:r>
          </w:p>
        </w:tc>
        <w:tc>
          <w:tcPr>
            <w:tcW w:w="7183" w:type="dxa"/>
            <w:shd w:val="clear" w:color="auto" w:fill="33CCCC"/>
          </w:tcPr>
          <w:p w14:paraId="4B442593" w14:textId="24174458" w:rsidR="00DB56D8" w:rsidRPr="00F72C10" w:rsidRDefault="00B33FC0" w:rsidP="00A11067">
            <w:pPr>
              <w:rPr>
                <w:rStyle w:val="opvallendChar"/>
              </w:rPr>
            </w:pPr>
            <w:r>
              <w:rPr>
                <w:b/>
                <w:color w:val="FFFFFF" w:themeColor="background1"/>
              </w:rPr>
              <w:t>VELDALIASSEN</w:t>
            </w:r>
          </w:p>
        </w:tc>
      </w:tr>
      <w:tr w:rsidR="00DB56D8" w:rsidRPr="00C92244" w14:paraId="00DE816A" w14:textId="77777777" w:rsidTr="00A11067">
        <w:trPr>
          <w:trHeight w:val="208"/>
        </w:trPr>
        <w:tc>
          <w:tcPr>
            <w:tcW w:w="9026" w:type="dxa"/>
            <w:gridSpan w:val="5"/>
            <w:shd w:val="clear" w:color="auto" w:fill="auto"/>
          </w:tcPr>
          <w:p w14:paraId="2A47002D" w14:textId="0F557E8B" w:rsidR="00DB56D8" w:rsidRPr="00C92244" w:rsidRDefault="001A3623" w:rsidP="00A11067">
            <w:pPr>
              <w:rPr>
                <w:b/>
                <w:lang w:val="en-US"/>
              </w:rPr>
            </w:pPr>
            <w:r>
              <w:rPr>
                <w:noProof/>
              </w:rPr>
              <w:drawing>
                <wp:inline distT="0" distB="0" distL="0" distR="0" wp14:anchorId="5DE4547D" wp14:editId="1B8A2FE1">
                  <wp:extent cx="1828800" cy="1676400"/>
                  <wp:effectExtent l="0" t="0" r="0" b="0"/>
                  <wp:docPr id="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Lettertype, nummer&#10;&#10;Automatisch gegenereerde beschrijving"/>
                          <pic:cNvPicPr/>
                        </pic:nvPicPr>
                        <pic:blipFill>
                          <a:blip r:embed="rId72"/>
                          <a:stretch>
                            <a:fillRect/>
                          </a:stretch>
                        </pic:blipFill>
                        <pic:spPr>
                          <a:xfrm>
                            <a:off x="0" y="0"/>
                            <a:ext cx="1828800" cy="1676400"/>
                          </a:xfrm>
                          <a:prstGeom prst="rect">
                            <a:avLst/>
                          </a:prstGeom>
                        </pic:spPr>
                      </pic:pic>
                    </a:graphicData>
                  </a:graphic>
                </wp:inline>
              </w:drawing>
            </w:r>
          </w:p>
        </w:tc>
      </w:tr>
    </w:tbl>
    <w:p w14:paraId="52B056D8" w14:textId="4ED40CC1" w:rsidR="001A3623" w:rsidRDefault="001A3623" w:rsidP="0038342B"/>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113" w:type="dxa"/>
          <w:bottom w:w="113" w:type="dxa"/>
          <w:right w:w="113" w:type="dxa"/>
        </w:tblCellMar>
        <w:tblLook w:val="04A0" w:firstRow="1" w:lastRow="0" w:firstColumn="1" w:lastColumn="0" w:noHBand="0" w:noVBand="1"/>
      </w:tblPr>
      <w:tblGrid>
        <w:gridCol w:w="846"/>
        <w:gridCol w:w="8226"/>
      </w:tblGrid>
      <w:tr w:rsidR="00C628CE" w:rsidRPr="000025B5" w14:paraId="495C78E4" w14:textId="77777777" w:rsidTr="00B91AED">
        <w:tc>
          <w:tcPr>
            <w:tcW w:w="846" w:type="dxa"/>
            <w:shd w:val="clear" w:color="auto" w:fill="0099CC"/>
            <w:vAlign w:val="center"/>
          </w:tcPr>
          <w:p w14:paraId="46BA1BAC" w14:textId="77777777" w:rsidR="00C628CE" w:rsidRPr="000025B5" w:rsidRDefault="00C628CE" w:rsidP="00A11067">
            <w:pPr>
              <w:jc w:val="center"/>
            </w:pPr>
            <w:r w:rsidRPr="006035DF">
              <w:rPr>
                <w:noProof/>
              </w:rPr>
              <w:drawing>
                <wp:inline distT="0" distB="0" distL="0" distR="0" wp14:anchorId="7B969492" wp14:editId="5ACEABC2">
                  <wp:extent cx="314553" cy="314553"/>
                  <wp:effectExtent l="0" t="0" r="9525" b="9525"/>
                  <wp:docPr id="7230212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859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17683" cy="317683"/>
                          </a:xfrm>
                          <a:prstGeom prst="rect">
                            <a:avLst/>
                          </a:prstGeom>
                        </pic:spPr>
                      </pic:pic>
                    </a:graphicData>
                  </a:graphic>
                </wp:inline>
              </w:drawing>
            </w:r>
          </w:p>
        </w:tc>
        <w:tc>
          <w:tcPr>
            <w:tcW w:w="8226" w:type="dxa"/>
            <w:shd w:val="clear" w:color="auto" w:fill="F2F2F2" w:themeFill="background1" w:themeFillShade="F2"/>
            <w:vAlign w:val="center"/>
          </w:tcPr>
          <w:p w14:paraId="6CC47F81" w14:textId="1A8C785C" w:rsidR="00C628CE" w:rsidRPr="000025B5" w:rsidRDefault="00B91AED" w:rsidP="00A11067">
            <w:r>
              <w:t>Een alias bepaalt enkel de naam van het veld in de resultatenset. De veldnaam waarin de data wordt bewaard blijft onaangeroerd.</w:t>
            </w:r>
          </w:p>
        </w:tc>
      </w:tr>
    </w:tbl>
    <w:p w14:paraId="6E18C13C" w14:textId="77777777" w:rsidR="00C628CE" w:rsidRDefault="00C628CE" w:rsidP="0038342B"/>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416"/>
        <w:gridCol w:w="1010"/>
        <w:gridCol w:w="5371"/>
        <w:gridCol w:w="426"/>
        <w:gridCol w:w="849"/>
      </w:tblGrid>
      <w:tr w:rsidR="00B91AED" w:rsidRPr="000025B5" w14:paraId="3667AE04" w14:textId="77777777" w:rsidTr="00A11067">
        <w:trPr>
          <w:trHeight w:val="167"/>
        </w:trPr>
        <w:tc>
          <w:tcPr>
            <w:tcW w:w="1416" w:type="dxa"/>
            <w:vMerge w:val="restart"/>
            <w:shd w:val="clear" w:color="auto" w:fill="92D050"/>
            <w:vAlign w:val="center"/>
          </w:tcPr>
          <w:p w14:paraId="4CF88858" w14:textId="77777777" w:rsidR="00B91AED" w:rsidRPr="006A44AB" w:rsidRDefault="00B91AED" w:rsidP="00A11067">
            <w:pPr>
              <w:pStyle w:val="codeverwijzing"/>
              <w:jc w:val="center"/>
              <w:rPr>
                <w:b/>
                <w:bCs/>
              </w:rPr>
            </w:pPr>
            <w:r w:rsidRPr="006A44AB">
              <w:rPr>
                <w:b/>
                <w:bCs/>
                <w:color w:val="FFFFFF" w:themeColor="background1"/>
              </w:rPr>
              <w:t>OEFENING</w:t>
            </w:r>
            <w:r>
              <w:rPr>
                <w:b/>
                <w:bCs/>
                <w:color w:val="FFFFFF" w:themeColor="background1"/>
              </w:rPr>
              <w:t>EN</w:t>
            </w:r>
          </w:p>
        </w:tc>
        <w:tc>
          <w:tcPr>
            <w:tcW w:w="7656" w:type="dxa"/>
            <w:gridSpan w:val="4"/>
            <w:shd w:val="clear" w:color="auto" w:fill="0D0D0D" w:themeFill="text1" w:themeFillTint="F2"/>
            <w:vAlign w:val="center"/>
          </w:tcPr>
          <w:p w14:paraId="75937E78" w14:textId="5901F9C1" w:rsidR="00B91AED" w:rsidRPr="000025B5" w:rsidRDefault="00D75816" w:rsidP="00A11067">
            <w:pPr>
              <w:pStyle w:val="codeverwijzing"/>
              <w:rPr>
                <w:color w:val="FFFFFF" w:themeColor="background1"/>
              </w:rPr>
            </w:pPr>
            <w:r>
              <w:rPr>
                <w:color w:val="FFFFFF" w:themeColor="background1"/>
              </w:rPr>
              <w:t>VELDALIASSEN</w:t>
            </w:r>
          </w:p>
        </w:tc>
      </w:tr>
      <w:tr w:rsidR="00B91AED" w:rsidRPr="000025B5" w14:paraId="66D94798" w14:textId="77777777" w:rsidTr="00A11067">
        <w:trPr>
          <w:trHeight w:val="167"/>
        </w:trPr>
        <w:tc>
          <w:tcPr>
            <w:tcW w:w="1416" w:type="dxa"/>
            <w:vMerge/>
            <w:shd w:val="clear" w:color="auto" w:fill="92D050"/>
          </w:tcPr>
          <w:p w14:paraId="428BA300" w14:textId="77777777" w:rsidR="00B91AED" w:rsidRPr="00C91797" w:rsidRDefault="00B91AED" w:rsidP="00A11067">
            <w:pPr>
              <w:pStyle w:val="codeverwijzing"/>
              <w:rPr>
                <w:color w:val="FFFFFF" w:themeColor="background1"/>
              </w:rPr>
            </w:pPr>
          </w:p>
        </w:tc>
        <w:tc>
          <w:tcPr>
            <w:tcW w:w="1010" w:type="dxa"/>
            <w:shd w:val="clear" w:color="auto" w:fill="262626" w:themeFill="text1" w:themeFillTint="D9"/>
            <w:vAlign w:val="center"/>
          </w:tcPr>
          <w:p w14:paraId="01F8FEC9" w14:textId="77777777" w:rsidR="00B91AED" w:rsidRPr="000025B5" w:rsidRDefault="00B91AED" w:rsidP="00A11067">
            <w:pPr>
              <w:pStyle w:val="codeverwijzing"/>
            </w:pPr>
            <w:r w:rsidRPr="00C91797">
              <w:rPr>
                <w:color w:val="FFFFFF" w:themeColor="background1"/>
              </w:rPr>
              <w:t>Niveau</w:t>
            </w:r>
          </w:p>
        </w:tc>
        <w:tc>
          <w:tcPr>
            <w:tcW w:w="5371" w:type="dxa"/>
            <w:shd w:val="clear" w:color="auto" w:fill="262626" w:themeFill="text1" w:themeFillTint="D9"/>
            <w:vAlign w:val="center"/>
          </w:tcPr>
          <w:p w14:paraId="485318F2" w14:textId="6486DEA3" w:rsidR="00B91AED" w:rsidRPr="000025B5" w:rsidRDefault="00B91AED" w:rsidP="00A11067">
            <w:pPr>
              <w:pStyle w:val="codeverwijzing"/>
            </w:pPr>
            <w:r w:rsidRPr="000025B5">
              <w:rPr>
                <w:noProof/>
              </w:rPr>
              <w:drawing>
                <wp:inline distT="0" distB="0" distL="0" distR="0" wp14:anchorId="616F0631" wp14:editId="7B4D74FE">
                  <wp:extent cx="152400" cy="152400"/>
                  <wp:effectExtent l="0" t="0" r="0" b="0"/>
                  <wp:docPr id="1396715814" name="Graphic 139671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14715"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pic:spPr>
                      </pic:pic>
                    </a:graphicData>
                  </a:graphic>
                </wp:inline>
              </w:drawing>
            </w:r>
            <w:r w:rsidRPr="000025B5">
              <w:t xml:space="preserve"> </w:t>
            </w:r>
            <w:r w:rsidR="00D75816" w:rsidRPr="000025B5">
              <w:rPr>
                <w:noProof/>
              </w:rPr>
              <w:drawing>
                <wp:inline distT="0" distB="0" distL="0" distR="0" wp14:anchorId="5FF24FA2" wp14:editId="6DE5F0C3">
                  <wp:extent cx="152400" cy="152400"/>
                  <wp:effectExtent l="0" t="0" r="0" b="0"/>
                  <wp:docPr id="1281577129" name="Graphic 128157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00D75816">
              <w:t xml:space="preserve"> </w:t>
            </w:r>
            <w:r w:rsidRPr="000025B5">
              <w:rPr>
                <w:noProof/>
              </w:rPr>
              <w:drawing>
                <wp:inline distT="0" distB="0" distL="0" distR="0" wp14:anchorId="618C6376" wp14:editId="61D08DA4">
                  <wp:extent cx="152400" cy="152400"/>
                  <wp:effectExtent l="0" t="0" r="0" b="0"/>
                  <wp:docPr id="484092637" name="Graphic 48409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18D6BC60" wp14:editId="010562A8">
                  <wp:extent cx="152400" cy="152400"/>
                  <wp:effectExtent l="0" t="0" r="0" b="0"/>
                  <wp:docPr id="149889476" name="Graphic 14988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r w:rsidRPr="000025B5">
              <w:rPr>
                <w:noProof/>
              </w:rPr>
              <w:drawing>
                <wp:inline distT="0" distB="0" distL="0" distR="0" wp14:anchorId="46A667DA" wp14:editId="78EADF19">
                  <wp:extent cx="152400" cy="152400"/>
                  <wp:effectExtent l="0" t="0" r="0" b="0"/>
                  <wp:docPr id="1644196755" name="Graphic 164419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8684"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52400" cy="152400"/>
                          </a:xfrm>
                          <a:prstGeom prst="rect">
                            <a:avLst/>
                          </a:prstGeom>
                        </pic:spPr>
                      </pic:pic>
                    </a:graphicData>
                  </a:graphic>
                </wp:inline>
              </w:drawing>
            </w:r>
            <w:r w:rsidRPr="000025B5">
              <w:t xml:space="preserve"> </w:t>
            </w:r>
          </w:p>
        </w:tc>
        <w:tc>
          <w:tcPr>
            <w:tcW w:w="426" w:type="dxa"/>
            <w:shd w:val="clear" w:color="auto" w:fill="262626" w:themeFill="text1" w:themeFillTint="D9"/>
            <w:vAlign w:val="center"/>
          </w:tcPr>
          <w:p w14:paraId="36F0D109" w14:textId="77777777" w:rsidR="00B91AED" w:rsidRPr="000025B5" w:rsidRDefault="00B91AED" w:rsidP="00A11067">
            <w:pPr>
              <w:pStyle w:val="codeverwijzing"/>
              <w:jc w:val="center"/>
            </w:pPr>
            <w:r w:rsidRPr="000025B5">
              <w:rPr>
                <w:noProof/>
                <w:color w:val="FFFFFF" w:themeColor="background1"/>
              </w:rPr>
              <w:drawing>
                <wp:inline distT="0" distB="0" distL="0" distR="0" wp14:anchorId="657DC3A2" wp14:editId="24C6F9F1">
                  <wp:extent cx="152400" cy="152400"/>
                  <wp:effectExtent l="0" t="0" r="0" b="0"/>
                  <wp:docPr id="585783680" name="Graphic 58578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2400" cy="152400"/>
                          </a:xfrm>
                          <a:prstGeom prst="rect">
                            <a:avLst/>
                          </a:prstGeom>
                        </pic:spPr>
                      </pic:pic>
                    </a:graphicData>
                  </a:graphic>
                </wp:inline>
              </w:drawing>
            </w:r>
          </w:p>
        </w:tc>
        <w:tc>
          <w:tcPr>
            <w:tcW w:w="849" w:type="dxa"/>
            <w:shd w:val="clear" w:color="auto" w:fill="262626" w:themeFill="text1" w:themeFillTint="D9"/>
            <w:vAlign w:val="center"/>
          </w:tcPr>
          <w:p w14:paraId="4F901DEF" w14:textId="5BF0DE0E" w:rsidR="00B91AED" w:rsidRPr="000025B5" w:rsidRDefault="00D75816" w:rsidP="00A11067">
            <w:pPr>
              <w:pStyle w:val="codeverwijzing"/>
              <w:jc w:val="center"/>
            </w:pPr>
            <w:r>
              <w:rPr>
                <w:color w:val="FFFFFF" w:themeColor="background1"/>
              </w:rPr>
              <w:t>5</w:t>
            </w:r>
            <w:r w:rsidR="00B91AED" w:rsidRPr="00464024">
              <w:rPr>
                <w:color w:val="FFFFFF" w:themeColor="background1"/>
              </w:rPr>
              <w:t xml:space="preserve"> min</w:t>
            </w:r>
          </w:p>
        </w:tc>
      </w:tr>
      <w:tr w:rsidR="00B91AED" w:rsidRPr="000B7ADF" w14:paraId="63E4F3EF" w14:textId="77777777" w:rsidTr="00A11067">
        <w:tc>
          <w:tcPr>
            <w:tcW w:w="9072" w:type="dxa"/>
            <w:gridSpan w:val="5"/>
            <w:shd w:val="clear" w:color="auto" w:fill="F2F2F2" w:themeFill="background1" w:themeFillShade="F2"/>
          </w:tcPr>
          <w:p w14:paraId="389C7008" w14:textId="77777777" w:rsidR="00B91AED" w:rsidRDefault="00B91AED" w:rsidP="00A11067">
            <w:pPr>
              <w:pStyle w:val="codeverwijzing"/>
            </w:pPr>
            <w:r>
              <w:t xml:space="preserve">Bekijk de onderstaande oefeningen. Werk en test de gevraagde SQL-code uit in MySQL Workbench en kopieer deze vervolgens in het daarvoor voorziene veld in dit Word-document. </w:t>
            </w:r>
          </w:p>
          <w:p w14:paraId="6482A644" w14:textId="77777777" w:rsidR="00B91AED" w:rsidRDefault="00B91AED" w:rsidP="00A11067">
            <w:pPr>
              <w:pStyle w:val="codeverwijzing"/>
            </w:pPr>
          </w:p>
          <w:p w14:paraId="033163DC" w14:textId="77777777" w:rsidR="00B91AED" w:rsidRDefault="00B91AED" w:rsidP="00A11067">
            <w:pPr>
              <w:pStyle w:val="codeverwijzing"/>
            </w:pPr>
            <w:r>
              <w:t>Vergeet niet in elke query:</w:t>
            </w:r>
          </w:p>
          <w:p w14:paraId="18D0AAA4" w14:textId="77777777" w:rsidR="00B91AED" w:rsidRDefault="00B91AED" w:rsidP="00A11067">
            <w:pPr>
              <w:pStyle w:val="codeverwijzing"/>
              <w:numPr>
                <w:ilvl w:val="0"/>
                <w:numId w:val="27"/>
              </w:numPr>
            </w:pPr>
            <w:r>
              <w:t>aan te geven met welke database je wenst te werken.</w:t>
            </w:r>
          </w:p>
          <w:p w14:paraId="7726C324" w14:textId="77777777" w:rsidR="00B91AED" w:rsidRDefault="00B91AED" w:rsidP="00A11067">
            <w:pPr>
              <w:pStyle w:val="codeverwijzing"/>
              <w:numPr>
                <w:ilvl w:val="0"/>
                <w:numId w:val="27"/>
              </w:numPr>
            </w:pPr>
            <w:r>
              <w:t>alle niet-sleutelwoorden tussen backticks (``) uit te werken.</w:t>
            </w:r>
          </w:p>
          <w:p w14:paraId="182F2681" w14:textId="25192E0C" w:rsidR="00A714DB" w:rsidRPr="000B7ADF" w:rsidRDefault="00A714DB" w:rsidP="00A11067">
            <w:pPr>
              <w:pStyle w:val="codeverwijzing"/>
              <w:numPr>
                <w:ilvl w:val="0"/>
                <w:numId w:val="27"/>
              </w:numPr>
            </w:pPr>
            <w:r>
              <w:t>Indien de oefening over een verbetersleutel beschikt mag je enkel de verbeterde versie in dit document verwerken.</w:t>
            </w:r>
          </w:p>
        </w:tc>
      </w:tr>
    </w:tbl>
    <w:p w14:paraId="1E2DF39D" w14:textId="77777777" w:rsidR="001A3623" w:rsidRDefault="001A3623" w:rsidP="0038342B"/>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D75816" w:rsidRPr="000E06A7" w14:paraId="5D7D529E" w14:textId="77777777" w:rsidTr="00D75816">
        <w:trPr>
          <w:trHeight w:val="20"/>
        </w:trPr>
        <w:tc>
          <w:tcPr>
            <w:tcW w:w="790" w:type="pct"/>
            <w:tcBorders>
              <w:left w:val="single" w:sz="18" w:space="0" w:color="FFFFFF" w:themeColor="background1"/>
              <w:bottom w:val="single" w:sz="18" w:space="0" w:color="FFFFFF" w:themeColor="background1"/>
            </w:tcBorders>
            <w:shd w:val="clear" w:color="auto" w:fill="92D050"/>
            <w:vAlign w:val="center"/>
          </w:tcPr>
          <w:p w14:paraId="58EBF152" w14:textId="3CA913A5" w:rsidR="00D75816" w:rsidRPr="00C10829" w:rsidRDefault="00D75816" w:rsidP="00A11067">
            <w:pPr>
              <w:pStyle w:val="codeverwijzing"/>
              <w:jc w:val="center"/>
              <w:rPr>
                <w:b/>
                <w:bCs/>
                <w:color w:val="FFFFFF" w:themeColor="background1"/>
              </w:rPr>
            </w:pPr>
            <w:r>
              <w:rPr>
                <w:b/>
                <w:bCs/>
                <w:color w:val="FFFFFF" w:themeColor="background1"/>
                <w:sz w:val="36"/>
                <w:szCs w:val="36"/>
              </w:rPr>
              <w:t>30</w:t>
            </w:r>
          </w:p>
        </w:tc>
        <w:tc>
          <w:tcPr>
            <w:tcW w:w="227" w:type="pct"/>
            <w:shd w:val="clear" w:color="auto" w:fill="262626" w:themeFill="text1" w:themeFillTint="D9"/>
            <w:vAlign w:val="center"/>
          </w:tcPr>
          <w:p w14:paraId="6E95C0E3" w14:textId="77777777" w:rsidR="00D75816" w:rsidRPr="0053798F" w:rsidRDefault="00D75816" w:rsidP="00A11067">
            <w:pPr>
              <w:pStyle w:val="codeverwijzing"/>
              <w:jc w:val="center"/>
              <w:rPr>
                <w:b/>
                <w:bCs/>
                <w:color w:val="FFFFFF" w:themeColor="background1"/>
              </w:rPr>
            </w:pPr>
            <w:r w:rsidRPr="00C44794">
              <w:rPr>
                <w:noProof/>
                <w:color w:val="FF0000"/>
              </w:rPr>
              <w:drawing>
                <wp:inline distT="0" distB="0" distL="0" distR="0" wp14:anchorId="1A2C95B1" wp14:editId="3B775F59">
                  <wp:extent cx="201881" cy="201881"/>
                  <wp:effectExtent l="0" t="0" r="8255" b="8255"/>
                  <wp:docPr id="4935760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0215A61A" w14:textId="4A63B23D" w:rsidR="00D75816" w:rsidRPr="0053798F" w:rsidRDefault="00D75816" w:rsidP="00A11067">
            <w:pPr>
              <w:pStyle w:val="codeverwijzing"/>
              <w:rPr>
                <w:b/>
                <w:bCs/>
                <w:color w:val="FFFFFF" w:themeColor="background1"/>
              </w:rPr>
            </w:pPr>
            <w:r>
              <w:rPr>
                <w:b/>
                <w:bCs/>
                <w:color w:val="FFFFFF" w:themeColor="background1"/>
              </w:rPr>
              <w:t>ZOO</w:t>
            </w:r>
          </w:p>
        </w:tc>
        <w:tc>
          <w:tcPr>
            <w:tcW w:w="3360" w:type="pct"/>
            <w:tcBorders>
              <w:left w:val="nil"/>
              <w:bottom w:val="single" w:sz="18" w:space="0" w:color="FFFFFF" w:themeColor="background1"/>
              <w:right w:val="single" w:sz="18" w:space="0" w:color="FFFFFF" w:themeColor="background1"/>
            </w:tcBorders>
            <w:shd w:val="clear" w:color="auto" w:fill="92D050"/>
            <w:vAlign w:val="center"/>
          </w:tcPr>
          <w:p w14:paraId="1391DAA3" w14:textId="146392CC" w:rsidR="00D75816" w:rsidRPr="00DF4EC4" w:rsidRDefault="00D75816" w:rsidP="00D75816">
            <w:pPr>
              <w:spacing w:line="259" w:lineRule="auto"/>
              <w:rPr>
                <w:b/>
                <w:bCs/>
                <w:kern w:val="2"/>
                <w14:ligatures w14:val="standardContextual"/>
              </w:rPr>
            </w:pPr>
          </w:p>
        </w:tc>
      </w:tr>
      <w:tr w:rsidR="00FE3029" w:rsidRPr="000E06A7" w14:paraId="4141CD4A"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2BD7591B" w14:textId="77777777" w:rsidR="00FE3029" w:rsidRDefault="00FE3029"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7F823540" w14:textId="621E5781" w:rsidR="00FE3029" w:rsidRPr="00744E05" w:rsidRDefault="0093003F" w:rsidP="00A11067">
            <w:pPr>
              <w:rPr>
                <w:color w:val="000000" w:themeColor="text1"/>
              </w:rPr>
            </w:pPr>
            <w:r>
              <w:t xml:space="preserve">Werk </w:t>
            </w:r>
            <w:r w:rsidR="00DF4EC4">
              <w:t xml:space="preserve">de oplossing van </w:t>
            </w:r>
            <w:r>
              <w:t xml:space="preserve">oefening </w:t>
            </w:r>
            <w:r w:rsidR="00DF4EC4">
              <w:t>19</w:t>
            </w:r>
            <w:r>
              <w:t xml:space="preserve"> bij zodat alle resultaatvelden een Nederlands</w:t>
            </w:r>
            <w:r w:rsidR="0039448D">
              <w:t>e benaming krijgen.</w:t>
            </w:r>
          </w:p>
        </w:tc>
      </w:tr>
    </w:tbl>
    <w:p w14:paraId="2156CBEA" w14:textId="77777777" w:rsidR="0039448D" w:rsidRDefault="0039448D" w:rsidP="00D75816"/>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640"/>
        <w:gridCol w:w="1909"/>
        <w:gridCol w:w="5215"/>
        <w:gridCol w:w="458"/>
        <w:gridCol w:w="850"/>
      </w:tblGrid>
      <w:tr w:rsidR="00D75816" w14:paraId="2ED2F384" w14:textId="77777777" w:rsidTr="006366A9">
        <w:tc>
          <w:tcPr>
            <w:tcW w:w="640" w:type="dxa"/>
            <w:shd w:val="clear" w:color="auto" w:fill="6666FF"/>
            <w:vAlign w:val="center"/>
          </w:tcPr>
          <w:p w14:paraId="0F9AB90A" w14:textId="77777777" w:rsidR="00D75816" w:rsidRPr="008F0EA7" w:rsidRDefault="00D75816" w:rsidP="006366A9">
            <w:pPr>
              <w:rPr>
                <w:b/>
                <w:bCs/>
                <w:color w:val="FFFFFF" w:themeColor="background1"/>
              </w:rPr>
            </w:pPr>
            <w:r w:rsidRPr="001D2F0F">
              <w:rPr>
                <w:noProof/>
              </w:rPr>
              <w:drawing>
                <wp:inline distT="0" distB="0" distL="0" distR="0" wp14:anchorId="27C6F5A4" wp14:editId="16CA5039">
                  <wp:extent cx="269240" cy="269240"/>
                  <wp:effectExtent l="0" t="0" r="0" b="0"/>
                  <wp:docPr id="23728231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3991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3984" cy="273984"/>
                          </a:xfrm>
                          <a:prstGeom prst="rect">
                            <a:avLst/>
                          </a:prstGeom>
                        </pic:spPr>
                      </pic:pic>
                    </a:graphicData>
                  </a:graphic>
                </wp:inline>
              </w:drawing>
            </w:r>
            <w:r>
              <w:rPr>
                <w:b/>
                <w:bCs/>
                <w:color w:val="FFFFFF" w:themeColor="background1"/>
              </w:rPr>
              <w:t xml:space="preserve"> </w:t>
            </w:r>
          </w:p>
        </w:tc>
        <w:tc>
          <w:tcPr>
            <w:tcW w:w="1909" w:type="dxa"/>
            <w:shd w:val="clear" w:color="auto" w:fill="6666FF"/>
            <w:vAlign w:val="center"/>
          </w:tcPr>
          <w:p w14:paraId="3DB9706D" w14:textId="77777777" w:rsidR="00D75816" w:rsidRPr="008F0EA7" w:rsidRDefault="00D75816" w:rsidP="006366A9">
            <w:pPr>
              <w:rPr>
                <w:b/>
                <w:bCs/>
                <w:color w:val="FFFFFF" w:themeColor="background1"/>
              </w:rPr>
            </w:pPr>
            <w:r w:rsidRPr="008F0EA7">
              <w:rPr>
                <w:b/>
                <w:bCs/>
                <w:color w:val="FFFFFF" w:themeColor="background1"/>
              </w:rPr>
              <w:t>INSTRUCTIEVIDEO</w:t>
            </w:r>
          </w:p>
        </w:tc>
        <w:tc>
          <w:tcPr>
            <w:tcW w:w="5215" w:type="dxa"/>
            <w:shd w:val="clear" w:color="auto" w:fill="9999FF"/>
            <w:vAlign w:val="center"/>
          </w:tcPr>
          <w:p w14:paraId="0E1ADD7E" w14:textId="5E996EC4" w:rsidR="00D75816" w:rsidRPr="008F0EA7" w:rsidRDefault="00D75816" w:rsidP="006366A9">
            <w:pPr>
              <w:rPr>
                <w:b/>
                <w:bCs/>
                <w:color w:val="FFFFFF" w:themeColor="background1"/>
              </w:rPr>
            </w:pPr>
            <w:r>
              <w:rPr>
                <w:b/>
                <w:bCs/>
                <w:color w:val="FFFFFF" w:themeColor="background1"/>
              </w:rPr>
              <w:t>VERBETERSLEUTEL OEFENING 30</w:t>
            </w:r>
          </w:p>
        </w:tc>
        <w:tc>
          <w:tcPr>
            <w:tcW w:w="458" w:type="dxa"/>
            <w:shd w:val="clear" w:color="auto" w:fill="262626" w:themeFill="text1" w:themeFillTint="D9"/>
            <w:vAlign w:val="center"/>
          </w:tcPr>
          <w:p w14:paraId="37AFE0B9" w14:textId="77777777" w:rsidR="00D75816" w:rsidRPr="008F0EA7" w:rsidRDefault="00D75816" w:rsidP="006366A9">
            <w:pPr>
              <w:rPr>
                <w:b/>
                <w:bCs/>
                <w:color w:val="FFFFFF" w:themeColor="background1"/>
              </w:rPr>
            </w:pPr>
            <w:r w:rsidRPr="000025B5">
              <w:rPr>
                <w:noProof/>
                <w:color w:val="FFFFFF" w:themeColor="background1"/>
              </w:rPr>
              <w:drawing>
                <wp:inline distT="0" distB="0" distL="0" distR="0" wp14:anchorId="6A7464A9" wp14:editId="0E468BF4">
                  <wp:extent cx="152400" cy="152400"/>
                  <wp:effectExtent l="0" t="0" r="0" b="0"/>
                  <wp:docPr id="634901409" name="Graphic 63490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3119"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55967" cy="155967"/>
                          </a:xfrm>
                          <a:prstGeom prst="rect">
                            <a:avLst/>
                          </a:prstGeom>
                        </pic:spPr>
                      </pic:pic>
                    </a:graphicData>
                  </a:graphic>
                </wp:inline>
              </w:drawing>
            </w:r>
          </w:p>
        </w:tc>
        <w:tc>
          <w:tcPr>
            <w:tcW w:w="850" w:type="dxa"/>
            <w:shd w:val="clear" w:color="auto" w:fill="262626" w:themeFill="text1" w:themeFillTint="D9"/>
            <w:vAlign w:val="center"/>
          </w:tcPr>
          <w:p w14:paraId="714CEAA7" w14:textId="5F71092C" w:rsidR="00D75816" w:rsidRPr="002515AD" w:rsidRDefault="00D75816" w:rsidP="006366A9">
            <w:pPr>
              <w:rPr>
                <w:color w:val="FFFFFF" w:themeColor="background1"/>
              </w:rPr>
            </w:pPr>
            <w:r>
              <w:rPr>
                <w:color w:val="FFFFFF" w:themeColor="background1"/>
              </w:rPr>
              <w:t>2</w:t>
            </w:r>
            <w:r w:rsidRPr="002515AD">
              <w:rPr>
                <w:color w:val="FFFFFF" w:themeColor="background1"/>
              </w:rPr>
              <w:t xml:space="preserve"> min</w:t>
            </w:r>
          </w:p>
        </w:tc>
      </w:tr>
      <w:tr w:rsidR="00D75816" w14:paraId="5C1EE1BD" w14:textId="77777777" w:rsidTr="006366A9">
        <w:tc>
          <w:tcPr>
            <w:tcW w:w="7764" w:type="dxa"/>
            <w:gridSpan w:val="3"/>
            <w:shd w:val="clear" w:color="auto" w:fill="F2F2F2" w:themeFill="background1" w:themeFillShade="F2"/>
          </w:tcPr>
          <w:p w14:paraId="6DD4E9B0" w14:textId="474D62EB" w:rsidR="00D75816" w:rsidRDefault="00D75816" w:rsidP="006366A9">
            <w:r>
              <w:lastRenderedPageBreak/>
              <w:t xml:space="preserve">Klik </w:t>
            </w:r>
            <w:hyperlink r:id="rId73" w:history="1">
              <w:r w:rsidRPr="00D75816">
                <w:rPr>
                  <w:rStyle w:val="Hyperlink"/>
                  <w:kern w:val="2"/>
                  <w14:ligatures w14:val="standardContextual"/>
                </w:rPr>
                <w:t>hier</w:t>
              </w:r>
            </w:hyperlink>
            <w:r>
              <w:t xml:space="preserve"> om de video te bekijken. </w:t>
            </w:r>
            <w:r w:rsidRPr="00CF69D4">
              <w:rPr>
                <w:color w:val="A6A6A6" w:themeColor="background1" w:themeShade="A6"/>
                <w:sz w:val="20"/>
                <w:szCs w:val="20"/>
              </w:rPr>
              <w:t>(houd de CTRL-toets ingedrukt om de link te openen)</w:t>
            </w:r>
          </w:p>
        </w:tc>
        <w:tc>
          <w:tcPr>
            <w:tcW w:w="458" w:type="dxa"/>
            <w:shd w:val="clear" w:color="auto" w:fill="F2F2F2" w:themeFill="background1" w:themeFillShade="F2"/>
          </w:tcPr>
          <w:p w14:paraId="1C1603DE" w14:textId="77777777" w:rsidR="00D75816" w:rsidRDefault="00D75816" w:rsidP="006366A9"/>
        </w:tc>
        <w:tc>
          <w:tcPr>
            <w:tcW w:w="850" w:type="dxa"/>
            <w:shd w:val="clear" w:color="auto" w:fill="F2F2F2" w:themeFill="background1" w:themeFillShade="F2"/>
          </w:tcPr>
          <w:p w14:paraId="139F2A1A" w14:textId="77777777" w:rsidR="00D75816" w:rsidRDefault="00D75816" w:rsidP="006366A9"/>
        </w:tc>
      </w:tr>
    </w:tbl>
    <w:p w14:paraId="2305D651" w14:textId="77777777" w:rsidR="00D75816" w:rsidRDefault="00D75816" w:rsidP="00D75816"/>
    <w:tbl>
      <w:tblPr>
        <w:tblStyle w:val="TableGrid"/>
        <w:tblW w:w="5000" w:type="pct"/>
        <w:tblInd w:w="-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85" w:type="dxa"/>
          <w:bottom w:w="85" w:type="dxa"/>
          <w:right w:w="85" w:type="dxa"/>
        </w:tblCellMar>
        <w:tblLook w:val="04A0" w:firstRow="1" w:lastRow="0" w:firstColumn="1" w:lastColumn="0" w:noHBand="0" w:noVBand="1"/>
      </w:tblPr>
      <w:tblGrid>
        <w:gridCol w:w="1418"/>
        <w:gridCol w:w="408"/>
        <w:gridCol w:w="1119"/>
        <w:gridCol w:w="6035"/>
      </w:tblGrid>
      <w:tr w:rsidR="0039448D" w:rsidRPr="000E06A7" w14:paraId="108C01A6" w14:textId="77777777" w:rsidTr="0039448D">
        <w:trPr>
          <w:trHeight w:val="20"/>
        </w:trPr>
        <w:tc>
          <w:tcPr>
            <w:tcW w:w="790" w:type="pct"/>
            <w:tcBorders>
              <w:left w:val="single" w:sz="18" w:space="0" w:color="FFFFFF" w:themeColor="background1"/>
              <w:bottom w:val="single" w:sz="18" w:space="0" w:color="FFFFFF" w:themeColor="background1"/>
            </w:tcBorders>
            <w:shd w:val="clear" w:color="auto" w:fill="FF9999"/>
            <w:vAlign w:val="center"/>
          </w:tcPr>
          <w:p w14:paraId="5637253F" w14:textId="1F4916EE" w:rsidR="0039448D" w:rsidRPr="00C10829" w:rsidRDefault="0039448D" w:rsidP="00A11067">
            <w:pPr>
              <w:pStyle w:val="codeverwijzing"/>
              <w:jc w:val="center"/>
              <w:rPr>
                <w:b/>
                <w:bCs/>
                <w:color w:val="FFFFFF" w:themeColor="background1"/>
              </w:rPr>
            </w:pPr>
            <w:r>
              <w:rPr>
                <w:b/>
                <w:bCs/>
                <w:color w:val="FFFFFF" w:themeColor="background1"/>
                <w:sz w:val="36"/>
                <w:szCs w:val="36"/>
              </w:rPr>
              <w:t>31</w:t>
            </w:r>
          </w:p>
        </w:tc>
        <w:tc>
          <w:tcPr>
            <w:tcW w:w="227" w:type="pct"/>
            <w:shd w:val="clear" w:color="auto" w:fill="262626" w:themeFill="text1" w:themeFillTint="D9"/>
            <w:vAlign w:val="center"/>
          </w:tcPr>
          <w:p w14:paraId="1C9CD1AF" w14:textId="77777777" w:rsidR="0039448D" w:rsidRPr="0053798F" w:rsidRDefault="0039448D" w:rsidP="00A11067">
            <w:pPr>
              <w:pStyle w:val="codeverwijzing"/>
              <w:jc w:val="center"/>
              <w:rPr>
                <w:b/>
                <w:bCs/>
                <w:color w:val="FFFFFF" w:themeColor="background1"/>
              </w:rPr>
            </w:pPr>
            <w:r w:rsidRPr="00C44794">
              <w:rPr>
                <w:noProof/>
                <w:color w:val="FF0000"/>
              </w:rPr>
              <w:drawing>
                <wp:inline distT="0" distB="0" distL="0" distR="0" wp14:anchorId="23F73456" wp14:editId="5D9F9E88">
                  <wp:extent cx="201881" cy="201881"/>
                  <wp:effectExtent l="0" t="0" r="8255" b="8255"/>
                  <wp:docPr id="549098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776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03853" cy="203853"/>
                          </a:xfrm>
                          <a:prstGeom prst="rect">
                            <a:avLst/>
                          </a:prstGeom>
                        </pic:spPr>
                      </pic:pic>
                    </a:graphicData>
                  </a:graphic>
                </wp:inline>
              </w:drawing>
            </w:r>
          </w:p>
        </w:tc>
        <w:tc>
          <w:tcPr>
            <w:tcW w:w="623" w:type="pct"/>
            <w:shd w:val="clear" w:color="auto" w:fill="262626" w:themeFill="text1" w:themeFillTint="D9"/>
            <w:vAlign w:val="center"/>
          </w:tcPr>
          <w:p w14:paraId="4724DA59" w14:textId="4070B5A8" w:rsidR="0039448D" w:rsidRPr="0053798F" w:rsidRDefault="0039448D" w:rsidP="00A11067">
            <w:pPr>
              <w:pStyle w:val="codeverwijzing"/>
              <w:rPr>
                <w:b/>
                <w:bCs/>
                <w:color w:val="FFFFFF" w:themeColor="background1"/>
              </w:rPr>
            </w:pPr>
            <w:r>
              <w:rPr>
                <w:b/>
                <w:bCs/>
                <w:color w:val="FFFFFF" w:themeColor="background1"/>
              </w:rPr>
              <w:t>DIGITECH</w:t>
            </w:r>
          </w:p>
        </w:tc>
        <w:tc>
          <w:tcPr>
            <w:tcW w:w="3360" w:type="pct"/>
            <w:tcBorders>
              <w:left w:val="nil"/>
              <w:bottom w:val="single" w:sz="18" w:space="0" w:color="FFFFFF" w:themeColor="background1"/>
              <w:right w:val="single" w:sz="18" w:space="0" w:color="FFFFFF" w:themeColor="background1"/>
            </w:tcBorders>
            <w:shd w:val="clear" w:color="auto" w:fill="FF9999"/>
            <w:vAlign w:val="center"/>
          </w:tcPr>
          <w:p w14:paraId="6BD975E0" w14:textId="77777777" w:rsidR="0039448D" w:rsidRPr="00A8412B" w:rsidRDefault="0039448D" w:rsidP="00A11067">
            <w:pPr>
              <w:spacing w:line="259" w:lineRule="auto"/>
              <w:rPr>
                <w:kern w:val="2"/>
                <w14:ligatures w14:val="standardContextual"/>
              </w:rPr>
            </w:pPr>
          </w:p>
        </w:tc>
      </w:tr>
      <w:tr w:rsidR="0039448D" w:rsidRPr="000E06A7" w14:paraId="5C50D48E" w14:textId="77777777" w:rsidTr="00A11067">
        <w:trPr>
          <w:trHeight w:val="20"/>
        </w:trPr>
        <w:tc>
          <w:tcPr>
            <w:tcW w:w="790" w:type="pct"/>
            <w:tcBorders>
              <w:left w:val="single" w:sz="18" w:space="0" w:color="FFFFFF" w:themeColor="background1"/>
              <w:bottom w:val="single" w:sz="18" w:space="0" w:color="FFFFFF" w:themeColor="background1"/>
              <w:right w:val="single" w:sz="24" w:space="0" w:color="FFFFFF" w:themeColor="background1"/>
            </w:tcBorders>
            <w:shd w:val="clear" w:color="auto" w:fill="262626" w:themeFill="text1" w:themeFillTint="D9"/>
            <w:vAlign w:val="center"/>
          </w:tcPr>
          <w:p w14:paraId="6627E6BD" w14:textId="77777777" w:rsidR="0039448D" w:rsidRDefault="0039448D" w:rsidP="00A11067">
            <w:pPr>
              <w:pStyle w:val="codeverwijzing"/>
              <w:jc w:val="center"/>
              <w:rPr>
                <w:b/>
                <w:bCs/>
                <w:color w:val="FFFFFF" w:themeColor="background1"/>
                <w:sz w:val="36"/>
                <w:szCs w:val="36"/>
              </w:rPr>
            </w:pPr>
            <w:r w:rsidRPr="00EF020D">
              <w:rPr>
                <w:b/>
                <w:bCs/>
                <w:color w:val="FFFFFF" w:themeColor="background1"/>
              </w:rPr>
              <w:t>OPGAVE</w:t>
            </w:r>
          </w:p>
        </w:tc>
        <w:tc>
          <w:tcPr>
            <w:tcW w:w="4210" w:type="pct"/>
            <w:gridSpan w:val="3"/>
            <w:tcBorders>
              <w:left w:val="single" w:sz="24" w:space="0" w:color="FFFFFF" w:themeColor="background1"/>
              <w:right w:val="single" w:sz="18" w:space="0" w:color="FFFFFF" w:themeColor="background1"/>
            </w:tcBorders>
            <w:shd w:val="clear" w:color="auto" w:fill="F2F2F2" w:themeFill="background1" w:themeFillShade="F2"/>
            <w:vAlign w:val="center"/>
          </w:tcPr>
          <w:p w14:paraId="23CBCBA9" w14:textId="312EE558" w:rsidR="0039448D" w:rsidRPr="00744E05" w:rsidRDefault="0039448D" w:rsidP="00A11067">
            <w:pPr>
              <w:rPr>
                <w:color w:val="000000" w:themeColor="text1"/>
              </w:rPr>
            </w:pPr>
            <w:r>
              <w:t>Werk oefening 27 bij zodat alle resultaatvelden een Nederlandse benaming krijgen.</w:t>
            </w:r>
          </w:p>
        </w:tc>
      </w:tr>
    </w:tbl>
    <w:p w14:paraId="4CAC4EA5" w14:textId="77777777" w:rsidR="0039448D" w:rsidRPr="0039448D" w:rsidRDefault="0039448D" w:rsidP="0039448D"/>
    <w:p w14:paraId="1D68D24E" w14:textId="6B0E5EC6" w:rsidR="000E218A" w:rsidRDefault="00FB7A47" w:rsidP="00FB7A47">
      <w:pPr>
        <w:pStyle w:val="Heading1"/>
      </w:pPr>
      <w:r>
        <w:t>Inleveren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1399"/>
        <w:gridCol w:w="297"/>
        <w:gridCol w:w="7320"/>
      </w:tblGrid>
      <w:tr w:rsidR="00AB1514" w:rsidRPr="00E0751D" w14:paraId="6C3996FE" w14:textId="77777777" w:rsidTr="00773FE9">
        <w:trPr>
          <w:trHeight w:val="617"/>
        </w:trPr>
        <w:tc>
          <w:tcPr>
            <w:tcW w:w="1399" w:type="dxa"/>
            <w:vMerge w:val="restart"/>
            <w:vAlign w:val="center"/>
          </w:tcPr>
          <w:p w14:paraId="6096BD40" w14:textId="77777777" w:rsidR="00AB1514" w:rsidRPr="00E0751D" w:rsidRDefault="00AB1514" w:rsidP="00773FE9">
            <w:pPr>
              <w:jc w:val="center"/>
            </w:pPr>
            <w:r w:rsidRPr="00E0751D">
              <w:rPr>
                <w:noProof/>
              </w:rPr>
              <w:drawing>
                <wp:inline distT="0" distB="0" distL="0" distR="0" wp14:anchorId="552DA466" wp14:editId="5308CA39">
                  <wp:extent cx="628650" cy="628650"/>
                  <wp:effectExtent l="0" t="0" r="0" b="0"/>
                  <wp:docPr id="99780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20002"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38623" cy="638623"/>
                          </a:xfrm>
                          <a:prstGeom prst="rect">
                            <a:avLst/>
                          </a:prstGeom>
                        </pic:spPr>
                      </pic:pic>
                    </a:graphicData>
                  </a:graphic>
                </wp:inline>
              </w:drawing>
            </w:r>
          </w:p>
        </w:tc>
        <w:tc>
          <w:tcPr>
            <w:tcW w:w="297" w:type="dxa"/>
            <w:vAlign w:val="center"/>
          </w:tcPr>
          <w:p w14:paraId="11E71992" w14:textId="77777777" w:rsidR="00AB1514" w:rsidRPr="00E0751D" w:rsidRDefault="00AB1514" w:rsidP="00773FE9">
            <w:pPr>
              <w:rPr>
                <w:b/>
                <w:bCs/>
              </w:rPr>
            </w:pPr>
          </w:p>
        </w:tc>
        <w:tc>
          <w:tcPr>
            <w:tcW w:w="7320" w:type="dxa"/>
          </w:tcPr>
          <w:p w14:paraId="69CCADEF" w14:textId="2CF403F2" w:rsidR="00AB1514" w:rsidRPr="00E0751D" w:rsidRDefault="00B91AED" w:rsidP="00AB1514">
            <w:pPr>
              <w:pStyle w:val="ListParagraph"/>
              <w:numPr>
                <w:ilvl w:val="0"/>
                <w:numId w:val="23"/>
              </w:numPr>
            </w:pPr>
            <w:r>
              <w:t>Upload de aangevulde versie van dit Word-document onder de daarvoor voorziene opdracht op Moodle</w:t>
            </w:r>
            <w:r w:rsidR="00AB1514" w:rsidRPr="00E0751D">
              <w:t xml:space="preserve">. </w:t>
            </w:r>
          </w:p>
        </w:tc>
      </w:tr>
      <w:tr w:rsidR="00AB1514" w:rsidRPr="00E0751D" w14:paraId="079E1FA3" w14:textId="77777777" w:rsidTr="00773FE9">
        <w:trPr>
          <w:trHeight w:val="617"/>
        </w:trPr>
        <w:tc>
          <w:tcPr>
            <w:tcW w:w="1399" w:type="dxa"/>
            <w:vMerge/>
            <w:vAlign w:val="center"/>
          </w:tcPr>
          <w:p w14:paraId="7862810F" w14:textId="77777777" w:rsidR="00AB1514" w:rsidRPr="00E0751D" w:rsidRDefault="00AB1514" w:rsidP="00773FE9">
            <w:pPr>
              <w:jc w:val="center"/>
            </w:pPr>
          </w:p>
        </w:tc>
        <w:tc>
          <w:tcPr>
            <w:tcW w:w="297" w:type="dxa"/>
            <w:vAlign w:val="center"/>
          </w:tcPr>
          <w:p w14:paraId="75FE2723" w14:textId="77777777" w:rsidR="00AB1514" w:rsidRPr="00E0751D" w:rsidRDefault="00AB1514" w:rsidP="00773FE9">
            <w:pPr>
              <w:rPr>
                <w:b/>
                <w:bCs/>
              </w:rPr>
            </w:pPr>
          </w:p>
        </w:tc>
        <w:tc>
          <w:tcPr>
            <w:tcW w:w="7320" w:type="dxa"/>
          </w:tcPr>
          <w:p w14:paraId="3230724F" w14:textId="71F040E8" w:rsidR="00AB1514" w:rsidRPr="00E0751D" w:rsidRDefault="00AB1514" w:rsidP="00AB1514">
            <w:pPr>
              <w:pStyle w:val="ListParagraph"/>
              <w:numPr>
                <w:ilvl w:val="0"/>
                <w:numId w:val="23"/>
              </w:numPr>
            </w:pPr>
            <w:r w:rsidRPr="00E0751D">
              <w:t xml:space="preserve">De leerkracht ontvang automatisch een bericht van je inzending en </w:t>
            </w:r>
            <w:r w:rsidR="00A6602D">
              <w:t>tracht je opdracht binnen de 5 werkdagen na te kijken.</w:t>
            </w:r>
          </w:p>
        </w:tc>
      </w:tr>
      <w:tr w:rsidR="00AB1514" w:rsidRPr="00E0751D" w14:paraId="3E0EB474" w14:textId="77777777" w:rsidTr="00773FE9">
        <w:trPr>
          <w:trHeight w:val="617"/>
        </w:trPr>
        <w:tc>
          <w:tcPr>
            <w:tcW w:w="1399" w:type="dxa"/>
            <w:vMerge/>
            <w:vAlign w:val="center"/>
          </w:tcPr>
          <w:p w14:paraId="58306902" w14:textId="77777777" w:rsidR="00AB1514" w:rsidRPr="00E0751D" w:rsidRDefault="00AB1514" w:rsidP="00773FE9">
            <w:pPr>
              <w:jc w:val="center"/>
            </w:pPr>
          </w:p>
        </w:tc>
        <w:tc>
          <w:tcPr>
            <w:tcW w:w="297" w:type="dxa"/>
            <w:vAlign w:val="center"/>
          </w:tcPr>
          <w:p w14:paraId="543965CA" w14:textId="77777777" w:rsidR="00AB1514" w:rsidRPr="00E0751D" w:rsidRDefault="00AB1514" w:rsidP="00773FE9">
            <w:pPr>
              <w:rPr>
                <w:b/>
                <w:bCs/>
              </w:rPr>
            </w:pPr>
          </w:p>
        </w:tc>
        <w:tc>
          <w:tcPr>
            <w:tcW w:w="7320" w:type="dxa"/>
          </w:tcPr>
          <w:p w14:paraId="3902DE16" w14:textId="7273606F" w:rsidR="00AB1514" w:rsidRPr="00E0751D" w:rsidRDefault="00AB1514" w:rsidP="00AB1514">
            <w:pPr>
              <w:pStyle w:val="ListParagraph"/>
              <w:numPr>
                <w:ilvl w:val="0"/>
                <w:numId w:val="23"/>
              </w:numPr>
            </w:pPr>
            <w:r w:rsidRPr="00E0751D">
              <w:t xml:space="preserve">Nadat je oefeningen nagekeken werden krijg je toegang tot hoofdstuk </w:t>
            </w:r>
            <w:r w:rsidR="00B91AED">
              <w:t>5</w:t>
            </w:r>
            <w:r w:rsidRPr="00E0751D">
              <w:t>. De leerkracht breng jou hier via mail van de op de hoogte.</w:t>
            </w:r>
          </w:p>
        </w:tc>
      </w:tr>
    </w:tbl>
    <w:p w14:paraId="1CE748E5" w14:textId="034747B6" w:rsidR="00FB7A47" w:rsidRPr="00FB7A47" w:rsidRDefault="00FB7A47" w:rsidP="00AB1514"/>
    <w:sectPr w:rsidR="00FB7A47" w:rsidRPr="00FB7A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9C414" w14:textId="77777777" w:rsidR="00BE5F64" w:rsidRDefault="00BE5F64" w:rsidP="00DD50F5">
      <w:pPr>
        <w:spacing w:after="0" w:line="240" w:lineRule="auto"/>
      </w:pPr>
      <w:r>
        <w:separator/>
      </w:r>
    </w:p>
  </w:endnote>
  <w:endnote w:type="continuationSeparator" w:id="0">
    <w:p w14:paraId="773612B0" w14:textId="77777777" w:rsidR="00BE5F64" w:rsidRDefault="00BE5F64" w:rsidP="00DD50F5">
      <w:pPr>
        <w:spacing w:after="0" w:line="240" w:lineRule="auto"/>
      </w:pPr>
      <w:r>
        <w:continuationSeparator/>
      </w:r>
    </w:p>
  </w:endnote>
  <w:endnote w:type="continuationNotice" w:id="1">
    <w:p w14:paraId="40F4348E" w14:textId="77777777" w:rsidR="00BE5F64" w:rsidRDefault="00BE5F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337010"/>
      <w:docPartObj>
        <w:docPartGallery w:val="Page Numbers (Bottom of Page)"/>
        <w:docPartUnique/>
      </w:docPartObj>
    </w:sdtPr>
    <w:sdtContent>
      <w:p w14:paraId="49C75ACC" w14:textId="68BFA9F5" w:rsidR="004B10F0" w:rsidRDefault="004B10F0">
        <w:pPr>
          <w:pStyle w:val="Footer"/>
          <w:jc w:val="right"/>
        </w:pPr>
        <w:r>
          <w:fldChar w:fldCharType="begin"/>
        </w:r>
        <w:r>
          <w:instrText>PAGE   \* MERGEFORMAT</w:instrText>
        </w:r>
        <w:r>
          <w:fldChar w:fldCharType="separate"/>
        </w:r>
        <w:r>
          <w:rPr>
            <w:lang w:val="nl-NL"/>
          </w:rPr>
          <w:t>2</w:t>
        </w:r>
        <w:r>
          <w:fldChar w:fldCharType="end"/>
        </w:r>
      </w:p>
    </w:sdtContent>
  </w:sdt>
  <w:p w14:paraId="352FEFE2" w14:textId="1249640B" w:rsidR="004B10F0" w:rsidRDefault="00EA5EE1" w:rsidP="004B10F0">
    <w:pPr>
      <w:pStyle w:val="Footer"/>
      <w:jc w:val="center"/>
    </w:pPr>
    <w:r>
      <w:t>DATABASEBEHEER</w:t>
    </w:r>
    <w:r w:rsidR="004B10F0">
      <w:br/>
    </w:r>
    <w:r w:rsidR="004B10F0" w:rsidRPr="004B10F0">
      <w:rPr>
        <w:b/>
        <w:bCs/>
      </w:rPr>
      <w:t>CVO VOLT</w:t>
    </w:r>
    <w:r w:rsidR="00E0170F">
      <w:rPr>
        <w:b/>
        <w:bCs/>
      </w:rPr>
      <w:t xml:space="preserve"> </w:t>
    </w:r>
    <w:r w:rsidR="00856BEB">
      <w:rPr>
        <w:rFonts w:cstheme="minorHAnsi"/>
        <w:b/>
        <w:bCs/>
      </w:rPr>
      <w:t>©</w:t>
    </w:r>
    <w:r w:rsidR="00E0170F">
      <w:rPr>
        <w:b/>
        <w:bCs/>
      </w:rPr>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952DD" w14:textId="77777777" w:rsidR="00BE5F64" w:rsidRDefault="00BE5F64" w:rsidP="00DD50F5">
      <w:pPr>
        <w:spacing w:after="0" w:line="240" w:lineRule="auto"/>
      </w:pPr>
      <w:r>
        <w:separator/>
      </w:r>
    </w:p>
  </w:footnote>
  <w:footnote w:type="continuationSeparator" w:id="0">
    <w:p w14:paraId="0A589BF5" w14:textId="77777777" w:rsidR="00BE5F64" w:rsidRDefault="00BE5F64" w:rsidP="00DD50F5">
      <w:pPr>
        <w:spacing w:after="0" w:line="240" w:lineRule="auto"/>
      </w:pPr>
      <w:r>
        <w:continuationSeparator/>
      </w:r>
    </w:p>
  </w:footnote>
  <w:footnote w:type="continuationNotice" w:id="1">
    <w:p w14:paraId="7FFABEEC" w14:textId="77777777" w:rsidR="00BE5F64" w:rsidRDefault="00BE5F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3116"/>
      <w:gridCol w:w="994"/>
      <w:gridCol w:w="1418"/>
      <w:gridCol w:w="1933"/>
    </w:tblGrid>
    <w:tr w:rsidR="00BC71E9" w14:paraId="32ACAFD7" w14:textId="77777777">
      <w:tc>
        <w:tcPr>
          <w:tcW w:w="1555" w:type="dxa"/>
        </w:tcPr>
        <w:p w14:paraId="71F42630" w14:textId="77777777" w:rsidR="00BC71E9" w:rsidRPr="00724205" w:rsidRDefault="00BC71E9" w:rsidP="00BC71E9">
          <w:pPr>
            <w:pStyle w:val="Header"/>
            <w:rPr>
              <w:b/>
              <w:bCs/>
            </w:rPr>
          </w:pPr>
          <w:r w:rsidRPr="00632E74">
            <w:rPr>
              <w:b/>
              <w:bCs/>
              <w:color w:val="006699"/>
            </w:rPr>
            <w:t>OPLEIDING</w:t>
          </w:r>
        </w:p>
      </w:tc>
      <w:tc>
        <w:tcPr>
          <w:tcW w:w="3116" w:type="dxa"/>
        </w:tcPr>
        <w:p w14:paraId="3E69E7E3" w14:textId="77777777" w:rsidR="00BC71E9" w:rsidRDefault="00BC71E9" w:rsidP="00BC71E9">
          <w:pPr>
            <w:pStyle w:val="Header"/>
          </w:pPr>
          <w:r>
            <w:t>WEBONTWIKKELAAR</w:t>
          </w:r>
        </w:p>
      </w:tc>
      <w:tc>
        <w:tcPr>
          <w:tcW w:w="994" w:type="dxa"/>
        </w:tcPr>
        <w:p w14:paraId="7FF1D164" w14:textId="77777777" w:rsidR="00BC71E9" w:rsidRDefault="00BC71E9" w:rsidP="00BC71E9">
          <w:pPr>
            <w:pStyle w:val="Header"/>
          </w:pPr>
        </w:p>
      </w:tc>
      <w:tc>
        <w:tcPr>
          <w:tcW w:w="1418" w:type="dxa"/>
        </w:tcPr>
        <w:p w14:paraId="7AFAF90A" w14:textId="77777777" w:rsidR="00BC71E9" w:rsidRPr="00724205" w:rsidRDefault="00BC71E9" w:rsidP="00BC71E9">
          <w:pPr>
            <w:pStyle w:val="Header"/>
            <w:rPr>
              <w:b/>
              <w:bCs/>
            </w:rPr>
          </w:pPr>
          <w:r w:rsidRPr="00632E74">
            <w:rPr>
              <w:b/>
              <w:bCs/>
              <w:color w:val="006699"/>
            </w:rPr>
            <w:t>LEERKRACHT</w:t>
          </w:r>
        </w:p>
      </w:tc>
      <w:tc>
        <w:tcPr>
          <w:tcW w:w="1933" w:type="dxa"/>
        </w:tcPr>
        <w:p w14:paraId="0930DD76" w14:textId="77777777" w:rsidR="00BC71E9" w:rsidRDefault="00BC71E9" w:rsidP="00BC71E9">
          <w:pPr>
            <w:pStyle w:val="Header"/>
            <w:jc w:val="right"/>
          </w:pPr>
          <w:r>
            <w:t>WIDO VAN BEECK</w:t>
          </w:r>
        </w:p>
      </w:tc>
    </w:tr>
    <w:tr w:rsidR="00BC71E9" w14:paraId="69341951" w14:textId="77777777">
      <w:tc>
        <w:tcPr>
          <w:tcW w:w="1555" w:type="dxa"/>
        </w:tcPr>
        <w:p w14:paraId="25E298E2" w14:textId="77777777" w:rsidR="00BC71E9" w:rsidRPr="00724205" w:rsidRDefault="00BC71E9" w:rsidP="00BC71E9">
          <w:pPr>
            <w:pStyle w:val="Header"/>
            <w:rPr>
              <w:b/>
              <w:bCs/>
            </w:rPr>
          </w:pPr>
          <w:r w:rsidRPr="00632E74">
            <w:rPr>
              <w:b/>
              <w:bCs/>
              <w:color w:val="006699"/>
            </w:rPr>
            <w:t>MODULE</w:t>
          </w:r>
        </w:p>
      </w:tc>
      <w:tc>
        <w:tcPr>
          <w:tcW w:w="3116" w:type="dxa"/>
        </w:tcPr>
        <w:p w14:paraId="010FDE69" w14:textId="163F9F68" w:rsidR="00BC71E9" w:rsidRDefault="00EA5EE1" w:rsidP="00BC71E9">
          <w:pPr>
            <w:pStyle w:val="Header"/>
          </w:pPr>
          <w:r>
            <w:t>DATABASEBEHEER</w:t>
          </w:r>
        </w:p>
      </w:tc>
      <w:tc>
        <w:tcPr>
          <w:tcW w:w="994" w:type="dxa"/>
        </w:tcPr>
        <w:p w14:paraId="58D4207C" w14:textId="77777777" w:rsidR="00BC71E9" w:rsidRDefault="00BC71E9" w:rsidP="00BC71E9">
          <w:pPr>
            <w:pStyle w:val="Header"/>
          </w:pPr>
        </w:p>
      </w:tc>
      <w:tc>
        <w:tcPr>
          <w:tcW w:w="1418" w:type="dxa"/>
        </w:tcPr>
        <w:p w14:paraId="5CEF13AE" w14:textId="77777777" w:rsidR="00BC71E9" w:rsidRDefault="00BC71E9" w:rsidP="00BC71E9">
          <w:pPr>
            <w:pStyle w:val="Header"/>
          </w:pPr>
        </w:p>
      </w:tc>
      <w:tc>
        <w:tcPr>
          <w:tcW w:w="1933" w:type="dxa"/>
        </w:tcPr>
        <w:p w14:paraId="5AD2EF53" w14:textId="77777777" w:rsidR="00BC71E9" w:rsidRDefault="00BC71E9" w:rsidP="00BC71E9">
          <w:pPr>
            <w:pStyle w:val="Header"/>
          </w:pPr>
        </w:p>
      </w:tc>
    </w:tr>
  </w:tbl>
  <w:p w14:paraId="4743D1FF" w14:textId="77777777" w:rsidR="00BC71E9" w:rsidRDefault="00BC71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BB63E" w14:textId="49E365B3" w:rsidR="00831D66" w:rsidRDefault="009C3613">
    <w:pPr>
      <w:pStyle w:val="Header"/>
    </w:pPr>
    <w:r>
      <w:rPr>
        <w:noProof/>
      </w:rPr>
      <w:drawing>
        <wp:anchor distT="0" distB="0" distL="114300" distR="114300" simplePos="0" relativeHeight="251658242" behindDoc="1" locked="0" layoutInCell="1" allowOverlap="1" wp14:anchorId="52F91DF1" wp14:editId="09265F58">
          <wp:simplePos x="0" y="0"/>
          <wp:positionH relativeFrom="column">
            <wp:posOffset>-979805</wp:posOffset>
          </wp:positionH>
          <wp:positionV relativeFrom="paragraph">
            <wp:posOffset>-506730</wp:posOffset>
          </wp:positionV>
          <wp:extent cx="7615123" cy="10766703"/>
          <wp:effectExtent l="0" t="0" r="5080" b="0"/>
          <wp:wrapNone/>
          <wp:docPr id="194281905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5123" cy="10766703"/>
                  </a:xfrm>
                  <a:prstGeom prst="rect">
                    <a:avLst/>
                  </a:prstGeom>
                  <a:noFill/>
                  <a:ln>
                    <a:noFill/>
                  </a:ln>
                </pic:spPr>
              </pic:pic>
            </a:graphicData>
          </a:graphic>
          <wp14:sizeRelH relativeFrom="page">
            <wp14:pctWidth>0</wp14:pctWidth>
          </wp14:sizeRelH>
          <wp14:sizeRelV relativeFrom="page">
            <wp14:pctHeight>0</wp14:pctHeight>
          </wp14:sizeRelV>
        </wp:anchor>
      </w:drawing>
    </w:r>
    <w:r w:rsidR="00FF42FB">
      <w:rPr>
        <w:noProof/>
      </w:rPr>
      <w:drawing>
        <wp:anchor distT="0" distB="0" distL="114300" distR="114300" simplePos="0" relativeHeight="251658241" behindDoc="0" locked="0" layoutInCell="1" allowOverlap="1" wp14:anchorId="167A3D73" wp14:editId="3D7E275B">
          <wp:simplePos x="0" y="0"/>
          <wp:positionH relativeFrom="column">
            <wp:posOffset>-570835</wp:posOffset>
          </wp:positionH>
          <wp:positionV relativeFrom="paragraph">
            <wp:posOffset>-5044440</wp:posOffset>
          </wp:positionV>
          <wp:extent cx="1457325" cy="1539907"/>
          <wp:effectExtent l="0" t="0" r="0" b="3175"/>
          <wp:wrapNone/>
          <wp:docPr id="845462484" name="Afbeelding 15" descr="cvo 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o vol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1539907"/>
                  </a:xfrm>
                  <a:prstGeom prst="rect">
                    <a:avLst/>
                  </a:prstGeom>
                  <a:noFill/>
                  <a:ln>
                    <a:noFill/>
                  </a:ln>
                </pic:spPr>
              </pic:pic>
            </a:graphicData>
          </a:graphic>
          <wp14:sizeRelH relativeFrom="page">
            <wp14:pctWidth>0</wp14:pctWidth>
          </wp14:sizeRelH>
          <wp14:sizeRelV relativeFrom="page">
            <wp14:pctHeight>0</wp14:pctHeight>
          </wp14:sizeRelV>
        </wp:anchor>
      </w:drawing>
    </w:r>
    <w:r w:rsidR="00532497">
      <w:rPr>
        <w:noProof/>
      </w:rPr>
      <mc:AlternateContent>
        <mc:Choice Requires="wps">
          <w:drawing>
            <wp:anchor distT="0" distB="0" distL="114300" distR="114300" simplePos="0" relativeHeight="251658240" behindDoc="0" locked="0" layoutInCell="1" allowOverlap="1" wp14:anchorId="120BCF13" wp14:editId="40C815D8">
              <wp:simplePos x="0" y="0"/>
              <wp:positionH relativeFrom="column">
                <wp:posOffset>-1400176</wp:posOffset>
              </wp:positionH>
              <wp:positionV relativeFrom="paragraph">
                <wp:posOffset>-4933315</wp:posOffset>
              </wp:positionV>
              <wp:extent cx="4543425" cy="3552825"/>
              <wp:effectExtent l="0" t="0" r="9525" b="9525"/>
              <wp:wrapNone/>
              <wp:docPr id="238237817" name="Rechthoekige driehoek 14"/>
              <wp:cNvGraphicFramePr/>
              <a:graphic xmlns:a="http://schemas.openxmlformats.org/drawingml/2006/main">
                <a:graphicData uri="http://schemas.microsoft.com/office/word/2010/wordprocessingShape">
                  <wps:wsp>
                    <wps:cNvSpPr/>
                    <wps:spPr>
                      <a:xfrm rot="5400000">
                        <a:off x="0" y="0"/>
                        <a:ext cx="4543425" cy="3552825"/>
                      </a:xfrm>
                      <a:prstGeom prst="rtTriangl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E1FE9" id="_x0000_t6" coordsize="21600,21600" o:spt="6" path="m,l,21600r21600,xe">
              <v:stroke joinstyle="miter"/>
              <v:path gradientshapeok="t" o:connecttype="custom" o:connectlocs="0,0;0,10800;0,21600;10800,21600;21600,21600;10800,10800" textboxrect="1800,12600,12600,19800"/>
            </v:shapetype>
            <v:shape id="Rechthoekige driehoek 14" o:spid="_x0000_s1026" type="#_x0000_t6" style="position:absolute;margin-left:-110.25pt;margin-top:-388.45pt;width:357.75pt;height:279.7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" fillcolor="white [3212]"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77FF"/>
    <w:multiLevelType w:val="hybridMultilevel"/>
    <w:tmpl w:val="552859C4"/>
    <w:lvl w:ilvl="0" w:tplc="8FE6FA06">
      <w:numFmt w:val="bullet"/>
      <w:lvlText w:val=""/>
      <w:lvlJc w:val="left"/>
      <w:pPr>
        <w:ind w:left="720" w:hanging="360"/>
      </w:pPr>
      <w:rPr>
        <w:rFonts w:ascii="Wingdings" w:eastAsiaTheme="minorHAnsi" w:hAnsi="Wingdings" w:cstheme="minorBidi"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827E2"/>
    <w:multiLevelType w:val="hybridMultilevel"/>
    <w:tmpl w:val="8174AE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7DE6EEE"/>
    <w:multiLevelType w:val="hybridMultilevel"/>
    <w:tmpl w:val="EC4CA0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C5537D0"/>
    <w:multiLevelType w:val="hybridMultilevel"/>
    <w:tmpl w:val="00E0CB12"/>
    <w:lvl w:ilvl="0" w:tplc="FFFFFFFF">
      <w:start w:val="1"/>
      <w:numFmt w:val="decimal"/>
      <w:lvlText w:val="%1."/>
      <w:lvlJc w:val="left"/>
      <w:pPr>
        <w:ind w:left="720" w:hanging="360"/>
      </w:pPr>
      <w:rPr>
        <w:rFonts w:hint="default"/>
        <w:color w:val="auto"/>
      </w:rPr>
    </w:lvl>
    <w:lvl w:ilvl="1" w:tplc="FFFFFFFF">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D2011C"/>
    <w:multiLevelType w:val="hybridMultilevel"/>
    <w:tmpl w:val="00E0CB12"/>
    <w:lvl w:ilvl="0" w:tplc="FFFFFFFF">
      <w:start w:val="1"/>
      <w:numFmt w:val="decimal"/>
      <w:lvlText w:val="%1."/>
      <w:lvlJc w:val="left"/>
      <w:pPr>
        <w:ind w:left="720" w:hanging="360"/>
      </w:pPr>
      <w:rPr>
        <w:rFonts w:hint="default"/>
        <w:color w:val="auto"/>
      </w:rPr>
    </w:lvl>
    <w:lvl w:ilvl="1" w:tplc="FFFFFFFF">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F80A06"/>
    <w:multiLevelType w:val="hybridMultilevel"/>
    <w:tmpl w:val="AAAE55CE"/>
    <w:lvl w:ilvl="0" w:tplc="433CDF2A">
      <w:start w:val="3"/>
      <w:numFmt w:val="decimal"/>
      <w:lvlText w:val="%1."/>
      <w:lvlJc w:val="left"/>
      <w:pPr>
        <w:ind w:left="720" w:hanging="360"/>
      </w:pPr>
    </w:lvl>
    <w:lvl w:ilvl="1" w:tplc="F5161248">
      <w:start w:val="1"/>
      <w:numFmt w:val="lowerLetter"/>
      <w:lvlText w:val="%2."/>
      <w:lvlJc w:val="left"/>
      <w:pPr>
        <w:ind w:left="1440" w:hanging="360"/>
      </w:pPr>
    </w:lvl>
    <w:lvl w:ilvl="2" w:tplc="B10C8508">
      <w:start w:val="1"/>
      <w:numFmt w:val="lowerRoman"/>
      <w:lvlText w:val="%3."/>
      <w:lvlJc w:val="right"/>
      <w:pPr>
        <w:ind w:left="2160" w:hanging="180"/>
      </w:pPr>
    </w:lvl>
    <w:lvl w:ilvl="3" w:tplc="20E2C932">
      <w:start w:val="1"/>
      <w:numFmt w:val="decimal"/>
      <w:lvlText w:val="%4."/>
      <w:lvlJc w:val="left"/>
      <w:pPr>
        <w:ind w:left="2880" w:hanging="360"/>
      </w:pPr>
    </w:lvl>
    <w:lvl w:ilvl="4" w:tplc="2B22FB04">
      <w:start w:val="1"/>
      <w:numFmt w:val="lowerLetter"/>
      <w:lvlText w:val="%5."/>
      <w:lvlJc w:val="left"/>
      <w:pPr>
        <w:ind w:left="3600" w:hanging="360"/>
      </w:pPr>
    </w:lvl>
    <w:lvl w:ilvl="5" w:tplc="924E1D6A">
      <w:start w:val="1"/>
      <w:numFmt w:val="lowerRoman"/>
      <w:lvlText w:val="%6."/>
      <w:lvlJc w:val="right"/>
      <w:pPr>
        <w:ind w:left="4320" w:hanging="180"/>
      </w:pPr>
    </w:lvl>
    <w:lvl w:ilvl="6" w:tplc="BAC46038">
      <w:start w:val="1"/>
      <w:numFmt w:val="decimal"/>
      <w:lvlText w:val="%7."/>
      <w:lvlJc w:val="left"/>
      <w:pPr>
        <w:ind w:left="5040" w:hanging="360"/>
      </w:pPr>
    </w:lvl>
    <w:lvl w:ilvl="7" w:tplc="A100F5CE">
      <w:start w:val="1"/>
      <w:numFmt w:val="lowerLetter"/>
      <w:lvlText w:val="%8."/>
      <w:lvlJc w:val="left"/>
      <w:pPr>
        <w:ind w:left="5760" w:hanging="360"/>
      </w:pPr>
    </w:lvl>
    <w:lvl w:ilvl="8" w:tplc="AB8E0BDA">
      <w:start w:val="1"/>
      <w:numFmt w:val="lowerRoman"/>
      <w:lvlText w:val="%9."/>
      <w:lvlJc w:val="right"/>
      <w:pPr>
        <w:ind w:left="6480" w:hanging="180"/>
      </w:pPr>
    </w:lvl>
  </w:abstractNum>
  <w:abstractNum w:abstractNumId="6" w15:restartNumberingAfterBreak="0">
    <w:nsid w:val="1A7655C4"/>
    <w:multiLevelType w:val="hybridMultilevel"/>
    <w:tmpl w:val="86BE89CA"/>
    <w:lvl w:ilvl="0" w:tplc="FFFFFFFF">
      <w:start w:val="1"/>
      <w:numFmt w:val="decimal"/>
      <w:lvlText w:val="%1."/>
      <w:lvlJc w:val="left"/>
      <w:pPr>
        <w:ind w:left="720" w:hanging="360"/>
      </w:pPr>
      <w:rPr>
        <w:rFonts w:hint="default"/>
        <w:color w:val="auto"/>
      </w:rPr>
    </w:lvl>
    <w:lvl w:ilvl="1" w:tplc="FFFFFFFF">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730C75"/>
    <w:multiLevelType w:val="hybridMultilevel"/>
    <w:tmpl w:val="6F5ED3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2160198A"/>
    <w:multiLevelType w:val="hybridMultilevel"/>
    <w:tmpl w:val="B2EA54FE"/>
    <w:lvl w:ilvl="0" w:tplc="FFFFFFF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7D42624"/>
    <w:multiLevelType w:val="hybridMultilevel"/>
    <w:tmpl w:val="9ADED2A0"/>
    <w:lvl w:ilvl="0" w:tplc="B39CF0BA">
      <w:start w:val="10"/>
      <w:numFmt w:val="bullet"/>
      <w:lvlText w:val="-"/>
      <w:lvlJc w:val="left"/>
      <w:pPr>
        <w:ind w:left="720" w:hanging="360"/>
      </w:pPr>
      <w:rPr>
        <w:rFonts w:ascii="Calibri" w:eastAsiaTheme="minorHAnsi" w:hAnsi="Calibri" w:cs="Calibri" w:hint="default"/>
        <w:color w:val="FFFFFF" w:themeColor="background1"/>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8F20C55"/>
    <w:multiLevelType w:val="hybridMultilevel"/>
    <w:tmpl w:val="86BE89CA"/>
    <w:lvl w:ilvl="0" w:tplc="78189496">
      <w:start w:val="1"/>
      <w:numFmt w:val="decimal"/>
      <w:lvlText w:val="%1."/>
      <w:lvlJc w:val="left"/>
      <w:pPr>
        <w:ind w:left="720" w:hanging="360"/>
      </w:pPr>
      <w:rPr>
        <w:rFonts w:hint="default"/>
        <w:color w:val="auto"/>
      </w:rPr>
    </w:lvl>
    <w:lvl w:ilvl="1" w:tplc="051ECB92">
      <w:start w:val="1"/>
      <w:numFmt w:val="bullet"/>
      <w:lvlText w:val=""/>
      <w:lvlJc w:val="left"/>
      <w:pPr>
        <w:ind w:left="1440" w:hanging="360"/>
      </w:pPr>
      <w:rPr>
        <w:rFonts w:ascii="Symbol" w:hAnsi="Symbol" w:hint="default"/>
        <w:color w:val="auto"/>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9F60E60"/>
    <w:multiLevelType w:val="hybridMultilevel"/>
    <w:tmpl w:val="73D40594"/>
    <w:lvl w:ilvl="0" w:tplc="FFFFFFFF">
      <w:start w:val="1"/>
      <w:numFmt w:val="bullet"/>
      <w:lvlText w:val=""/>
      <w:lvlJc w:val="left"/>
      <w:pPr>
        <w:ind w:left="1428" w:hanging="360"/>
      </w:pPr>
      <w:rPr>
        <w:rFonts w:ascii="Symbol" w:hAnsi="Symbol" w:hint="default"/>
      </w:rPr>
    </w:lvl>
    <w:lvl w:ilvl="1" w:tplc="08130003" w:tentative="1">
      <w:start w:val="1"/>
      <w:numFmt w:val="bullet"/>
      <w:lvlText w:val="o"/>
      <w:lvlJc w:val="left"/>
      <w:pPr>
        <w:ind w:left="1068" w:hanging="360"/>
      </w:pPr>
      <w:rPr>
        <w:rFonts w:ascii="Courier New" w:hAnsi="Courier New" w:cs="Courier New" w:hint="default"/>
      </w:rPr>
    </w:lvl>
    <w:lvl w:ilvl="2" w:tplc="08130005" w:tentative="1">
      <w:start w:val="1"/>
      <w:numFmt w:val="bullet"/>
      <w:lvlText w:val=""/>
      <w:lvlJc w:val="left"/>
      <w:pPr>
        <w:ind w:left="1788" w:hanging="360"/>
      </w:pPr>
      <w:rPr>
        <w:rFonts w:ascii="Wingdings" w:hAnsi="Wingdings" w:hint="default"/>
      </w:rPr>
    </w:lvl>
    <w:lvl w:ilvl="3" w:tplc="08130001" w:tentative="1">
      <w:start w:val="1"/>
      <w:numFmt w:val="bullet"/>
      <w:lvlText w:val=""/>
      <w:lvlJc w:val="left"/>
      <w:pPr>
        <w:ind w:left="2508" w:hanging="360"/>
      </w:pPr>
      <w:rPr>
        <w:rFonts w:ascii="Symbol" w:hAnsi="Symbol" w:hint="default"/>
      </w:rPr>
    </w:lvl>
    <w:lvl w:ilvl="4" w:tplc="08130003" w:tentative="1">
      <w:start w:val="1"/>
      <w:numFmt w:val="bullet"/>
      <w:lvlText w:val="o"/>
      <w:lvlJc w:val="left"/>
      <w:pPr>
        <w:ind w:left="3228" w:hanging="360"/>
      </w:pPr>
      <w:rPr>
        <w:rFonts w:ascii="Courier New" w:hAnsi="Courier New" w:cs="Courier New" w:hint="default"/>
      </w:rPr>
    </w:lvl>
    <w:lvl w:ilvl="5" w:tplc="08130005" w:tentative="1">
      <w:start w:val="1"/>
      <w:numFmt w:val="bullet"/>
      <w:lvlText w:val=""/>
      <w:lvlJc w:val="left"/>
      <w:pPr>
        <w:ind w:left="3948" w:hanging="360"/>
      </w:pPr>
      <w:rPr>
        <w:rFonts w:ascii="Wingdings" w:hAnsi="Wingdings" w:hint="default"/>
      </w:rPr>
    </w:lvl>
    <w:lvl w:ilvl="6" w:tplc="08130001" w:tentative="1">
      <w:start w:val="1"/>
      <w:numFmt w:val="bullet"/>
      <w:lvlText w:val=""/>
      <w:lvlJc w:val="left"/>
      <w:pPr>
        <w:ind w:left="4668" w:hanging="360"/>
      </w:pPr>
      <w:rPr>
        <w:rFonts w:ascii="Symbol" w:hAnsi="Symbol" w:hint="default"/>
      </w:rPr>
    </w:lvl>
    <w:lvl w:ilvl="7" w:tplc="08130003" w:tentative="1">
      <w:start w:val="1"/>
      <w:numFmt w:val="bullet"/>
      <w:lvlText w:val="o"/>
      <w:lvlJc w:val="left"/>
      <w:pPr>
        <w:ind w:left="5388" w:hanging="360"/>
      </w:pPr>
      <w:rPr>
        <w:rFonts w:ascii="Courier New" w:hAnsi="Courier New" w:cs="Courier New" w:hint="default"/>
      </w:rPr>
    </w:lvl>
    <w:lvl w:ilvl="8" w:tplc="08130005" w:tentative="1">
      <w:start w:val="1"/>
      <w:numFmt w:val="bullet"/>
      <w:lvlText w:val=""/>
      <w:lvlJc w:val="left"/>
      <w:pPr>
        <w:ind w:left="6108" w:hanging="360"/>
      </w:pPr>
      <w:rPr>
        <w:rFonts w:ascii="Wingdings" w:hAnsi="Wingdings" w:hint="default"/>
      </w:rPr>
    </w:lvl>
  </w:abstractNum>
  <w:abstractNum w:abstractNumId="12" w15:restartNumberingAfterBreak="0">
    <w:nsid w:val="2A263E01"/>
    <w:multiLevelType w:val="hybridMultilevel"/>
    <w:tmpl w:val="BB9CD98A"/>
    <w:lvl w:ilvl="0" w:tplc="08130001">
      <w:start w:val="1"/>
      <w:numFmt w:val="bullet"/>
      <w:lvlText w:val=""/>
      <w:lvlJc w:val="left"/>
      <w:pPr>
        <w:ind w:left="767" w:hanging="360"/>
      </w:pPr>
      <w:rPr>
        <w:rFonts w:ascii="Symbol" w:hAnsi="Symbol" w:hint="default"/>
      </w:rPr>
    </w:lvl>
    <w:lvl w:ilvl="1" w:tplc="08130003" w:tentative="1">
      <w:start w:val="1"/>
      <w:numFmt w:val="bullet"/>
      <w:lvlText w:val="o"/>
      <w:lvlJc w:val="left"/>
      <w:pPr>
        <w:ind w:left="1487" w:hanging="360"/>
      </w:pPr>
      <w:rPr>
        <w:rFonts w:ascii="Courier New" w:hAnsi="Courier New" w:cs="Courier New" w:hint="default"/>
      </w:rPr>
    </w:lvl>
    <w:lvl w:ilvl="2" w:tplc="08130005" w:tentative="1">
      <w:start w:val="1"/>
      <w:numFmt w:val="bullet"/>
      <w:lvlText w:val=""/>
      <w:lvlJc w:val="left"/>
      <w:pPr>
        <w:ind w:left="2207" w:hanging="360"/>
      </w:pPr>
      <w:rPr>
        <w:rFonts w:ascii="Wingdings" w:hAnsi="Wingdings" w:hint="default"/>
      </w:rPr>
    </w:lvl>
    <w:lvl w:ilvl="3" w:tplc="08130001" w:tentative="1">
      <w:start w:val="1"/>
      <w:numFmt w:val="bullet"/>
      <w:lvlText w:val=""/>
      <w:lvlJc w:val="left"/>
      <w:pPr>
        <w:ind w:left="2927" w:hanging="360"/>
      </w:pPr>
      <w:rPr>
        <w:rFonts w:ascii="Symbol" w:hAnsi="Symbol" w:hint="default"/>
      </w:rPr>
    </w:lvl>
    <w:lvl w:ilvl="4" w:tplc="08130003" w:tentative="1">
      <w:start w:val="1"/>
      <w:numFmt w:val="bullet"/>
      <w:lvlText w:val="o"/>
      <w:lvlJc w:val="left"/>
      <w:pPr>
        <w:ind w:left="3647" w:hanging="360"/>
      </w:pPr>
      <w:rPr>
        <w:rFonts w:ascii="Courier New" w:hAnsi="Courier New" w:cs="Courier New" w:hint="default"/>
      </w:rPr>
    </w:lvl>
    <w:lvl w:ilvl="5" w:tplc="08130005" w:tentative="1">
      <w:start w:val="1"/>
      <w:numFmt w:val="bullet"/>
      <w:lvlText w:val=""/>
      <w:lvlJc w:val="left"/>
      <w:pPr>
        <w:ind w:left="4367" w:hanging="360"/>
      </w:pPr>
      <w:rPr>
        <w:rFonts w:ascii="Wingdings" w:hAnsi="Wingdings" w:hint="default"/>
      </w:rPr>
    </w:lvl>
    <w:lvl w:ilvl="6" w:tplc="08130001" w:tentative="1">
      <w:start w:val="1"/>
      <w:numFmt w:val="bullet"/>
      <w:lvlText w:val=""/>
      <w:lvlJc w:val="left"/>
      <w:pPr>
        <w:ind w:left="5087" w:hanging="360"/>
      </w:pPr>
      <w:rPr>
        <w:rFonts w:ascii="Symbol" w:hAnsi="Symbol" w:hint="default"/>
      </w:rPr>
    </w:lvl>
    <w:lvl w:ilvl="7" w:tplc="08130003" w:tentative="1">
      <w:start w:val="1"/>
      <w:numFmt w:val="bullet"/>
      <w:lvlText w:val="o"/>
      <w:lvlJc w:val="left"/>
      <w:pPr>
        <w:ind w:left="5807" w:hanging="360"/>
      </w:pPr>
      <w:rPr>
        <w:rFonts w:ascii="Courier New" w:hAnsi="Courier New" w:cs="Courier New" w:hint="default"/>
      </w:rPr>
    </w:lvl>
    <w:lvl w:ilvl="8" w:tplc="08130005" w:tentative="1">
      <w:start w:val="1"/>
      <w:numFmt w:val="bullet"/>
      <w:lvlText w:val=""/>
      <w:lvlJc w:val="left"/>
      <w:pPr>
        <w:ind w:left="6527" w:hanging="360"/>
      </w:pPr>
      <w:rPr>
        <w:rFonts w:ascii="Wingdings" w:hAnsi="Wingdings" w:hint="default"/>
      </w:rPr>
    </w:lvl>
  </w:abstractNum>
  <w:abstractNum w:abstractNumId="13" w15:restartNumberingAfterBreak="0">
    <w:nsid w:val="2D3D272E"/>
    <w:multiLevelType w:val="hybridMultilevel"/>
    <w:tmpl w:val="B9B28890"/>
    <w:lvl w:ilvl="0" w:tplc="FFFFFFFF">
      <w:start w:val="1"/>
      <w:numFmt w:val="bullet"/>
      <w:lvlText w:val=""/>
      <w:lvlJc w:val="left"/>
      <w:pPr>
        <w:ind w:left="1428" w:hanging="360"/>
      </w:pPr>
      <w:rPr>
        <w:rFonts w:ascii="Symbol" w:hAnsi="Symbol" w:hint="default"/>
      </w:rPr>
    </w:lvl>
    <w:lvl w:ilvl="1" w:tplc="08130003" w:tentative="1">
      <w:start w:val="1"/>
      <w:numFmt w:val="bullet"/>
      <w:lvlText w:val="o"/>
      <w:lvlJc w:val="left"/>
      <w:pPr>
        <w:ind w:left="1068" w:hanging="360"/>
      </w:pPr>
      <w:rPr>
        <w:rFonts w:ascii="Courier New" w:hAnsi="Courier New" w:cs="Courier New" w:hint="default"/>
      </w:rPr>
    </w:lvl>
    <w:lvl w:ilvl="2" w:tplc="08130005" w:tentative="1">
      <w:start w:val="1"/>
      <w:numFmt w:val="bullet"/>
      <w:lvlText w:val=""/>
      <w:lvlJc w:val="left"/>
      <w:pPr>
        <w:ind w:left="1788" w:hanging="360"/>
      </w:pPr>
      <w:rPr>
        <w:rFonts w:ascii="Wingdings" w:hAnsi="Wingdings" w:hint="default"/>
      </w:rPr>
    </w:lvl>
    <w:lvl w:ilvl="3" w:tplc="08130001" w:tentative="1">
      <w:start w:val="1"/>
      <w:numFmt w:val="bullet"/>
      <w:lvlText w:val=""/>
      <w:lvlJc w:val="left"/>
      <w:pPr>
        <w:ind w:left="2508" w:hanging="360"/>
      </w:pPr>
      <w:rPr>
        <w:rFonts w:ascii="Symbol" w:hAnsi="Symbol" w:hint="default"/>
      </w:rPr>
    </w:lvl>
    <w:lvl w:ilvl="4" w:tplc="08130003" w:tentative="1">
      <w:start w:val="1"/>
      <w:numFmt w:val="bullet"/>
      <w:lvlText w:val="o"/>
      <w:lvlJc w:val="left"/>
      <w:pPr>
        <w:ind w:left="3228" w:hanging="360"/>
      </w:pPr>
      <w:rPr>
        <w:rFonts w:ascii="Courier New" w:hAnsi="Courier New" w:cs="Courier New" w:hint="default"/>
      </w:rPr>
    </w:lvl>
    <w:lvl w:ilvl="5" w:tplc="08130005" w:tentative="1">
      <w:start w:val="1"/>
      <w:numFmt w:val="bullet"/>
      <w:lvlText w:val=""/>
      <w:lvlJc w:val="left"/>
      <w:pPr>
        <w:ind w:left="3948" w:hanging="360"/>
      </w:pPr>
      <w:rPr>
        <w:rFonts w:ascii="Wingdings" w:hAnsi="Wingdings" w:hint="default"/>
      </w:rPr>
    </w:lvl>
    <w:lvl w:ilvl="6" w:tplc="08130001" w:tentative="1">
      <w:start w:val="1"/>
      <w:numFmt w:val="bullet"/>
      <w:lvlText w:val=""/>
      <w:lvlJc w:val="left"/>
      <w:pPr>
        <w:ind w:left="4668" w:hanging="360"/>
      </w:pPr>
      <w:rPr>
        <w:rFonts w:ascii="Symbol" w:hAnsi="Symbol" w:hint="default"/>
      </w:rPr>
    </w:lvl>
    <w:lvl w:ilvl="7" w:tplc="08130003" w:tentative="1">
      <w:start w:val="1"/>
      <w:numFmt w:val="bullet"/>
      <w:lvlText w:val="o"/>
      <w:lvlJc w:val="left"/>
      <w:pPr>
        <w:ind w:left="5388" w:hanging="360"/>
      </w:pPr>
      <w:rPr>
        <w:rFonts w:ascii="Courier New" w:hAnsi="Courier New" w:cs="Courier New" w:hint="default"/>
      </w:rPr>
    </w:lvl>
    <w:lvl w:ilvl="8" w:tplc="08130005" w:tentative="1">
      <w:start w:val="1"/>
      <w:numFmt w:val="bullet"/>
      <w:lvlText w:val=""/>
      <w:lvlJc w:val="left"/>
      <w:pPr>
        <w:ind w:left="6108" w:hanging="360"/>
      </w:pPr>
      <w:rPr>
        <w:rFonts w:ascii="Wingdings" w:hAnsi="Wingdings" w:hint="default"/>
      </w:rPr>
    </w:lvl>
  </w:abstractNum>
  <w:abstractNum w:abstractNumId="14" w15:restartNumberingAfterBreak="0">
    <w:nsid w:val="354308B8"/>
    <w:multiLevelType w:val="multilevel"/>
    <w:tmpl w:val="08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945D561"/>
    <w:multiLevelType w:val="hybridMultilevel"/>
    <w:tmpl w:val="77743A9A"/>
    <w:lvl w:ilvl="0" w:tplc="AC42DA62">
      <w:start w:val="2"/>
      <w:numFmt w:val="decimal"/>
      <w:lvlText w:val="%1."/>
      <w:lvlJc w:val="left"/>
      <w:pPr>
        <w:ind w:left="720" w:hanging="360"/>
      </w:pPr>
    </w:lvl>
    <w:lvl w:ilvl="1" w:tplc="5D501C60">
      <w:start w:val="1"/>
      <w:numFmt w:val="lowerLetter"/>
      <w:lvlText w:val="%2."/>
      <w:lvlJc w:val="left"/>
      <w:pPr>
        <w:ind w:left="1440" w:hanging="360"/>
      </w:pPr>
    </w:lvl>
    <w:lvl w:ilvl="2" w:tplc="F6722D90">
      <w:start w:val="1"/>
      <w:numFmt w:val="lowerRoman"/>
      <w:lvlText w:val="%3."/>
      <w:lvlJc w:val="right"/>
      <w:pPr>
        <w:ind w:left="2160" w:hanging="180"/>
      </w:pPr>
    </w:lvl>
    <w:lvl w:ilvl="3" w:tplc="5E1A7C9E">
      <w:start w:val="1"/>
      <w:numFmt w:val="decimal"/>
      <w:lvlText w:val="%4."/>
      <w:lvlJc w:val="left"/>
      <w:pPr>
        <w:ind w:left="2880" w:hanging="360"/>
      </w:pPr>
    </w:lvl>
    <w:lvl w:ilvl="4" w:tplc="579E9CCE">
      <w:start w:val="1"/>
      <w:numFmt w:val="lowerLetter"/>
      <w:lvlText w:val="%5."/>
      <w:lvlJc w:val="left"/>
      <w:pPr>
        <w:ind w:left="3600" w:hanging="360"/>
      </w:pPr>
    </w:lvl>
    <w:lvl w:ilvl="5" w:tplc="14AC77B0">
      <w:start w:val="1"/>
      <w:numFmt w:val="lowerRoman"/>
      <w:lvlText w:val="%6."/>
      <w:lvlJc w:val="right"/>
      <w:pPr>
        <w:ind w:left="4320" w:hanging="180"/>
      </w:pPr>
    </w:lvl>
    <w:lvl w:ilvl="6" w:tplc="3CDC2962">
      <w:start w:val="1"/>
      <w:numFmt w:val="decimal"/>
      <w:lvlText w:val="%7."/>
      <w:lvlJc w:val="left"/>
      <w:pPr>
        <w:ind w:left="5040" w:hanging="360"/>
      </w:pPr>
    </w:lvl>
    <w:lvl w:ilvl="7" w:tplc="1E061F6C">
      <w:start w:val="1"/>
      <w:numFmt w:val="lowerLetter"/>
      <w:lvlText w:val="%8."/>
      <w:lvlJc w:val="left"/>
      <w:pPr>
        <w:ind w:left="5760" w:hanging="360"/>
      </w:pPr>
    </w:lvl>
    <w:lvl w:ilvl="8" w:tplc="F288E98C">
      <w:start w:val="1"/>
      <w:numFmt w:val="lowerRoman"/>
      <w:lvlText w:val="%9."/>
      <w:lvlJc w:val="right"/>
      <w:pPr>
        <w:ind w:left="6480" w:hanging="180"/>
      </w:pPr>
    </w:lvl>
  </w:abstractNum>
  <w:abstractNum w:abstractNumId="16" w15:restartNumberingAfterBreak="0">
    <w:nsid w:val="40791DEC"/>
    <w:multiLevelType w:val="hybridMultilevel"/>
    <w:tmpl w:val="3AA8AE4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4668400E"/>
    <w:multiLevelType w:val="hybridMultilevel"/>
    <w:tmpl w:val="00E0CB12"/>
    <w:lvl w:ilvl="0" w:tplc="FFFFFFFF">
      <w:start w:val="1"/>
      <w:numFmt w:val="decimal"/>
      <w:lvlText w:val="%1."/>
      <w:lvlJc w:val="left"/>
      <w:pPr>
        <w:ind w:left="720" w:hanging="360"/>
      </w:pPr>
      <w:rPr>
        <w:rFonts w:hint="default"/>
        <w:color w:val="auto"/>
      </w:rPr>
    </w:lvl>
    <w:lvl w:ilvl="1" w:tplc="FFFFFFFF">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960371D"/>
    <w:multiLevelType w:val="hybridMultilevel"/>
    <w:tmpl w:val="7E04F7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D0F0557"/>
    <w:multiLevelType w:val="hybridMultilevel"/>
    <w:tmpl w:val="190C59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2BB2980"/>
    <w:multiLevelType w:val="hybridMultilevel"/>
    <w:tmpl w:val="05AC0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5D518E4"/>
    <w:multiLevelType w:val="hybridMultilevel"/>
    <w:tmpl w:val="86BE89CA"/>
    <w:lvl w:ilvl="0" w:tplc="FFFFFFFF">
      <w:start w:val="1"/>
      <w:numFmt w:val="decimal"/>
      <w:lvlText w:val="%1."/>
      <w:lvlJc w:val="left"/>
      <w:pPr>
        <w:ind w:left="720" w:hanging="360"/>
      </w:pPr>
      <w:rPr>
        <w:rFonts w:hint="default"/>
        <w:color w:val="auto"/>
      </w:rPr>
    </w:lvl>
    <w:lvl w:ilvl="1" w:tplc="FFFFFFFF">
      <w:start w:val="1"/>
      <w:numFmt w:val="bullet"/>
      <w:lvlText w:val=""/>
      <w:lvlJc w:val="left"/>
      <w:pPr>
        <w:ind w:left="1440" w:hanging="360"/>
      </w:pPr>
      <w:rPr>
        <w:rFonts w:ascii="Symbol" w:hAnsi="Symbol" w:hint="default"/>
        <w:color w:val="auto"/>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9D70F9"/>
    <w:multiLevelType w:val="hybridMultilevel"/>
    <w:tmpl w:val="CDCCAD5C"/>
    <w:lvl w:ilvl="0" w:tplc="2638AE64">
      <w:start w:val="1"/>
      <w:numFmt w:val="decimal"/>
      <w:lvlText w:val="%1."/>
      <w:lvlJc w:val="left"/>
      <w:pPr>
        <w:ind w:left="720" w:hanging="360"/>
      </w:pPr>
      <w:rPr>
        <w:b w:val="0"/>
        <w:bCs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58F86FBE"/>
    <w:multiLevelType w:val="hybridMultilevel"/>
    <w:tmpl w:val="841EEB4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5D68317B"/>
    <w:multiLevelType w:val="hybridMultilevel"/>
    <w:tmpl w:val="DCF067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E924724"/>
    <w:multiLevelType w:val="hybridMultilevel"/>
    <w:tmpl w:val="F19C96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8C87F7B"/>
    <w:multiLevelType w:val="hybridMultilevel"/>
    <w:tmpl w:val="ABB602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2527F43"/>
    <w:multiLevelType w:val="hybridMultilevel"/>
    <w:tmpl w:val="0F56D5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728534B0"/>
    <w:multiLevelType w:val="hybridMultilevel"/>
    <w:tmpl w:val="A2F656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2A75014"/>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156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6377C96"/>
    <w:multiLevelType w:val="hybridMultilevel"/>
    <w:tmpl w:val="A36AAF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74B38D2"/>
    <w:multiLevelType w:val="hybridMultilevel"/>
    <w:tmpl w:val="907ECB9C"/>
    <w:lvl w:ilvl="0" w:tplc="969669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111DA6"/>
    <w:multiLevelType w:val="hybridMultilevel"/>
    <w:tmpl w:val="1BE6CF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2171126">
    <w:abstractNumId w:val="5"/>
  </w:num>
  <w:num w:numId="2" w16cid:durableId="1683898619">
    <w:abstractNumId w:val="15"/>
  </w:num>
  <w:num w:numId="3" w16cid:durableId="1177228437">
    <w:abstractNumId w:val="29"/>
  </w:num>
  <w:num w:numId="4" w16cid:durableId="81225582">
    <w:abstractNumId w:val="10"/>
  </w:num>
  <w:num w:numId="5" w16cid:durableId="1046178327">
    <w:abstractNumId w:val="16"/>
  </w:num>
  <w:num w:numId="6" w16cid:durableId="1065296081">
    <w:abstractNumId w:val="17"/>
  </w:num>
  <w:num w:numId="7" w16cid:durableId="213470219">
    <w:abstractNumId w:val="1"/>
  </w:num>
  <w:num w:numId="8" w16cid:durableId="272327739">
    <w:abstractNumId w:val="25"/>
  </w:num>
  <w:num w:numId="9" w16cid:durableId="1086654846">
    <w:abstractNumId w:val="4"/>
  </w:num>
  <w:num w:numId="10" w16cid:durableId="756243903">
    <w:abstractNumId w:val="8"/>
  </w:num>
  <w:num w:numId="11" w16cid:durableId="1957103776">
    <w:abstractNumId w:val="11"/>
  </w:num>
  <w:num w:numId="12" w16cid:durableId="974914251">
    <w:abstractNumId w:val="13"/>
  </w:num>
  <w:num w:numId="13" w16cid:durableId="1208757957">
    <w:abstractNumId w:val="3"/>
  </w:num>
  <w:num w:numId="14" w16cid:durableId="978849505">
    <w:abstractNumId w:val="2"/>
  </w:num>
  <w:num w:numId="15" w16cid:durableId="342778575">
    <w:abstractNumId w:val="26"/>
  </w:num>
  <w:num w:numId="16" w16cid:durableId="1619682612">
    <w:abstractNumId w:val="20"/>
  </w:num>
  <w:num w:numId="17" w16cid:durableId="962728686">
    <w:abstractNumId w:val="24"/>
  </w:num>
  <w:num w:numId="18" w16cid:durableId="456223932">
    <w:abstractNumId w:val="18"/>
  </w:num>
  <w:num w:numId="19" w16cid:durableId="1301568354">
    <w:abstractNumId w:val="30"/>
  </w:num>
  <w:num w:numId="20" w16cid:durableId="700591564">
    <w:abstractNumId w:val="21"/>
  </w:num>
  <w:num w:numId="21" w16cid:durableId="298462957">
    <w:abstractNumId w:val="6"/>
  </w:num>
  <w:num w:numId="22" w16cid:durableId="103962220">
    <w:abstractNumId w:val="7"/>
  </w:num>
  <w:num w:numId="23" w16cid:durableId="94834850">
    <w:abstractNumId w:val="28"/>
  </w:num>
  <w:num w:numId="24" w16cid:durableId="1441946094">
    <w:abstractNumId w:val="19"/>
  </w:num>
  <w:num w:numId="25" w16cid:durableId="710618667">
    <w:abstractNumId w:val="22"/>
  </w:num>
  <w:num w:numId="26" w16cid:durableId="850727769">
    <w:abstractNumId w:val="14"/>
  </w:num>
  <w:num w:numId="27" w16cid:durableId="1539776514">
    <w:abstractNumId w:val="12"/>
  </w:num>
  <w:num w:numId="28" w16cid:durableId="115569076">
    <w:abstractNumId w:val="9"/>
  </w:num>
  <w:num w:numId="29" w16cid:durableId="1224561504">
    <w:abstractNumId w:val="23"/>
  </w:num>
  <w:num w:numId="30" w16cid:durableId="1589117661">
    <w:abstractNumId w:val="32"/>
  </w:num>
  <w:num w:numId="31" w16cid:durableId="224335962">
    <w:abstractNumId w:val="27"/>
  </w:num>
  <w:num w:numId="32" w16cid:durableId="954219371">
    <w:abstractNumId w:val="0"/>
  </w:num>
  <w:num w:numId="33" w16cid:durableId="1661496859">
    <w:abstractNumId w:val="3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displayBackgroundShape/>
  <w:proofState w:spelling="clean" w:grammar="clean"/>
  <w:attachedTemplate r:id="rId1"/>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C4"/>
    <w:rsid w:val="00000143"/>
    <w:rsid w:val="00000F2C"/>
    <w:rsid w:val="0000132F"/>
    <w:rsid w:val="000015D9"/>
    <w:rsid w:val="00001A02"/>
    <w:rsid w:val="00001B31"/>
    <w:rsid w:val="00001FC2"/>
    <w:rsid w:val="0000212A"/>
    <w:rsid w:val="000025B5"/>
    <w:rsid w:val="000025E6"/>
    <w:rsid w:val="0000325C"/>
    <w:rsid w:val="00003579"/>
    <w:rsid w:val="000039DC"/>
    <w:rsid w:val="00003A22"/>
    <w:rsid w:val="0000432F"/>
    <w:rsid w:val="00004A6C"/>
    <w:rsid w:val="000056BD"/>
    <w:rsid w:val="0000638C"/>
    <w:rsid w:val="00006A87"/>
    <w:rsid w:val="000074A5"/>
    <w:rsid w:val="000075D8"/>
    <w:rsid w:val="00010066"/>
    <w:rsid w:val="0001056C"/>
    <w:rsid w:val="000108E3"/>
    <w:rsid w:val="00011A3A"/>
    <w:rsid w:val="00013589"/>
    <w:rsid w:val="00014423"/>
    <w:rsid w:val="00014777"/>
    <w:rsid w:val="00014782"/>
    <w:rsid w:val="00014933"/>
    <w:rsid w:val="00014B0A"/>
    <w:rsid w:val="000151F4"/>
    <w:rsid w:val="000152A6"/>
    <w:rsid w:val="00016716"/>
    <w:rsid w:val="00016758"/>
    <w:rsid w:val="000172AA"/>
    <w:rsid w:val="00017420"/>
    <w:rsid w:val="000209E1"/>
    <w:rsid w:val="00020E78"/>
    <w:rsid w:val="0002154A"/>
    <w:rsid w:val="000218B4"/>
    <w:rsid w:val="00022C31"/>
    <w:rsid w:val="00022DE0"/>
    <w:rsid w:val="00022F86"/>
    <w:rsid w:val="0002360B"/>
    <w:rsid w:val="00024A7A"/>
    <w:rsid w:val="00024DBD"/>
    <w:rsid w:val="00025073"/>
    <w:rsid w:val="0002516F"/>
    <w:rsid w:val="00025AC6"/>
    <w:rsid w:val="00025DB9"/>
    <w:rsid w:val="0002646B"/>
    <w:rsid w:val="00026A98"/>
    <w:rsid w:val="00027BCC"/>
    <w:rsid w:val="000302B5"/>
    <w:rsid w:val="000306D1"/>
    <w:rsid w:val="00030CDD"/>
    <w:rsid w:val="000313C0"/>
    <w:rsid w:val="000322DE"/>
    <w:rsid w:val="00032C6A"/>
    <w:rsid w:val="00032F1C"/>
    <w:rsid w:val="00034631"/>
    <w:rsid w:val="00034673"/>
    <w:rsid w:val="000358CA"/>
    <w:rsid w:val="0003596F"/>
    <w:rsid w:val="0003691B"/>
    <w:rsid w:val="000371D4"/>
    <w:rsid w:val="000375F1"/>
    <w:rsid w:val="00037616"/>
    <w:rsid w:val="0004130B"/>
    <w:rsid w:val="000414DF"/>
    <w:rsid w:val="00041A0D"/>
    <w:rsid w:val="00041B31"/>
    <w:rsid w:val="00041D2A"/>
    <w:rsid w:val="000424F4"/>
    <w:rsid w:val="000427D9"/>
    <w:rsid w:val="00042813"/>
    <w:rsid w:val="0004318A"/>
    <w:rsid w:val="000438EE"/>
    <w:rsid w:val="00046982"/>
    <w:rsid w:val="00046C5B"/>
    <w:rsid w:val="00047858"/>
    <w:rsid w:val="000478EA"/>
    <w:rsid w:val="00050076"/>
    <w:rsid w:val="000504CE"/>
    <w:rsid w:val="00050E25"/>
    <w:rsid w:val="000518C0"/>
    <w:rsid w:val="00051A42"/>
    <w:rsid w:val="000520EE"/>
    <w:rsid w:val="000523D7"/>
    <w:rsid w:val="00052690"/>
    <w:rsid w:val="00052819"/>
    <w:rsid w:val="0005443E"/>
    <w:rsid w:val="00054784"/>
    <w:rsid w:val="00054EC0"/>
    <w:rsid w:val="00055315"/>
    <w:rsid w:val="00055E00"/>
    <w:rsid w:val="00056677"/>
    <w:rsid w:val="000568C2"/>
    <w:rsid w:val="0005706B"/>
    <w:rsid w:val="0005709D"/>
    <w:rsid w:val="00057477"/>
    <w:rsid w:val="000607C1"/>
    <w:rsid w:val="00061583"/>
    <w:rsid w:val="0006177F"/>
    <w:rsid w:val="00061FDA"/>
    <w:rsid w:val="000628D9"/>
    <w:rsid w:val="00062BBD"/>
    <w:rsid w:val="00063617"/>
    <w:rsid w:val="00064011"/>
    <w:rsid w:val="000658A4"/>
    <w:rsid w:val="00067E9A"/>
    <w:rsid w:val="00071042"/>
    <w:rsid w:val="00071333"/>
    <w:rsid w:val="00071E81"/>
    <w:rsid w:val="0007335B"/>
    <w:rsid w:val="000734C7"/>
    <w:rsid w:val="00073B85"/>
    <w:rsid w:val="00073DEF"/>
    <w:rsid w:val="0007453E"/>
    <w:rsid w:val="00075AA9"/>
    <w:rsid w:val="00075F07"/>
    <w:rsid w:val="000767EF"/>
    <w:rsid w:val="00076A70"/>
    <w:rsid w:val="0007724D"/>
    <w:rsid w:val="00077712"/>
    <w:rsid w:val="0007786E"/>
    <w:rsid w:val="000778AB"/>
    <w:rsid w:val="00077D77"/>
    <w:rsid w:val="00080023"/>
    <w:rsid w:val="00080B4C"/>
    <w:rsid w:val="00081013"/>
    <w:rsid w:val="00081DED"/>
    <w:rsid w:val="000820EA"/>
    <w:rsid w:val="00082322"/>
    <w:rsid w:val="00082B57"/>
    <w:rsid w:val="00082D1E"/>
    <w:rsid w:val="00082EA1"/>
    <w:rsid w:val="00083354"/>
    <w:rsid w:val="000834EF"/>
    <w:rsid w:val="000854AC"/>
    <w:rsid w:val="000864AD"/>
    <w:rsid w:val="00086A05"/>
    <w:rsid w:val="00086B68"/>
    <w:rsid w:val="000902AC"/>
    <w:rsid w:val="000911DD"/>
    <w:rsid w:val="000920D0"/>
    <w:rsid w:val="0009247A"/>
    <w:rsid w:val="0009254A"/>
    <w:rsid w:val="000936FB"/>
    <w:rsid w:val="000947B4"/>
    <w:rsid w:val="000949C1"/>
    <w:rsid w:val="00094E86"/>
    <w:rsid w:val="00095623"/>
    <w:rsid w:val="00095FB3"/>
    <w:rsid w:val="000964A6"/>
    <w:rsid w:val="00096CFD"/>
    <w:rsid w:val="000A02F6"/>
    <w:rsid w:val="000A1DBF"/>
    <w:rsid w:val="000A2458"/>
    <w:rsid w:val="000A26B0"/>
    <w:rsid w:val="000A3463"/>
    <w:rsid w:val="000A392E"/>
    <w:rsid w:val="000A4092"/>
    <w:rsid w:val="000A41A8"/>
    <w:rsid w:val="000A4B42"/>
    <w:rsid w:val="000A4E6A"/>
    <w:rsid w:val="000A5134"/>
    <w:rsid w:val="000A5306"/>
    <w:rsid w:val="000A5FD3"/>
    <w:rsid w:val="000A6100"/>
    <w:rsid w:val="000A6AD8"/>
    <w:rsid w:val="000A71F8"/>
    <w:rsid w:val="000B020B"/>
    <w:rsid w:val="000B02BB"/>
    <w:rsid w:val="000B0D7A"/>
    <w:rsid w:val="000B145C"/>
    <w:rsid w:val="000B1894"/>
    <w:rsid w:val="000B1F67"/>
    <w:rsid w:val="000B1FA0"/>
    <w:rsid w:val="000B208D"/>
    <w:rsid w:val="000B23D8"/>
    <w:rsid w:val="000B45B4"/>
    <w:rsid w:val="000B47ED"/>
    <w:rsid w:val="000B4C8A"/>
    <w:rsid w:val="000B502E"/>
    <w:rsid w:val="000B509A"/>
    <w:rsid w:val="000B5624"/>
    <w:rsid w:val="000B5667"/>
    <w:rsid w:val="000B5C2A"/>
    <w:rsid w:val="000B6DA1"/>
    <w:rsid w:val="000B7ADF"/>
    <w:rsid w:val="000C010C"/>
    <w:rsid w:val="000C0EF5"/>
    <w:rsid w:val="000C2EB5"/>
    <w:rsid w:val="000C2FBA"/>
    <w:rsid w:val="000C3B64"/>
    <w:rsid w:val="000C3B75"/>
    <w:rsid w:val="000C40AE"/>
    <w:rsid w:val="000C4397"/>
    <w:rsid w:val="000C64D1"/>
    <w:rsid w:val="000C66E3"/>
    <w:rsid w:val="000C6789"/>
    <w:rsid w:val="000C69F3"/>
    <w:rsid w:val="000C6F7A"/>
    <w:rsid w:val="000C741A"/>
    <w:rsid w:val="000C7F54"/>
    <w:rsid w:val="000D09BE"/>
    <w:rsid w:val="000D113F"/>
    <w:rsid w:val="000D125F"/>
    <w:rsid w:val="000D1920"/>
    <w:rsid w:val="000D1C26"/>
    <w:rsid w:val="000D1E9D"/>
    <w:rsid w:val="000D2385"/>
    <w:rsid w:val="000D2476"/>
    <w:rsid w:val="000D2604"/>
    <w:rsid w:val="000D2721"/>
    <w:rsid w:val="000D2C23"/>
    <w:rsid w:val="000D2F33"/>
    <w:rsid w:val="000D395C"/>
    <w:rsid w:val="000D4395"/>
    <w:rsid w:val="000D4D3C"/>
    <w:rsid w:val="000D4DC0"/>
    <w:rsid w:val="000D551D"/>
    <w:rsid w:val="000D6919"/>
    <w:rsid w:val="000D6997"/>
    <w:rsid w:val="000D70BF"/>
    <w:rsid w:val="000D78AC"/>
    <w:rsid w:val="000D7DF1"/>
    <w:rsid w:val="000D7E35"/>
    <w:rsid w:val="000E065E"/>
    <w:rsid w:val="000E06A7"/>
    <w:rsid w:val="000E1306"/>
    <w:rsid w:val="000E1325"/>
    <w:rsid w:val="000E177F"/>
    <w:rsid w:val="000E1CF9"/>
    <w:rsid w:val="000E1D11"/>
    <w:rsid w:val="000E1FFD"/>
    <w:rsid w:val="000E218A"/>
    <w:rsid w:val="000E2FF7"/>
    <w:rsid w:val="000E3D56"/>
    <w:rsid w:val="000E44D9"/>
    <w:rsid w:val="000E69A7"/>
    <w:rsid w:val="000E784D"/>
    <w:rsid w:val="000E7A52"/>
    <w:rsid w:val="000F059E"/>
    <w:rsid w:val="000F12BF"/>
    <w:rsid w:val="000F1F42"/>
    <w:rsid w:val="000F23C0"/>
    <w:rsid w:val="000F2D2E"/>
    <w:rsid w:val="000F3829"/>
    <w:rsid w:val="000F4436"/>
    <w:rsid w:val="000F5017"/>
    <w:rsid w:val="000F59A3"/>
    <w:rsid w:val="000F704D"/>
    <w:rsid w:val="000F70C1"/>
    <w:rsid w:val="000F73C1"/>
    <w:rsid w:val="000F79EA"/>
    <w:rsid w:val="000F7EAD"/>
    <w:rsid w:val="001008C5"/>
    <w:rsid w:val="00100A9A"/>
    <w:rsid w:val="00101448"/>
    <w:rsid w:val="001014EC"/>
    <w:rsid w:val="00101E69"/>
    <w:rsid w:val="00101FAF"/>
    <w:rsid w:val="001024C9"/>
    <w:rsid w:val="00103B66"/>
    <w:rsid w:val="00103EB3"/>
    <w:rsid w:val="0010438E"/>
    <w:rsid w:val="0010442E"/>
    <w:rsid w:val="001046F5"/>
    <w:rsid w:val="00104E2F"/>
    <w:rsid w:val="001063D9"/>
    <w:rsid w:val="0010679E"/>
    <w:rsid w:val="00106995"/>
    <w:rsid w:val="001076E7"/>
    <w:rsid w:val="0011082C"/>
    <w:rsid w:val="00111595"/>
    <w:rsid w:val="00111609"/>
    <w:rsid w:val="001116CD"/>
    <w:rsid w:val="00111738"/>
    <w:rsid w:val="00112595"/>
    <w:rsid w:val="001128D7"/>
    <w:rsid w:val="00112B40"/>
    <w:rsid w:val="0011304C"/>
    <w:rsid w:val="001132A9"/>
    <w:rsid w:val="001145DA"/>
    <w:rsid w:val="00115ADF"/>
    <w:rsid w:val="001163CD"/>
    <w:rsid w:val="0011739B"/>
    <w:rsid w:val="00120C58"/>
    <w:rsid w:val="001211E0"/>
    <w:rsid w:val="00121F87"/>
    <w:rsid w:val="0012241B"/>
    <w:rsid w:val="001235CB"/>
    <w:rsid w:val="0012380E"/>
    <w:rsid w:val="0012448A"/>
    <w:rsid w:val="0012494D"/>
    <w:rsid w:val="00124C18"/>
    <w:rsid w:val="00125544"/>
    <w:rsid w:val="00126374"/>
    <w:rsid w:val="00126AD9"/>
    <w:rsid w:val="001275BC"/>
    <w:rsid w:val="00127ED4"/>
    <w:rsid w:val="00130228"/>
    <w:rsid w:val="0013161A"/>
    <w:rsid w:val="00131F2F"/>
    <w:rsid w:val="001325D2"/>
    <w:rsid w:val="00132ACF"/>
    <w:rsid w:val="00132CCB"/>
    <w:rsid w:val="001333B9"/>
    <w:rsid w:val="00133E50"/>
    <w:rsid w:val="00134F13"/>
    <w:rsid w:val="00135C50"/>
    <w:rsid w:val="001365D2"/>
    <w:rsid w:val="00137E4F"/>
    <w:rsid w:val="001400ED"/>
    <w:rsid w:val="00140C29"/>
    <w:rsid w:val="0014122E"/>
    <w:rsid w:val="00141233"/>
    <w:rsid w:val="0014134E"/>
    <w:rsid w:val="0014186D"/>
    <w:rsid w:val="001420A1"/>
    <w:rsid w:val="00142201"/>
    <w:rsid w:val="00143940"/>
    <w:rsid w:val="00143C83"/>
    <w:rsid w:val="00143FD3"/>
    <w:rsid w:val="0014414F"/>
    <w:rsid w:val="001447A4"/>
    <w:rsid w:val="00144BBC"/>
    <w:rsid w:val="00145406"/>
    <w:rsid w:val="00145AE0"/>
    <w:rsid w:val="0014610E"/>
    <w:rsid w:val="00146123"/>
    <w:rsid w:val="001467A0"/>
    <w:rsid w:val="0014693B"/>
    <w:rsid w:val="0014693D"/>
    <w:rsid w:val="0014697F"/>
    <w:rsid w:val="00147BC4"/>
    <w:rsid w:val="0015000D"/>
    <w:rsid w:val="00150367"/>
    <w:rsid w:val="001507A9"/>
    <w:rsid w:val="001512B8"/>
    <w:rsid w:val="00151A93"/>
    <w:rsid w:val="00151CCC"/>
    <w:rsid w:val="00151D8D"/>
    <w:rsid w:val="00151E6E"/>
    <w:rsid w:val="0015218D"/>
    <w:rsid w:val="00152CF4"/>
    <w:rsid w:val="00153B65"/>
    <w:rsid w:val="001543DA"/>
    <w:rsid w:val="0015528C"/>
    <w:rsid w:val="00155375"/>
    <w:rsid w:val="001558B0"/>
    <w:rsid w:val="00155CA1"/>
    <w:rsid w:val="00156C41"/>
    <w:rsid w:val="0015701B"/>
    <w:rsid w:val="00157F5A"/>
    <w:rsid w:val="00162781"/>
    <w:rsid w:val="001631E2"/>
    <w:rsid w:val="00163703"/>
    <w:rsid w:val="00163D3B"/>
    <w:rsid w:val="00163D61"/>
    <w:rsid w:val="00163F54"/>
    <w:rsid w:val="001642E4"/>
    <w:rsid w:val="00164422"/>
    <w:rsid w:val="001646FE"/>
    <w:rsid w:val="001647C9"/>
    <w:rsid w:val="00165950"/>
    <w:rsid w:val="00165A42"/>
    <w:rsid w:val="001663CC"/>
    <w:rsid w:val="001663E4"/>
    <w:rsid w:val="00166DF8"/>
    <w:rsid w:val="00166F06"/>
    <w:rsid w:val="00166F2C"/>
    <w:rsid w:val="001676A0"/>
    <w:rsid w:val="00167FBB"/>
    <w:rsid w:val="00170161"/>
    <w:rsid w:val="0017049F"/>
    <w:rsid w:val="00170C3B"/>
    <w:rsid w:val="001727B2"/>
    <w:rsid w:val="00172865"/>
    <w:rsid w:val="001740DF"/>
    <w:rsid w:val="0017417F"/>
    <w:rsid w:val="001744F7"/>
    <w:rsid w:val="00174699"/>
    <w:rsid w:val="0017557E"/>
    <w:rsid w:val="00175B14"/>
    <w:rsid w:val="001771B7"/>
    <w:rsid w:val="0018084F"/>
    <w:rsid w:val="00180C3A"/>
    <w:rsid w:val="00180FE4"/>
    <w:rsid w:val="00181B7F"/>
    <w:rsid w:val="00181E54"/>
    <w:rsid w:val="00182675"/>
    <w:rsid w:val="0018297C"/>
    <w:rsid w:val="00182B06"/>
    <w:rsid w:val="001832D3"/>
    <w:rsid w:val="00183EFC"/>
    <w:rsid w:val="001849EC"/>
    <w:rsid w:val="00184CAB"/>
    <w:rsid w:val="0018574B"/>
    <w:rsid w:val="001869A1"/>
    <w:rsid w:val="00186AFA"/>
    <w:rsid w:val="00186E9A"/>
    <w:rsid w:val="0018722B"/>
    <w:rsid w:val="00187760"/>
    <w:rsid w:val="00187762"/>
    <w:rsid w:val="00187A5A"/>
    <w:rsid w:val="0019013A"/>
    <w:rsid w:val="0019094D"/>
    <w:rsid w:val="0019098F"/>
    <w:rsid w:val="00190E01"/>
    <w:rsid w:val="00192442"/>
    <w:rsid w:val="0019272E"/>
    <w:rsid w:val="00192A5D"/>
    <w:rsid w:val="001934B7"/>
    <w:rsid w:val="00193550"/>
    <w:rsid w:val="00193A4F"/>
    <w:rsid w:val="00193EF6"/>
    <w:rsid w:val="00193F58"/>
    <w:rsid w:val="001947C0"/>
    <w:rsid w:val="00194935"/>
    <w:rsid w:val="001952AD"/>
    <w:rsid w:val="00195AEF"/>
    <w:rsid w:val="00195F4F"/>
    <w:rsid w:val="00196450"/>
    <w:rsid w:val="001973E2"/>
    <w:rsid w:val="001977DE"/>
    <w:rsid w:val="001A2022"/>
    <w:rsid w:val="001A251A"/>
    <w:rsid w:val="001A2D75"/>
    <w:rsid w:val="001A2E37"/>
    <w:rsid w:val="001A3533"/>
    <w:rsid w:val="001A3623"/>
    <w:rsid w:val="001A3633"/>
    <w:rsid w:val="001A4098"/>
    <w:rsid w:val="001A420D"/>
    <w:rsid w:val="001A4712"/>
    <w:rsid w:val="001A60DB"/>
    <w:rsid w:val="001A7DB3"/>
    <w:rsid w:val="001A7F2B"/>
    <w:rsid w:val="001B0472"/>
    <w:rsid w:val="001B0631"/>
    <w:rsid w:val="001B1D0D"/>
    <w:rsid w:val="001B1D4D"/>
    <w:rsid w:val="001B27F7"/>
    <w:rsid w:val="001B2B7F"/>
    <w:rsid w:val="001B3483"/>
    <w:rsid w:val="001B4036"/>
    <w:rsid w:val="001B6C49"/>
    <w:rsid w:val="001B6EF1"/>
    <w:rsid w:val="001B7EC3"/>
    <w:rsid w:val="001C0B02"/>
    <w:rsid w:val="001C0BBD"/>
    <w:rsid w:val="001C0F21"/>
    <w:rsid w:val="001C0FD4"/>
    <w:rsid w:val="001C12BA"/>
    <w:rsid w:val="001C2271"/>
    <w:rsid w:val="001C302C"/>
    <w:rsid w:val="001C44AE"/>
    <w:rsid w:val="001C521E"/>
    <w:rsid w:val="001C55D6"/>
    <w:rsid w:val="001C56AC"/>
    <w:rsid w:val="001C5D3D"/>
    <w:rsid w:val="001C65E4"/>
    <w:rsid w:val="001C6651"/>
    <w:rsid w:val="001C6B71"/>
    <w:rsid w:val="001C773A"/>
    <w:rsid w:val="001D0410"/>
    <w:rsid w:val="001D04CB"/>
    <w:rsid w:val="001D080E"/>
    <w:rsid w:val="001D2220"/>
    <w:rsid w:val="001D2904"/>
    <w:rsid w:val="001D2F0F"/>
    <w:rsid w:val="001D2FE9"/>
    <w:rsid w:val="001D305E"/>
    <w:rsid w:val="001D36A2"/>
    <w:rsid w:val="001D4A33"/>
    <w:rsid w:val="001D576C"/>
    <w:rsid w:val="001D5ADE"/>
    <w:rsid w:val="001D5DCB"/>
    <w:rsid w:val="001D6623"/>
    <w:rsid w:val="001D6A96"/>
    <w:rsid w:val="001D6ADF"/>
    <w:rsid w:val="001D6C3E"/>
    <w:rsid w:val="001D7A85"/>
    <w:rsid w:val="001E0D7F"/>
    <w:rsid w:val="001E1B90"/>
    <w:rsid w:val="001E210A"/>
    <w:rsid w:val="001E31AA"/>
    <w:rsid w:val="001E39B0"/>
    <w:rsid w:val="001E3CDE"/>
    <w:rsid w:val="001E451E"/>
    <w:rsid w:val="001E479D"/>
    <w:rsid w:val="001E48ED"/>
    <w:rsid w:val="001E4DF4"/>
    <w:rsid w:val="001E5B24"/>
    <w:rsid w:val="001E5EDA"/>
    <w:rsid w:val="001E6888"/>
    <w:rsid w:val="001E6BE5"/>
    <w:rsid w:val="001E6F78"/>
    <w:rsid w:val="001F0373"/>
    <w:rsid w:val="001F03E4"/>
    <w:rsid w:val="001F09C3"/>
    <w:rsid w:val="001F169B"/>
    <w:rsid w:val="001F27BC"/>
    <w:rsid w:val="001F2B76"/>
    <w:rsid w:val="001F324B"/>
    <w:rsid w:val="001F3BCA"/>
    <w:rsid w:val="001F4AF2"/>
    <w:rsid w:val="001F70CF"/>
    <w:rsid w:val="001F7CF4"/>
    <w:rsid w:val="00200003"/>
    <w:rsid w:val="0020008B"/>
    <w:rsid w:val="0020070A"/>
    <w:rsid w:val="0020386A"/>
    <w:rsid w:val="00203E3C"/>
    <w:rsid w:val="002043EC"/>
    <w:rsid w:val="00204871"/>
    <w:rsid w:val="0020658B"/>
    <w:rsid w:val="00206AD4"/>
    <w:rsid w:val="00206CD7"/>
    <w:rsid w:val="00207616"/>
    <w:rsid w:val="00207A13"/>
    <w:rsid w:val="002107C0"/>
    <w:rsid w:val="00211518"/>
    <w:rsid w:val="0021258F"/>
    <w:rsid w:val="0021279D"/>
    <w:rsid w:val="002131C0"/>
    <w:rsid w:val="00213925"/>
    <w:rsid w:val="00213CA2"/>
    <w:rsid w:val="00213F57"/>
    <w:rsid w:val="00214084"/>
    <w:rsid w:val="00214EA3"/>
    <w:rsid w:val="0021571C"/>
    <w:rsid w:val="00215EF9"/>
    <w:rsid w:val="00215FF5"/>
    <w:rsid w:val="002177D8"/>
    <w:rsid w:val="00220148"/>
    <w:rsid w:val="002201E3"/>
    <w:rsid w:val="00220778"/>
    <w:rsid w:val="002209E0"/>
    <w:rsid w:val="00221921"/>
    <w:rsid w:val="00221A6E"/>
    <w:rsid w:val="00221A75"/>
    <w:rsid w:val="00222595"/>
    <w:rsid w:val="00223301"/>
    <w:rsid w:val="00224541"/>
    <w:rsid w:val="0022493F"/>
    <w:rsid w:val="0022608A"/>
    <w:rsid w:val="002266BE"/>
    <w:rsid w:val="00226B41"/>
    <w:rsid w:val="00226E5C"/>
    <w:rsid w:val="002316A3"/>
    <w:rsid w:val="0023208B"/>
    <w:rsid w:val="002324A0"/>
    <w:rsid w:val="0023383A"/>
    <w:rsid w:val="00233942"/>
    <w:rsid w:val="00233BCE"/>
    <w:rsid w:val="00234A01"/>
    <w:rsid w:val="00234B21"/>
    <w:rsid w:val="00234C70"/>
    <w:rsid w:val="00234E3A"/>
    <w:rsid w:val="00235430"/>
    <w:rsid w:val="00236CE8"/>
    <w:rsid w:val="00237182"/>
    <w:rsid w:val="00237AD1"/>
    <w:rsid w:val="0024012D"/>
    <w:rsid w:val="00240340"/>
    <w:rsid w:val="00240BAE"/>
    <w:rsid w:val="00240C97"/>
    <w:rsid w:val="00240FD2"/>
    <w:rsid w:val="002436B8"/>
    <w:rsid w:val="00243ACE"/>
    <w:rsid w:val="00244136"/>
    <w:rsid w:val="00244347"/>
    <w:rsid w:val="002446AA"/>
    <w:rsid w:val="002446D3"/>
    <w:rsid w:val="00244F82"/>
    <w:rsid w:val="00245100"/>
    <w:rsid w:val="00245165"/>
    <w:rsid w:val="00245668"/>
    <w:rsid w:val="00245C9B"/>
    <w:rsid w:val="00245E62"/>
    <w:rsid w:val="002464D5"/>
    <w:rsid w:val="00246869"/>
    <w:rsid w:val="002475B0"/>
    <w:rsid w:val="00247CE9"/>
    <w:rsid w:val="00250EF7"/>
    <w:rsid w:val="00251002"/>
    <w:rsid w:val="002510CD"/>
    <w:rsid w:val="002515AD"/>
    <w:rsid w:val="00251EF7"/>
    <w:rsid w:val="0025234E"/>
    <w:rsid w:val="00252A6B"/>
    <w:rsid w:val="00253BBC"/>
    <w:rsid w:val="00253E77"/>
    <w:rsid w:val="00254623"/>
    <w:rsid w:val="00254AF8"/>
    <w:rsid w:val="00254C24"/>
    <w:rsid w:val="00254E8B"/>
    <w:rsid w:val="00255113"/>
    <w:rsid w:val="002553D1"/>
    <w:rsid w:val="00255B1C"/>
    <w:rsid w:val="0025610B"/>
    <w:rsid w:val="002562D5"/>
    <w:rsid w:val="0025757A"/>
    <w:rsid w:val="00257BFD"/>
    <w:rsid w:val="002602EF"/>
    <w:rsid w:val="00260948"/>
    <w:rsid w:val="00261268"/>
    <w:rsid w:val="00261609"/>
    <w:rsid w:val="00261F80"/>
    <w:rsid w:val="002625BC"/>
    <w:rsid w:val="0026275B"/>
    <w:rsid w:val="00262B92"/>
    <w:rsid w:val="00262E4F"/>
    <w:rsid w:val="00262E58"/>
    <w:rsid w:val="00263101"/>
    <w:rsid w:val="0026316A"/>
    <w:rsid w:val="002631E3"/>
    <w:rsid w:val="00263501"/>
    <w:rsid w:val="002639D7"/>
    <w:rsid w:val="00263B0C"/>
    <w:rsid w:val="002651C0"/>
    <w:rsid w:val="00265264"/>
    <w:rsid w:val="00265481"/>
    <w:rsid w:val="00265706"/>
    <w:rsid w:val="00265ED4"/>
    <w:rsid w:val="002660D4"/>
    <w:rsid w:val="00267055"/>
    <w:rsid w:val="00267EF1"/>
    <w:rsid w:val="0027011C"/>
    <w:rsid w:val="00271263"/>
    <w:rsid w:val="0027306E"/>
    <w:rsid w:val="00273715"/>
    <w:rsid w:val="00274005"/>
    <w:rsid w:val="0027495A"/>
    <w:rsid w:val="00275068"/>
    <w:rsid w:val="00275C17"/>
    <w:rsid w:val="00275D7D"/>
    <w:rsid w:val="00276585"/>
    <w:rsid w:val="00276CBF"/>
    <w:rsid w:val="0027739C"/>
    <w:rsid w:val="002804A3"/>
    <w:rsid w:val="00280987"/>
    <w:rsid w:val="00280C4A"/>
    <w:rsid w:val="00281100"/>
    <w:rsid w:val="0028122D"/>
    <w:rsid w:val="00281C8B"/>
    <w:rsid w:val="00282F19"/>
    <w:rsid w:val="002837F2"/>
    <w:rsid w:val="00283A76"/>
    <w:rsid w:val="002841BA"/>
    <w:rsid w:val="00284558"/>
    <w:rsid w:val="00284C47"/>
    <w:rsid w:val="00284D3F"/>
    <w:rsid w:val="00285BFF"/>
    <w:rsid w:val="00286107"/>
    <w:rsid w:val="00286C97"/>
    <w:rsid w:val="00287E3D"/>
    <w:rsid w:val="00287F7F"/>
    <w:rsid w:val="0029019F"/>
    <w:rsid w:val="002906F0"/>
    <w:rsid w:val="00290C14"/>
    <w:rsid w:val="002911E2"/>
    <w:rsid w:val="002920FA"/>
    <w:rsid w:val="002922D5"/>
    <w:rsid w:val="002932AF"/>
    <w:rsid w:val="002937F0"/>
    <w:rsid w:val="00295967"/>
    <w:rsid w:val="00296406"/>
    <w:rsid w:val="002967BA"/>
    <w:rsid w:val="00296A84"/>
    <w:rsid w:val="002977AB"/>
    <w:rsid w:val="002979EF"/>
    <w:rsid w:val="002A017D"/>
    <w:rsid w:val="002A18AF"/>
    <w:rsid w:val="002A23EF"/>
    <w:rsid w:val="002A32DF"/>
    <w:rsid w:val="002A46E9"/>
    <w:rsid w:val="002A4D04"/>
    <w:rsid w:val="002A5619"/>
    <w:rsid w:val="002A5BAE"/>
    <w:rsid w:val="002A64BA"/>
    <w:rsid w:val="002A6800"/>
    <w:rsid w:val="002A6B61"/>
    <w:rsid w:val="002A755D"/>
    <w:rsid w:val="002A7580"/>
    <w:rsid w:val="002A764E"/>
    <w:rsid w:val="002A7878"/>
    <w:rsid w:val="002B0D1D"/>
    <w:rsid w:val="002B2068"/>
    <w:rsid w:val="002B28A1"/>
    <w:rsid w:val="002B2F53"/>
    <w:rsid w:val="002B39FE"/>
    <w:rsid w:val="002B420E"/>
    <w:rsid w:val="002B4C15"/>
    <w:rsid w:val="002B51FE"/>
    <w:rsid w:val="002B664C"/>
    <w:rsid w:val="002B6AB7"/>
    <w:rsid w:val="002B6D6E"/>
    <w:rsid w:val="002B735E"/>
    <w:rsid w:val="002C01BE"/>
    <w:rsid w:val="002C04F4"/>
    <w:rsid w:val="002C1AD0"/>
    <w:rsid w:val="002C1F39"/>
    <w:rsid w:val="002C1FAE"/>
    <w:rsid w:val="002C2B4C"/>
    <w:rsid w:val="002C3235"/>
    <w:rsid w:val="002C3DDC"/>
    <w:rsid w:val="002C46CD"/>
    <w:rsid w:val="002C576D"/>
    <w:rsid w:val="002C6254"/>
    <w:rsid w:val="002C6425"/>
    <w:rsid w:val="002C6849"/>
    <w:rsid w:val="002C7290"/>
    <w:rsid w:val="002D0CA8"/>
    <w:rsid w:val="002D10C4"/>
    <w:rsid w:val="002D1353"/>
    <w:rsid w:val="002D39CA"/>
    <w:rsid w:val="002D3A77"/>
    <w:rsid w:val="002D5040"/>
    <w:rsid w:val="002D5F09"/>
    <w:rsid w:val="002D66D7"/>
    <w:rsid w:val="002D6763"/>
    <w:rsid w:val="002D73EE"/>
    <w:rsid w:val="002E18C4"/>
    <w:rsid w:val="002E1BA1"/>
    <w:rsid w:val="002E27F3"/>
    <w:rsid w:val="002E2947"/>
    <w:rsid w:val="002E2A7F"/>
    <w:rsid w:val="002E2ECC"/>
    <w:rsid w:val="002E3139"/>
    <w:rsid w:val="002E34F2"/>
    <w:rsid w:val="002E3D96"/>
    <w:rsid w:val="002E42E9"/>
    <w:rsid w:val="002E45E7"/>
    <w:rsid w:val="002E460F"/>
    <w:rsid w:val="002E463B"/>
    <w:rsid w:val="002E49D2"/>
    <w:rsid w:val="002E55B9"/>
    <w:rsid w:val="002E5CF2"/>
    <w:rsid w:val="002E67F5"/>
    <w:rsid w:val="002E6D0B"/>
    <w:rsid w:val="002E702A"/>
    <w:rsid w:val="002F03BA"/>
    <w:rsid w:val="002F0E05"/>
    <w:rsid w:val="002F1E7F"/>
    <w:rsid w:val="002F2BC9"/>
    <w:rsid w:val="002F2EDE"/>
    <w:rsid w:val="002F2F03"/>
    <w:rsid w:val="002F36A6"/>
    <w:rsid w:val="002F4000"/>
    <w:rsid w:val="002F51B4"/>
    <w:rsid w:val="002F542C"/>
    <w:rsid w:val="002F5A07"/>
    <w:rsid w:val="002F5AA7"/>
    <w:rsid w:val="002F6682"/>
    <w:rsid w:val="002F6C54"/>
    <w:rsid w:val="002F6CAB"/>
    <w:rsid w:val="002F6FD0"/>
    <w:rsid w:val="002F738A"/>
    <w:rsid w:val="002F7736"/>
    <w:rsid w:val="003014BB"/>
    <w:rsid w:val="00301944"/>
    <w:rsid w:val="00302EA1"/>
    <w:rsid w:val="0030356A"/>
    <w:rsid w:val="00304EC6"/>
    <w:rsid w:val="00306837"/>
    <w:rsid w:val="0030744B"/>
    <w:rsid w:val="0031043D"/>
    <w:rsid w:val="003104BD"/>
    <w:rsid w:val="003104FD"/>
    <w:rsid w:val="00310BA9"/>
    <w:rsid w:val="00310C29"/>
    <w:rsid w:val="00311568"/>
    <w:rsid w:val="003116C5"/>
    <w:rsid w:val="0031280C"/>
    <w:rsid w:val="00312B65"/>
    <w:rsid w:val="00312D49"/>
    <w:rsid w:val="003139FE"/>
    <w:rsid w:val="00313B5A"/>
    <w:rsid w:val="00314439"/>
    <w:rsid w:val="003165DC"/>
    <w:rsid w:val="00317E7D"/>
    <w:rsid w:val="003200ED"/>
    <w:rsid w:val="00320C60"/>
    <w:rsid w:val="00320EFA"/>
    <w:rsid w:val="0032149C"/>
    <w:rsid w:val="00321B5B"/>
    <w:rsid w:val="003221C7"/>
    <w:rsid w:val="0032261F"/>
    <w:rsid w:val="00322877"/>
    <w:rsid w:val="003228C0"/>
    <w:rsid w:val="00323DD0"/>
    <w:rsid w:val="00324BC0"/>
    <w:rsid w:val="00324E22"/>
    <w:rsid w:val="00325789"/>
    <w:rsid w:val="00325A81"/>
    <w:rsid w:val="00325FAF"/>
    <w:rsid w:val="003264BA"/>
    <w:rsid w:val="003264D0"/>
    <w:rsid w:val="003265AC"/>
    <w:rsid w:val="00330D57"/>
    <w:rsid w:val="0033122C"/>
    <w:rsid w:val="0033169E"/>
    <w:rsid w:val="00331754"/>
    <w:rsid w:val="00331B68"/>
    <w:rsid w:val="00331C70"/>
    <w:rsid w:val="00331EC2"/>
    <w:rsid w:val="0033241B"/>
    <w:rsid w:val="00332B68"/>
    <w:rsid w:val="00333528"/>
    <w:rsid w:val="00333814"/>
    <w:rsid w:val="00333A4A"/>
    <w:rsid w:val="00333ECD"/>
    <w:rsid w:val="00334240"/>
    <w:rsid w:val="0033497F"/>
    <w:rsid w:val="0033609A"/>
    <w:rsid w:val="00336982"/>
    <w:rsid w:val="00336DF4"/>
    <w:rsid w:val="00337371"/>
    <w:rsid w:val="003374CE"/>
    <w:rsid w:val="0033753A"/>
    <w:rsid w:val="003377FA"/>
    <w:rsid w:val="00337E11"/>
    <w:rsid w:val="0034089B"/>
    <w:rsid w:val="00341955"/>
    <w:rsid w:val="0034202F"/>
    <w:rsid w:val="0034209B"/>
    <w:rsid w:val="00342DE0"/>
    <w:rsid w:val="00342EE2"/>
    <w:rsid w:val="003432D2"/>
    <w:rsid w:val="00343A11"/>
    <w:rsid w:val="00344B54"/>
    <w:rsid w:val="00345B20"/>
    <w:rsid w:val="00345C6E"/>
    <w:rsid w:val="00345EEA"/>
    <w:rsid w:val="0034601E"/>
    <w:rsid w:val="003464CD"/>
    <w:rsid w:val="00347C4B"/>
    <w:rsid w:val="003502D5"/>
    <w:rsid w:val="0035093D"/>
    <w:rsid w:val="00350EC1"/>
    <w:rsid w:val="003514D6"/>
    <w:rsid w:val="003516D1"/>
    <w:rsid w:val="003521FA"/>
    <w:rsid w:val="003529ED"/>
    <w:rsid w:val="00352B56"/>
    <w:rsid w:val="003537D1"/>
    <w:rsid w:val="0035489C"/>
    <w:rsid w:val="00354A3F"/>
    <w:rsid w:val="00355B61"/>
    <w:rsid w:val="00355E0E"/>
    <w:rsid w:val="003562DD"/>
    <w:rsid w:val="00356DB4"/>
    <w:rsid w:val="00356E24"/>
    <w:rsid w:val="00356E82"/>
    <w:rsid w:val="00357619"/>
    <w:rsid w:val="003579BD"/>
    <w:rsid w:val="00357D96"/>
    <w:rsid w:val="0036056F"/>
    <w:rsid w:val="00362D1D"/>
    <w:rsid w:val="0036313F"/>
    <w:rsid w:val="00364163"/>
    <w:rsid w:val="00364A83"/>
    <w:rsid w:val="0036542E"/>
    <w:rsid w:val="00365D91"/>
    <w:rsid w:val="0036625D"/>
    <w:rsid w:val="00366485"/>
    <w:rsid w:val="00366A60"/>
    <w:rsid w:val="00366B32"/>
    <w:rsid w:val="0036799B"/>
    <w:rsid w:val="00367C24"/>
    <w:rsid w:val="0037012A"/>
    <w:rsid w:val="00370584"/>
    <w:rsid w:val="00370BE8"/>
    <w:rsid w:val="00371480"/>
    <w:rsid w:val="00371482"/>
    <w:rsid w:val="003716B6"/>
    <w:rsid w:val="00372126"/>
    <w:rsid w:val="00372E79"/>
    <w:rsid w:val="0037313D"/>
    <w:rsid w:val="0037399E"/>
    <w:rsid w:val="003740BD"/>
    <w:rsid w:val="00374CBD"/>
    <w:rsid w:val="0037536C"/>
    <w:rsid w:val="00375667"/>
    <w:rsid w:val="00375CCC"/>
    <w:rsid w:val="0037616F"/>
    <w:rsid w:val="0037623F"/>
    <w:rsid w:val="00377F51"/>
    <w:rsid w:val="00380252"/>
    <w:rsid w:val="00380393"/>
    <w:rsid w:val="0038144E"/>
    <w:rsid w:val="00381DC5"/>
    <w:rsid w:val="00382189"/>
    <w:rsid w:val="0038295F"/>
    <w:rsid w:val="00382ED7"/>
    <w:rsid w:val="00382FF7"/>
    <w:rsid w:val="0038342B"/>
    <w:rsid w:val="00384085"/>
    <w:rsid w:val="00384149"/>
    <w:rsid w:val="00384545"/>
    <w:rsid w:val="00384719"/>
    <w:rsid w:val="00384B06"/>
    <w:rsid w:val="00384B1B"/>
    <w:rsid w:val="00385780"/>
    <w:rsid w:val="00385ED4"/>
    <w:rsid w:val="00386781"/>
    <w:rsid w:val="003874BE"/>
    <w:rsid w:val="0038766E"/>
    <w:rsid w:val="00387710"/>
    <w:rsid w:val="00390CD3"/>
    <w:rsid w:val="00390F0E"/>
    <w:rsid w:val="00391314"/>
    <w:rsid w:val="00391972"/>
    <w:rsid w:val="00391AC5"/>
    <w:rsid w:val="00391D05"/>
    <w:rsid w:val="00391E22"/>
    <w:rsid w:val="00391FF2"/>
    <w:rsid w:val="00392559"/>
    <w:rsid w:val="00392624"/>
    <w:rsid w:val="00392661"/>
    <w:rsid w:val="00392BE4"/>
    <w:rsid w:val="00393420"/>
    <w:rsid w:val="00393808"/>
    <w:rsid w:val="00394120"/>
    <w:rsid w:val="0039448D"/>
    <w:rsid w:val="003948C6"/>
    <w:rsid w:val="00394A0B"/>
    <w:rsid w:val="00394DE1"/>
    <w:rsid w:val="00394E9A"/>
    <w:rsid w:val="00394EE5"/>
    <w:rsid w:val="0039527B"/>
    <w:rsid w:val="0039535C"/>
    <w:rsid w:val="003955AE"/>
    <w:rsid w:val="0039610F"/>
    <w:rsid w:val="00396193"/>
    <w:rsid w:val="003979C9"/>
    <w:rsid w:val="00397BCE"/>
    <w:rsid w:val="003A02DC"/>
    <w:rsid w:val="003A0F82"/>
    <w:rsid w:val="003A1318"/>
    <w:rsid w:val="003A17DA"/>
    <w:rsid w:val="003A215C"/>
    <w:rsid w:val="003A21B7"/>
    <w:rsid w:val="003A2C29"/>
    <w:rsid w:val="003A3353"/>
    <w:rsid w:val="003A43F5"/>
    <w:rsid w:val="003A447C"/>
    <w:rsid w:val="003A5161"/>
    <w:rsid w:val="003A5EB9"/>
    <w:rsid w:val="003A643A"/>
    <w:rsid w:val="003A64F5"/>
    <w:rsid w:val="003A65F7"/>
    <w:rsid w:val="003B00FA"/>
    <w:rsid w:val="003B08FE"/>
    <w:rsid w:val="003B0D43"/>
    <w:rsid w:val="003B1029"/>
    <w:rsid w:val="003B2148"/>
    <w:rsid w:val="003B5080"/>
    <w:rsid w:val="003B524F"/>
    <w:rsid w:val="003B5615"/>
    <w:rsid w:val="003B5A0B"/>
    <w:rsid w:val="003B5A59"/>
    <w:rsid w:val="003B5D70"/>
    <w:rsid w:val="003B5EA0"/>
    <w:rsid w:val="003B6A6E"/>
    <w:rsid w:val="003B6F9D"/>
    <w:rsid w:val="003B796F"/>
    <w:rsid w:val="003B7D54"/>
    <w:rsid w:val="003C0447"/>
    <w:rsid w:val="003C098E"/>
    <w:rsid w:val="003C1AFD"/>
    <w:rsid w:val="003C246F"/>
    <w:rsid w:val="003C2634"/>
    <w:rsid w:val="003C366D"/>
    <w:rsid w:val="003C38DD"/>
    <w:rsid w:val="003C3953"/>
    <w:rsid w:val="003C42B7"/>
    <w:rsid w:val="003C44AA"/>
    <w:rsid w:val="003C543E"/>
    <w:rsid w:val="003C56F7"/>
    <w:rsid w:val="003C5BA0"/>
    <w:rsid w:val="003C6594"/>
    <w:rsid w:val="003C6694"/>
    <w:rsid w:val="003C6BD2"/>
    <w:rsid w:val="003C7220"/>
    <w:rsid w:val="003C7429"/>
    <w:rsid w:val="003C7835"/>
    <w:rsid w:val="003D0206"/>
    <w:rsid w:val="003D07FA"/>
    <w:rsid w:val="003D0D9C"/>
    <w:rsid w:val="003D0EA9"/>
    <w:rsid w:val="003D2534"/>
    <w:rsid w:val="003D2E0D"/>
    <w:rsid w:val="003D3925"/>
    <w:rsid w:val="003D50DB"/>
    <w:rsid w:val="003D51CC"/>
    <w:rsid w:val="003D5A7F"/>
    <w:rsid w:val="003D60A9"/>
    <w:rsid w:val="003D72BC"/>
    <w:rsid w:val="003D73A2"/>
    <w:rsid w:val="003D76D6"/>
    <w:rsid w:val="003E0097"/>
    <w:rsid w:val="003E0E51"/>
    <w:rsid w:val="003E176F"/>
    <w:rsid w:val="003E2A28"/>
    <w:rsid w:val="003E2E47"/>
    <w:rsid w:val="003E2F69"/>
    <w:rsid w:val="003E3215"/>
    <w:rsid w:val="003E32E8"/>
    <w:rsid w:val="003E34DB"/>
    <w:rsid w:val="003E4BBB"/>
    <w:rsid w:val="003E5453"/>
    <w:rsid w:val="003E5582"/>
    <w:rsid w:val="003E5810"/>
    <w:rsid w:val="003E5853"/>
    <w:rsid w:val="003E5D01"/>
    <w:rsid w:val="003E628A"/>
    <w:rsid w:val="003E675D"/>
    <w:rsid w:val="003E6856"/>
    <w:rsid w:val="003E731B"/>
    <w:rsid w:val="003E74D9"/>
    <w:rsid w:val="003F0C65"/>
    <w:rsid w:val="003F0DB5"/>
    <w:rsid w:val="003F0EF6"/>
    <w:rsid w:val="003F1172"/>
    <w:rsid w:val="003F1272"/>
    <w:rsid w:val="003F1BAB"/>
    <w:rsid w:val="003F3215"/>
    <w:rsid w:val="003F3E6D"/>
    <w:rsid w:val="003F459F"/>
    <w:rsid w:val="003F536F"/>
    <w:rsid w:val="003F5419"/>
    <w:rsid w:val="003F55C0"/>
    <w:rsid w:val="003F5D0C"/>
    <w:rsid w:val="003F600F"/>
    <w:rsid w:val="003F6585"/>
    <w:rsid w:val="003F6816"/>
    <w:rsid w:val="003F6E92"/>
    <w:rsid w:val="003F7328"/>
    <w:rsid w:val="003F7338"/>
    <w:rsid w:val="003F7C52"/>
    <w:rsid w:val="003F7D94"/>
    <w:rsid w:val="003F7DD3"/>
    <w:rsid w:val="00400A4A"/>
    <w:rsid w:val="00401699"/>
    <w:rsid w:val="0040280A"/>
    <w:rsid w:val="00402D47"/>
    <w:rsid w:val="00402F22"/>
    <w:rsid w:val="00402F99"/>
    <w:rsid w:val="004030FB"/>
    <w:rsid w:val="00404498"/>
    <w:rsid w:val="00404A51"/>
    <w:rsid w:val="004054F5"/>
    <w:rsid w:val="00405F6D"/>
    <w:rsid w:val="00406D16"/>
    <w:rsid w:val="00406F4E"/>
    <w:rsid w:val="0040790C"/>
    <w:rsid w:val="00407937"/>
    <w:rsid w:val="00407C38"/>
    <w:rsid w:val="0041083E"/>
    <w:rsid w:val="00410B68"/>
    <w:rsid w:val="0041100A"/>
    <w:rsid w:val="00411990"/>
    <w:rsid w:val="004119BD"/>
    <w:rsid w:val="0041351F"/>
    <w:rsid w:val="004146ED"/>
    <w:rsid w:val="00415D83"/>
    <w:rsid w:val="004166A2"/>
    <w:rsid w:val="004170D7"/>
    <w:rsid w:val="00420A88"/>
    <w:rsid w:val="00421046"/>
    <w:rsid w:val="004213FC"/>
    <w:rsid w:val="004216FB"/>
    <w:rsid w:val="00421B39"/>
    <w:rsid w:val="00421EB5"/>
    <w:rsid w:val="00422E8C"/>
    <w:rsid w:val="004233C4"/>
    <w:rsid w:val="00423444"/>
    <w:rsid w:val="004234ED"/>
    <w:rsid w:val="00423D55"/>
    <w:rsid w:val="004241B5"/>
    <w:rsid w:val="0042475D"/>
    <w:rsid w:val="00425052"/>
    <w:rsid w:val="004259D1"/>
    <w:rsid w:val="004260D9"/>
    <w:rsid w:val="004264C4"/>
    <w:rsid w:val="00426B8A"/>
    <w:rsid w:val="0042758B"/>
    <w:rsid w:val="004303BE"/>
    <w:rsid w:val="00430471"/>
    <w:rsid w:val="0043082F"/>
    <w:rsid w:val="0043083C"/>
    <w:rsid w:val="00430886"/>
    <w:rsid w:val="00430F7F"/>
    <w:rsid w:val="004312F3"/>
    <w:rsid w:val="00431525"/>
    <w:rsid w:val="00431752"/>
    <w:rsid w:val="00431AD5"/>
    <w:rsid w:val="00431F7A"/>
    <w:rsid w:val="00432437"/>
    <w:rsid w:val="004326B0"/>
    <w:rsid w:val="00432B37"/>
    <w:rsid w:val="00432CDC"/>
    <w:rsid w:val="00433B0A"/>
    <w:rsid w:val="00433EED"/>
    <w:rsid w:val="004347F9"/>
    <w:rsid w:val="004353B4"/>
    <w:rsid w:val="004357EA"/>
    <w:rsid w:val="004358C9"/>
    <w:rsid w:val="00435AFE"/>
    <w:rsid w:val="004360C9"/>
    <w:rsid w:val="004363A6"/>
    <w:rsid w:val="00437772"/>
    <w:rsid w:val="004379AF"/>
    <w:rsid w:val="00437A5D"/>
    <w:rsid w:val="00441713"/>
    <w:rsid w:val="00442136"/>
    <w:rsid w:val="0044237D"/>
    <w:rsid w:val="004433A0"/>
    <w:rsid w:val="00444A41"/>
    <w:rsid w:val="004457F2"/>
    <w:rsid w:val="00445BFB"/>
    <w:rsid w:val="00446874"/>
    <w:rsid w:val="00446E43"/>
    <w:rsid w:val="0044701F"/>
    <w:rsid w:val="0044772F"/>
    <w:rsid w:val="00447C55"/>
    <w:rsid w:val="00451E0E"/>
    <w:rsid w:val="00452721"/>
    <w:rsid w:val="004529D5"/>
    <w:rsid w:val="00452DCF"/>
    <w:rsid w:val="0045332E"/>
    <w:rsid w:val="00453B1E"/>
    <w:rsid w:val="00454293"/>
    <w:rsid w:val="00454FB9"/>
    <w:rsid w:val="00455889"/>
    <w:rsid w:val="00455FFC"/>
    <w:rsid w:val="004606E2"/>
    <w:rsid w:val="00460783"/>
    <w:rsid w:val="00461296"/>
    <w:rsid w:val="00461CA8"/>
    <w:rsid w:val="004624AD"/>
    <w:rsid w:val="00462DBD"/>
    <w:rsid w:val="00462E23"/>
    <w:rsid w:val="00463218"/>
    <w:rsid w:val="00464024"/>
    <w:rsid w:val="00464F9E"/>
    <w:rsid w:val="00465A55"/>
    <w:rsid w:val="00465B69"/>
    <w:rsid w:val="00465E46"/>
    <w:rsid w:val="004660A9"/>
    <w:rsid w:val="00466FCD"/>
    <w:rsid w:val="0046727D"/>
    <w:rsid w:val="0046728B"/>
    <w:rsid w:val="00467FC4"/>
    <w:rsid w:val="00471202"/>
    <w:rsid w:val="00471251"/>
    <w:rsid w:val="00471D8D"/>
    <w:rsid w:val="004745D5"/>
    <w:rsid w:val="004748F2"/>
    <w:rsid w:val="00474A27"/>
    <w:rsid w:val="00474E35"/>
    <w:rsid w:val="004768D7"/>
    <w:rsid w:val="00477911"/>
    <w:rsid w:val="004802E5"/>
    <w:rsid w:val="00481D7D"/>
    <w:rsid w:val="00482624"/>
    <w:rsid w:val="00484C37"/>
    <w:rsid w:val="00484D54"/>
    <w:rsid w:val="00485925"/>
    <w:rsid w:val="00486A46"/>
    <w:rsid w:val="00487937"/>
    <w:rsid w:val="0049068E"/>
    <w:rsid w:val="00490839"/>
    <w:rsid w:val="00491619"/>
    <w:rsid w:val="00492099"/>
    <w:rsid w:val="004922F7"/>
    <w:rsid w:val="004928D9"/>
    <w:rsid w:val="00493C66"/>
    <w:rsid w:val="00493C71"/>
    <w:rsid w:val="00493E11"/>
    <w:rsid w:val="00493F08"/>
    <w:rsid w:val="004942AA"/>
    <w:rsid w:val="00494ACF"/>
    <w:rsid w:val="00494BB0"/>
    <w:rsid w:val="00495A4E"/>
    <w:rsid w:val="00495E94"/>
    <w:rsid w:val="0049712D"/>
    <w:rsid w:val="004971F0"/>
    <w:rsid w:val="004A0A92"/>
    <w:rsid w:val="004A3416"/>
    <w:rsid w:val="004A394A"/>
    <w:rsid w:val="004A3F14"/>
    <w:rsid w:val="004A51B9"/>
    <w:rsid w:val="004A647B"/>
    <w:rsid w:val="004A6CBA"/>
    <w:rsid w:val="004A6D62"/>
    <w:rsid w:val="004A6DBA"/>
    <w:rsid w:val="004A7E28"/>
    <w:rsid w:val="004A7F36"/>
    <w:rsid w:val="004B032B"/>
    <w:rsid w:val="004B0836"/>
    <w:rsid w:val="004B0887"/>
    <w:rsid w:val="004B0963"/>
    <w:rsid w:val="004B0A67"/>
    <w:rsid w:val="004B0C0A"/>
    <w:rsid w:val="004B10F0"/>
    <w:rsid w:val="004B17AF"/>
    <w:rsid w:val="004B3170"/>
    <w:rsid w:val="004B39B7"/>
    <w:rsid w:val="004B48CE"/>
    <w:rsid w:val="004B7073"/>
    <w:rsid w:val="004B7199"/>
    <w:rsid w:val="004B749F"/>
    <w:rsid w:val="004C07F8"/>
    <w:rsid w:val="004C0F93"/>
    <w:rsid w:val="004C13F3"/>
    <w:rsid w:val="004C1406"/>
    <w:rsid w:val="004C22D5"/>
    <w:rsid w:val="004C2A37"/>
    <w:rsid w:val="004C2DBB"/>
    <w:rsid w:val="004C31F0"/>
    <w:rsid w:val="004C32F3"/>
    <w:rsid w:val="004C3E62"/>
    <w:rsid w:val="004C4266"/>
    <w:rsid w:val="004C434E"/>
    <w:rsid w:val="004C43D9"/>
    <w:rsid w:val="004C492B"/>
    <w:rsid w:val="004C4BD7"/>
    <w:rsid w:val="004C5272"/>
    <w:rsid w:val="004C5345"/>
    <w:rsid w:val="004C5816"/>
    <w:rsid w:val="004C6045"/>
    <w:rsid w:val="004C6224"/>
    <w:rsid w:val="004C66A7"/>
    <w:rsid w:val="004C6851"/>
    <w:rsid w:val="004C7472"/>
    <w:rsid w:val="004C7CFC"/>
    <w:rsid w:val="004C7F45"/>
    <w:rsid w:val="004D016F"/>
    <w:rsid w:val="004D0A8F"/>
    <w:rsid w:val="004D12E0"/>
    <w:rsid w:val="004D1523"/>
    <w:rsid w:val="004D183E"/>
    <w:rsid w:val="004D24B7"/>
    <w:rsid w:val="004D3226"/>
    <w:rsid w:val="004D3E22"/>
    <w:rsid w:val="004D4C6C"/>
    <w:rsid w:val="004D4F8B"/>
    <w:rsid w:val="004D4FEC"/>
    <w:rsid w:val="004D50DE"/>
    <w:rsid w:val="004D564D"/>
    <w:rsid w:val="004D5D9A"/>
    <w:rsid w:val="004D5E9E"/>
    <w:rsid w:val="004D6139"/>
    <w:rsid w:val="004D613B"/>
    <w:rsid w:val="004D6153"/>
    <w:rsid w:val="004D66C5"/>
    <w:rsid w:val="004D764E"/>
    <w:rsid w:val="004E0D1B"/>
    <w:rsid w:val="004E1278"/>
    <w:rsid w:val="004E1522"/>
    <w:rsid w:val="004E28DD"/>
    <w:rsid w:val="004E2A5C"/>
    <w:rsid w:val="004E2F85"/>
    <w:rsid w:val="004E2F9B"/>
    <w:rsid w:val="004E30E9"/>
    <w:rsid w:val="004E396D"/>
    <w:rsid w:val="004E5063"/>
    <w:rsid w:val="004E5223"/>
    <w:rsid w:val="004E73D1"/>
    <w:rsid w:val="004F1A43"/>
    <w:rsid w:val="004F1A9D"/>
    <w:rsid w:val="004F25D6"/>
    <w:rsid w:val="004F2C0D"/>
    <w:rsid w:val="004F2CEC"/>
    <w:rsid w:val="004F34E4"/>
    <w:rsid w:val="004F36EF"/>
    <w:rsid w:val="004F38A3"/>
    <w:rsid w:val="004F3B49"/>
    <w:rsid w:val="004F4263"/>
    <w:rsid w:val="004F63DA"/>
    <w:rsid w:val="004F678C"/>
    <w:rsid w:val="004F6C3A"/>
    <w:rsid w:val="004F6C62"/>
    <w:rsid w:val="004F6EA5"/>
    <w:rsid w:val="004F745A"/>
    <w:rsid w:val="00500873"/>
    <w:rsid w:val="005010F9"/>
    <w:rsid w:val="0050110F"/>
    <w:rsid w:val="00501C5C"/>
    <w:rsid w:val="005021B0"/>
    <w:rsid w:val="0050228C"/>
    <w:rsid w:val="00502341"/>
    <w:rsid w:val="005034EF"/>
    <w:rsid w:val="00503669"/>
    <w:rsid w:val="00503ED0"/>
    <w:rsid w:val="00504272"/>
    <w:rsid w:val="005050F9"/>
    <w:rsid w:val="00505397"/>
    <w:rsid w:val="005055EB"/>
    <w:rsid w:val="0050578F"/>
    <w:rsid w:val="00505F54"/>
    <w:rsid w:val="00505F92"/>
    <w:rsid w:val="0050760F"/>
    <w:rsid w:val="00507893"/>
    <w:rsid w:val="00507D82"/>
    <w:rsid w:val="00507FFB"/>
    <w:rsid w:val="005102FC"/>
    <w:rsid w:val="00510BCE"/>
    <w:rsid w:val="00510F5C"/>
    <w:rsid w:val="00511CAF"/>
    <w:rsid w:val="00512230"/>
    <w:rsid w:val="00513495"/>
    <w:rsid w:val="00514127"/>
    <w:rsid w:val="005142BB"/>
    <w:rsid w:val="005153A2"/>
    <w:rsid w:val="005153F7"/>
    <w:rsid w:val="00515B83"/>
    <w:rsid w:val="00516DC1"/>
    <w:rsid w:val="00517191"/>
    <w:rsid w:val="00517678"/>
    <w:rsid w:val="00517E19"/>
    <w:rsid w:val="005200BF"/>
    <w:rsid w:val="00520B44"/>
    <w:rsid w:val="00520F4E"/>
    <w:rsid w:val="00522115"/>
    <w:rsid w:val="00523096"/>
    <w:rsid w:val="005244A3"/>
    <w:rsid w:val="00525072"/>
    <w:rsid w:val="00525112"/>
    <w:rsid w:val="00525761"/>
    <w:rsid w:val="005264B5"/>
    <w:rsid w:val="005278C8"/>
    <w:rsid w:val="005278FB"/>
    <w:rsid w:val="00527E91"/>
    <w:rsid w:val="00530478"/>
    <w:rsid w:val="005306A4"/>
    <w:rsid w:val="00530FBE"/>
    <w:rsid w:val="005319D3"/>
    <w:rsid w:val="00531DE1"/>
    <w:rsid w:val="005322E6"/>
    <w:rsid w:val="00532497"/>
    <w:rsid w:val="0053283D"/>
    <w:rsid w:val="0053285C"/>
    <w:rsid w:val="00532E88"/>
    <w:rsid w:val="00534F3D"/>
    <w:rsid w:val="00535EB7"/>
    <w:rsid w:val="00536DDD"/>
    <w:rsid w:val="00537099"/>
    <w:rsid w:val="00537605"/>
    <w:rsid w:val="005377DB"/>
    <w:rsid w:val="0053798F"/>
    <w:rsid w:val="0054031F"/>
    <w:rsid w:val="005405F2"/>
    <w:rsid w:val="00540997"/>
    <w:rsid w:val="00541527"/>
    <w:rsid w:val="005418BB"/>
    <w:rsid w:val="00542C55"/>
    <w:rsid w:val="00542DD3"/>
    <w:rsid w:val="00543934"/>
    <w:rsid w:val="00543D89"/>
    <w:rsid w:val="00544B2E"/>
    <w:rsid w:val="00544BA6"/>
    <w:rsid w:val="00545927"/>
    <w:rsid w:val="00545CE0"/>
    <w:rsid w:val="00545FDE"/>
    <w:rsid w:val="005463EE"/>
    <w:rsid w:val="005469BD"/>
    <w:rsid w:val="00547360"/>
    <w:rsid w:val="00547D73"/>
    <w:rsid w:val="005508E8"/>
    <w:rsid w:val="005509B2"/>
    <w:rsid w:val="00550F9A"/>
    <w:rsid w:val="00551241"/>
    <w:rsid w:val="0055233A"/>
    <w:rsid w:val="005531F0"/>
    <w:rsid w:val="00553EAF"/>
    <w:rsid w:val="0055464C"/>
    <w:rsid w:val="00555627"/>
    <w:rsid w:val="00556443"/>
    <w:rsid w:val="005564FD"/>
    <w:rsid w:val="005565CF"/>
    <w:rsid w:val="0055690A"/>
    <w:rsid w:val="00556AEB"/>
    <w:rsid w:val="005576FA"/>
    <w:rsid w:val="00557D9D"/>
    <w:rsid w:val="00560232"/>
    <w:rsid w:val="005607BB"/>
    <w:rsid w:val="00560F5A"/>
    <w:rsid w:val="00560F7F"/>
    <w:rsid w:val="00561AF4"/>
    <w:rsid w:val="00562410"/>
    <w:rsid w:val="00563814"/>
    <w:rsid w:val="005638E0"/>
    <w:rsid w:val="00563AD0"/>
    <w:rsid w:val="00563C52"/>
    <w:rsid w:val="00563EB2"/>
    <w:rsid w:val="00564374"/>
    <w:rsid w:val="00564D23"/>
    <w:rsid w:val="0056525D"/>
    <w:rsid w:val="0056532E"/>
    <w:rsid w:val="005659E5"/>
    <w:rsid w:val="00565A8B"/>
    <w:rsid w:val="005660FF"/>
    <w:rsid w:val="00566397"/>
    <w:rsid w:val="005677CB"/>
    <w:rsid w:val="00567A2C"/>
    <w:rsid w:val="00567FA7"/>
    <w:rsid w:val="00571428"/>
    <w:rsid w:val="0057146E"/>
    <w:rsid w:val="005717C9"/>
    <w:rsid w:val="00571BB6"/>
    <w:rsid w:val="00571E27"/>
    <w:rsid w:val="00571E35"/>
    <w:rsid w:val="005720F1"/>
    <w:rsid w:val="005725DA"/>
    <w:rsid w:val="00572A1E"/>
    <w:rsid w:val="00573423"/>
    <w:rsid w:val="005734A0"/>
    <w:rsid w:val="00573594"/>
    <w:rsid w:val="00574378"/>
    <w:rsid w:val="00576BDE"/>
    <w:rsid w:val="00577F80"/>
    <w:rsid w:val="00580497"/>
    <w:rsid w:val="00580710"/>
    <w:rsid w:val="005808C4"/>
    <w:rsid w:val="005810CF"/>
    <w:rsid w:val="005824EE"/>
    <w:rsid w:val="005827B0"/>
    <w:rsid w:val="00582BED"/>
    <w:rsid w:val="00582D0E"/>
    <w:rsid w:val="0058327B"/>
    <w:rsid w:val="00586515"/>
    <w:rsid w:val="0058751C"/>
    <w:rsid w:val="005876C7"/>
    <w:rsid w:val="005878BD"/>
    <w:rsid w:val="00587D25"/>
    <w:rsid w:val="00590046"/>
    <w:rsid w:val="005902AC"/>
    <w:rsid w:val="00590722"/>
    <w:rsid w:val="005908D7"/>
    <w:rsid w:val="00591916"/>
    <w:rsid w:val="00591AEC"/>
    <w:rsid w:val="00591CAF"/>
    <w:rsid w:val="00591E32"/>
    <w:rsid w:val="0059326D"/>
    <w:rsid w:val="0059398A"/>
    <w:rsid w:val="00594544"/>
    <w:rsid w:val="00595C50"/>
    <w:rsid w:val="00596185"/>
    <w:rsid w:val="0059666C"/>
    <w:rsid w:val="005971E1"/>
    <w:rsid w:val="00597309"/>
    <w:rsid w:val="005A07B9"/>
    <w:rsid w:val="005A12F4"/>
    <w:rsid w:val="005A13C5"/>
    <w:rsid w:val="005A1B66"/>
    <w:rsid w:val="005A1EA0"/>
    <w:rsid w:val="005A2200"/>
    <w:rsid w:val="005A2E97"/>
    <w:rsid w:val="005A4827"/>
    <w:rsid w:val="005A55ED"/>
    <w:rsid w:val="005A5EB8"/>
    <w:rsid w:val="005A5F7F"/>
    <w:rsid w:val="005A5FA7"/>
    <w:rsid w:val="005A60E7"/>
    <w:rsid w:val="005A6172"/>
    <w:rsid w:val="005A6378"/>
    <w:rsid w:val="005A63EE"/>
    <w:rsid w:val="005A6B79"/>
    <w:rsid w:val="005A7312"/>
    <w:rsid w:val="005A7349"/>
    <w:rsid w:val="005A76E9"/>
    <w:rsid w:val="005A7E85"/>
    <w:rsid w:val="005B0165"/>
    <w:rsid w:val="005B0E78"/>
    <w:rsid w:val="005B1096"/>
    <w:rsid w:val="005B135F"/>
    <w:rsid w:val="005B1B80"/>
    <w:rsid w:val="005B1BB7"/>
    <w:rsid w:val="005B21D0"/>
    <w:rsid w:val="005B23AA"/>
    <w:rsid w:val="005B23FC"/>
    <w:rsid w:val="005B285F"/>
    <w:rsid w:val="005B2D72"/>
    <w:rsid w:val="005B2E28"/>
    <w:rsid w:val="005B2F59"/>
    <w:rsid w:val="005B2FE5"/>
    <w:rsid w:val="005B32D1"/>
    <w:rsid w:val="005B37BB"/>
    <w:rsid w:val="005B3B28"/>
    <w:rsid w:val="005B48C3"/>
    <w:rsid w:val="005B4C93"/>
    <w:rsid w:val="005B5976"/>
    <w:rsid w:val="005B6921"/>
    <w:rsid w:val="005B6F3C"/>
    <w:rsid w:val="005B75C5"/>
    <w:rsid w:val="005B7B76"/>
    <w:rsid w:val="005C0E16"/>
    <w:rsid w:val="005C0EAB"/>
    <w:rsid w:val="005C0F09"/>
    <w:rsid w:val="005C1242"/>
    <w:rsid w:val="005C17E8"/>
    <w:rsid w:val="005C19F2"/>
    <w:rsid w:val="005C1CF2"/>
    <w:rsid w:val="005C1EBB"/>
    <w:rsid w:val="005C2AAC"/>
    <w:rsid w:val="005C2CA6"/>
    <w:rsid w:val="005C2DF0"/>
    <w:rsid w:val="005C3B2D"/>
    <w:rsid w:val="005C3E1E"/>
    <w:rsid w:val="005C4CAB"/>
    <w:rsid w:val="005C5564"/>
    <w:rsid w:val="005C58DE"/>
    <w:rsid w:val="005C5EFC"/>
    <w:rsid w:val="005C7336"/>
    <w:rsid w:val="005D1660"/>
    <w:rsid w:val="005D17E2"/>
    <w:rsid w:val="005D1FE6"/>
    <w:rsid w:val="005D35B3"/>
    <w:rsid w:val="005D370B"/>
    <w:rsid w:val="005D3940"/>
    <w:rsid w:val="005D3AE3"/>
    <w:rsid w:val="005D3EE0"/>
    <w:rsid w:val="005D4799"/>
    <w:rsid w:val="005D592E"/>
    <w:rsid w:val="005D5A35"/>
    <w:rsid w:val="005D7309"/>
    <w:rsid w:val="005D7DB3"/>
    <w:rsid w:val="005E13A6"/>
    <w:rsid w:val="005E1724"/>
    <w:rsid w:val="005E22F4"/>
    <w:rsid w:val="005E2540"/>
    <w:rsid w:val="005E2F05"/>
    <w:rsid w:val="005E441B"/>
    <w:rsid w:val="005E457B"/>
    <w:rsid w:val="005E4F18"/>
    <w:rsid w:val="005E634B"/>
    <w:rsid w:val="005F0A25"/>
    <w:rsid w:val="005F1643"/>
    <w:rsid w:val="005F1A31"/>
    <w:rsid w:val="005F2EB8"/>
    <w:rsid w:val="005F3023"/>
    <w:rsid w:val="005F3376"/>
    <w:rsid w:val="005F35B4"/>
    <w:rsid w:val="005F434D"/>
    <w:rsid w:val="005F50CA"/>
    <w:rsid w:val="005F569C"/>
    <w:rsid w:val="005F5813"/>
    <w:rsid w:val="005F5DC8"/>
    <w:rsid w:val="005F604A"/>
    <w:rsid w:val="005F62A9"/>
    <w:rsid w:val="005F66DA"/>
    <w:rsid w:val="005F6C90"/>
    <w:rsid w:val="005F6CBD"/>
    <w:rsid w:val="005F6D88"/>
    <w:rsid w:val="005F740A"/>
    <w:rsid w:val="005F7948"/>
    <w:rsid w:val="00600285"/>
    <w:rsid w:val="006002BF"/>
    <w:rsid w:val="00600794"/>
    <w:rsid w:val="006019AC"/>
    <w:rsid w:val="00601B53"/>
    <w:rsid w:val="00603ACA"/>
    <w:rsid w:val="00604043"/>
    <w:rsid w:val="00604436"/>
    <w:rsid w:val="00605108"/>
    <w:rsid w:val="00606669"/>
    <w:rsid w:val="006073E9"/>
    <w:rsid w:val="0060754B"/>
    <w:rsid w:val="006075A4"/>
    <w:rsid w:val="0061033F"/>
    <w:rsid w:val="00610B39"/>
    <w:rsid w:val="0061111C"/>
    <w:rsid w:val="006113B9"/>
    <w:rsid w:val="00611D6E"/>
    <w:rsid w:val="00611DF2"/>
    <w:rsid w:val="00612676"/>
    <w:rsid w:val="00612AD0"/>
    <w:rsid w:val="0061367E"/>
    <w:rsid w:val="00613773"/>
    <w:rsid w:val="00614FDE"/>
    <w:rsid w:val="00615C52"/>
    <w:rsid w:val="00615E5A"/>
    <w:rsid w:val="006177CC"/>
    <w:rsid w:val="00617F47"/>
    <w:rsid w:val="006206F3"/>
    <w:rsid w:val="00620A91"/>
    <w:rsid w:val="00620C90"/>
    <w:rsid w:val="00621C74"/>
    <w:rsid w:val="00621FD4"/>
    <w:rsid w:val="0062274A"/>
    <w:rsid w:val="006237F5"/>
    <w:rsid w:val="00623DE4"/>
    <w:rsid w:val="006255DC"/>
    <w:rsid w:val="006256EE"/>
    <w:rsid w:val="0062599C"/>
    <w:rsid w:val="00625F56"/>
    <w:rsid w:val="00625FB6"/>
    <w:rsid w:val="00626230"/>
    <w:rsid w:val="006263C7"/>
    <w:rsid w:val="006273F9"/>
    <w:rsid w:val="0063095F"/>
    <w:rsid w:val="00630BCB"/>
    <w:rsid w:val="00631797"/>
    <w:rsid w:val="006317A0"/>
    <w:rsid w:val="006318B7"/>
    <w:rsid w:val="0063194F"/>
    <w:rsid w:val="00631999"/>
    <w:rsid w:val="00631A6F"/>
    <w:rsid w:val="006322C0"/>
    <w:rsid w:val="0063245C"/>
    <w:rsid w:val="00632679"/>
    <w:rsid w:val="00632D93"/>
    <w:rsid w:val="00633495"/>
    <w:rsid w:val="00633876"/>
    <w:rsid w:val="0063562F"/>
    <w:rsid w:val="0063599F"/>
    <w:rsid w:val="00635D5F"/>
    <w:rsid w:val="00635E40"/>
    <w:rsid w:val="00635E80"/>
    <w:rsid w:val="006367A3"/>
    <w:rsid w:val="00636869"/>
    <w:rsid w:val="00636B3E"/>
    <w:rsid w:val="00640A4E"/>
    <w:rsid w:val="00640B9C"/>
    <w:rsid w:val="00641188"/>
    <w:rsid w:val="006413F0"/>
    <w:rsid w:val="0064183C"/>
    <w:rsid w:val="00641CE1"/>
    <w:rsid w:val="00641DBE"/>
    <w:rsid w:val="00643247"/>
    <w:rsid w:val="00643776"/>
    <w:rsid w:val="006439FB"/>
    <w:rsid w:val="006446D9"/>
    <w:rsid w:val="00644A48"/>
    <w:rsid w:val="00644B9A"/>
    <w:rsid w:val="00645964"/>
    <w:rsid w:val="00645ABB"/>
    <w:rsid w:val="00647089"/>
    <w:rsid w:val="006476E3"/>
    <w:rsid w:val="0064780F"/>
    <w:rsid w:val="00647CAA"/>
    <w:rsid w:val="00647CBA"/>
    <w:rsid w:val="006504CC"/>
    <w:rsid w:val="00651A1C"/>
    <w:rsid w:val="006521C7"/>
    <w:rsid w:val="0065249F"/>
    <w:rsid w:val="006525B9"/>
    <w:rsid w:val="00654963"/>
    <w:rsid w:val="00654DC0"/>
    <w:rsid w:val="00655252"/>
    <w:rsid w:val="006558AA"/>
    <w:rsid w:val="00655E31"/>
    <w:rsid w:val="00655F62"/>
    <w:rsid w:val="00655FF6"/>
    <w:rsid w:val="0065625D"/>
    <w:rsid w:val="006563EE"/>
    <w:rsid w:val="0065692F"/>
    <w:rsid w:val="00656C78"/>
    <w:rsid w:val="00656C7B"/>
    <w:rsid w:val="00656ECE"/>
    <w:rsid w:val="00656F8F"/>
    <w:rsid w:val="00657033"/>
    <w:rsid w:val="00657A09"/>
    <w:rsid w:val="00660134"/>
    <w:rsid w:val="00660A6F"/>
    <w:rsid w:val="006614E3"/>
    <w:rsid w:val="00661A89"/>
    <w:rsid w:val="00661D37"/>
    <w:rsid w:val="006622C2"/>
    <w:rsid w:val="006624FC"/>
    <w:rsid w:val="00662748"/>
    <w:rsid w:val="0066540D"/>
    <w:rsid w:val="006661ED"/>
    <w:rsid w:val="00667D3A"/>
    <w:rsid w:val="0067090E"/>
    <w:rsid w:val="00670B71"/>
    <w:rsid w:val="00670D72"/>
    <w:rsid w:val="00671692"/>
    <w:rsid w:val="00671D83"/>
    <w:rsid w:val="006724B7"/>
    <w:rsid w:val="00672778"/>
    <w:rsid w:val="00672822"/>
    <w:rsid w:val="006736E3"/>
    <w:rsid w:val="006738F9"/>
    <w:rsid w:val="006740EE"/>
    <w:rsid w:val="00674395"/>
    <w:rsid w:val="00674F00"/>
    <w:rsid w:val="00675105"/>
    <w:rsid w:val="006758E5"/>
    <w:rsid w:val="00676287"/>
    <w:rsid w:val="00677022"/>
    <w:rsid w:val="0067711C"/>
    <w:rsid w:val="006775FB"/>
    <w:rsid w:val="0067761A"/>
    <w:rsid w:val="00677B62"/>
    <w:rsid w:val="0068060B"/>
    <w:rsid w:val="00681126"/>
    <w:rsid w:val="0068126E"/>
    <w:rsid w:val="0068179E"/>
    <w:rsid w:val="006821A1"/>
    <w:rsid w:val="00682227"/>
    <w:rsid w:val="00682AD7"/>
    <w:rsid w:val="006837ED"/>
    <w:rsid w:val="006838CB"/>
    <w:rsid w:val="0068407F"/>
    <w:rsid w:val="00684F7F"/>
    <w:rsid w:val="00684F84"/>
    <w:rsid w:val="00685215"/>
    <w:rsid w:val="00685347"/>
    <w:rsid w:val="00685F54"/>
    <w:rsid w:val="006860DC"/>
    <w:rsid w:val="00686296"/>
    <w:rsid w:val="00686AB3"/>
    <w:rsid w:val="00686FC9"/>
    <w:rsid w:val="006876A6"/>
    <w:rsid w:val="006878DA"/>
    <w:rsid w:val="00687F03"/>
    <w:rsid w:val="00690248"/>
    <w:rsid w:val="00691200"/>
    <w:rsid w:val="00691DE4"/>
    <w:rsid w:val="00692370"/>
    <w:rsid w:val="00693B15"/>
    <w:rsid w:val="00693F82"/>
    <w:rsid w:val="006945F7"/>
    <w:rsid w:val="0069500C"/>
    <w:rsid w:val="0069509F"/>
    <w:rsid w:val="0069578D"/>
    <w:rsid w:val="00695860"/>
    <w:rsid w:val="00695F99"/>
    <w:rsid w:val="00695FE5"/>
    <w:rsid w:val="00696172"/>
    <w:rsid w:val="00696DF0"/>
    <w:rsid w:val="006A00FC"/>
    <w:rsid w:val="006A06E1"/>
    <w:rsid w:val="006A1B9A"/>
    <w:rsid w:val="006A2616"/>
    <w:rsid w:val="006A2B3F"/>
    <w:rsid w:val="006A2BD0"/>
    <w:rsid w:val="006A3AFA"/>
    <w:rsid w:val="006A3D40"/>
    <w:rsid w:val="006A4E01"/>
    <w:rsid w:val="006A52F6"/>
    <w:rsid w:val="006A5691"/>
    <w:rsid w:val="006A5D78"/>
    <w:rsid w:val="006A5E6D"/>
    <w:rsid w:val="006A5F89"/>
    <w:rsid w:val="006A6197"/>
    <w:rsid w:val="006A66D1"/>
    <w:rsid w:val="006A689B"/>
    <w:rsid w:val="006A68F7"/>
    <w:rsid w:val="006A6BED"/>
    <w:rsid w:val="006A7DC4"/>
    <w:rsid w:val="006A7E60"/>
    <w:rsid w:val="006A7ECD"/>
    <w:rsid w:val="006B03E1"/>
    <w:rsid w:val="006B1128"/>
    <w:rsid w:val="006B232B"/>
    <w:rsid w:val="006B26E0"/>
    <w:rsid w:val="006B2D12"/>
    <w:rsid w:val="006B2DA2"/>
    <w:rsid w:val="006B31AC"/>
    <w:rsid w:val="006B3846"/>
    <w:rsid w:val="006B3C0C"/>
    <w:rsid w:val="006B49CD"/>
    <w:rsid w:val="006B5634"/>
    <w:rsid w:val="006B59B6"/>
    <w:rsid w:val="006B60EE"/>
    <w:rsid w:val="006B734E"/>
    <w:rsid w:val="006C0515"/>
    <w:rsid w:val="006C0F8B"/>
    <w:rsid w:val="006C1B06"/>
    <w:rsid w:val="006C20C3"/>
    <w:rsid w:val="006C2BA7"/>
    <w:rsid w:val="006C2E21"/>
    <w:rsid w:val="006C4A0A"/>
    <w:rsid w:val="006C5F0E"/>
    <w:rsid w:val="006C648A"/>
    <w:rsid w:val="006C6C3F"/>
    <w:rsid w:val="006C6D2E"/>
    <w:rsid w:val="006C6DF0"/>
    <w:rsid w:val="006C757A"/>
    <w:rsid w:val="006C7DEB"/>
    <w:rsid w:val="006C7E96"/>
    <w:rsid w:val="006D0276"/>
    <w:rsid w:val="006D0482"/>
    <w:rsid w:val="006D05B7"/>
    <w:rsid w:val="006D0715"/>
    <w:rsid w:val="006D0EDC"/>
    <w:rsid w:val="006D10F7"/>
    <w:rsid w:val="006D1220"/>
    <w:rsid w:val="006D137D"/>
    <w:rsid w:val="006D1614"/>
    <w:rsid w:val="006D18E5"/>
    <w:rsid w:val="006D19CB"/>
    <w:rsid w:val="006D24D8"/>
    <w:rsid w:val="006D2636"/>
    <w:rsid w:val="006D283F"/>
    <w:rsid w:val="006D3F44"/>
    <w:rsid w:val="006D476A"/>
    <w:rsid w:val="006D5BBA"/>
    <w:rsid w:val="006D5C27"/>
    <w:rsid w:val="006D7187"/>
    <w:rsid w:val="006D799F"/>
    <w:rsid w:val="006D7DCE"/>
    <w:rsid w:val="006D7E8E"/>
    <w:rsid w:val="006D7FEB"/>
    <w:rsid w:val="006E0138"/>
    <w:rsid w:val="006E024D"/>
    <w:rsid w:val="006E0928"/>
    <w:rsid w:val="006E0967"/>
    <w:rsid w:val="006E09C8"/>
    <w:rsid w:val="006E1586"/>
    <w:rsid w:val="006E167D"/>
    <w:rsid w:val="006E1957"/>
    <w:rsid w:val="006E1999"/>
    <w:rsid w:val="006E19F7"/>
    <w:rsid w:val="006E2F2B"/>
    <w:rsid w:val="006E493D"/>
    <w:rsid w:val="006E4ADC"/>
    <w:rsid w:val="006E4E08"/>
    <w:rsid w:val="006E4F18"/>
    <w:rsid w:val="006E5197"/>
    <w:rsid w:val="006E590F"/>
    <w:rsid w:val="006E64A0"/>
    <w:rsid w:val="006E66EB"/>
    <w:rsid w:val="006E680D"/>
    <w:rsid w:val="006E71F8"/>
    <w:rsid w:val="006E7646"/>
    <w:rsid w:val="006E7BFC"/>
    <w:rsid w:val="006F0440"/>
    <w:rsid w:val="006F0DDF"/>
    <w:rsid w:val="006F0FD7"/>
    <w:rsid w:val="006F18DA"/>
    <w:rsid w:val="006F2218"/>
    <w:rsid w:val="006F2686"/>
    <w:rsid w:val="006F2DE5"/>
    <w:rsid w:val="006F4756"/>
    <w:rsid w:val="006F4B14"/>
    <w:rsid w:val="006F4E37"/>
    <w:rsid w:val="006F5232"/>
    <w:rsid w:val="006F563A"/>
    <w:rsid w:val="006F5A22"/>
    <w:rsid w:val="006F6075"/>
    <w:rsid w:val="006F642B"/>
    <w:rsid w:val="006F646C"/>
    <w:rsid w:val="006F67C1"/>
    <w:rsid w:val="006F71A6"/>
    <w:rsid w:val="00700182"/>
    <w:rsid w:val="0070018C"/>
    <w:rsid w:val="0070051A"/>
    <w:rsid w:val="0070080F"/>
    <w:rsid w:val="00700A08"/>
    <w:rsid w:val="00701FB5"/>
    <w:rsid w:val="00702069"/>
    <w:rsid w:val="00702E85"/>
    <w:rsid w:val="00703CBE"/>
    <w:rsid w:val="0070403A"/>
    <w:rsid w:val="0070444F"/>
    <w:rsid w:val="007047F4"/>
    <w:rsid w:val="007059E1"/>
    <w:rsid w:val="007061BF"/>
    <w:rsid w:val="007070CB"/>
    <w:rsid w:val="007103D7"/>
    <w:rsid w:val="007104AF"/>
    <w:rsid w:val="007112B8"/>
    <w:rsid w:val="00711526"/>
    <w:rsid w:val="0071195D"/>
    <w:rsid w:val="00711EBF"/>
    <w:rsid w:val="007122D8"/>
    <w:rsid w:val="0071242F"/>
    <w:rsid w:val="0071300A"/>
    <w:rsid w:val="00713844"/>
    <w:rsid w:val="00714D14"/>
    <w:rsid w:val="00714F9C"/>
    <w:rsid w:val="00715191"/>
    <w:rsid w:val="00715E1E"/>
    <w:rsid w:val="00717033"/>
    <w:rsid w:val="00720563"/>
    <w:rsid w:val="007207AE"/>
    <w:rsid w:val="007207B8"/>
    <w:rsid w:val="0072094E"/>
    <w:rsid w:val="00720E75"/>
    <w:rsid w:val="007214BE"/>
    <w:rsid w:val="00721B4D"/>
    <w:rsid w:val="007221ED"/>
    <w:rsid w:val="007222BB"/>
    <w:rsid w:val="00722863"/>
    <w:rsid w:val="00723BCC"/>
    <w:rsid w:val="00723E42"/>
    <w:rsid w:val="00723F52"/>
    <w:rsid w:val="00723FA5"/>
    <w:rsid w:val="00724AED"/>
    <w:rsid w:val="00725B9B"/>
    <w:rsid w:val="00726AE1"/>
    <w:rsid w:val="007270DF"/>
    <w:rsid w:val="0072726C"/>
    <w:rsid w:val="0072745A"/>
    <w:rsid w:val="00727515"/>
    <w:rsid w:val="00727B29"/>
    <w:rsid w:val="00727D49"/>
    <w:rsid w:val="00730300"/>
    <w:rsid w:val="007307EB"/>
    <w:rsid w:val="00730A92"/>
    <w:rsid w:val="0073138D"/>
    <w:rsid w:val="00731EBC"/>
    <w:rsid w:val="007320A5"/>
    <w:rsid w:val="00732FCD"/>
    <w:rsid w:val="0073322A"/>
    <w:rsid w:val="007332DE"/>
    <w:rsid w:val="0073330D"/>
    <w:rsid w:val="00734A17"/>
    <w:rsid w:val="00734B9B"/>
    <w:rsid w:val="00734DBE"/>
    <w:rsid w:val="007353B8"/>
    <w:rsid w:val="00735AAD"/>
    <w:rsid w:val="00735F02"/>
    <w:rsid w:val="00736AF8"/>
    <w:rsid w:val="007406E4"/>
    <w:rsid w:val="00741C25"/>
    <w:rsid w:val="00741C89"/>
    <w:rsid w:val="0074262C"/>
    <w:rsid w:val="00742658"/>
    <w:rsid w:val="00742797"/>
    <w:rsid w:val="00742A92"/>
    <w:rsid w:val="00742C83"/>
    <w:rsid w:val="007432B8"/>
    <w:rsid w:val="007437D6"/>
    <w:rsid w:val="00744649"/>
    <w:rsid w:val="00744857"/>
    <w:rsid w:val="00744A33"/>
    <w:rsid w:val="00744E05"/>
    <w:rsid w:val="00744FE2"/>
    <w:rsid w:val="00745B8D"/>
    <w:rsid w:val="00745D61"/>
    <w:rsid w:val="00745E9F"/>
    <w:rsid w:val="00746830"/>
    <w:rsid w:val="0074692A"/>
    <w:rsid w:val="00747F37"/>
    <w:rsid w:val="00750309"/>
    <w:rsid w:val="00751D60"/>
    <w:rsid w:val="007538FA"/>
    <w:rsid w:val="007538FB"/>
    <w:rsid w:val="00753BCC"/>
    <w:rsid w:val="00753D2F"/>
    <w:rsid w:val="00754BED"/>
    <w:rsid w:val="00755530"/>
    <w:rsid w:val="00755868"/>
    <w:rsid w:val="00755F89"/>
    <w:rsid w:val="00757023"/>
    <w:rsid w:val="0075794F"/>
    <w:rsid w:val="00760136"/>
    <w:rsid w:val="007609D5"/>
    <w:rsid w:val="00760D37"/>
    <w:rsid w:val="00760DC4"/>
    <w:rsid w:val="0076149E"/>
    <w:rsid w:val="00761554"/>
    <w:rsid w:val="0076166D"/>
    <w:rsid w:val="00761B9B"/>
    <w:rsid w:val="00762C3B"/>
    <w:rsid w:val="007634C9"/>
    <w:rsid w:val="00763A0A"/>
    <w:rsid w:val="0076407E"/>
    <w:rsid w:val="007647E9"/>
    <w:rsid w:val="00764942"/>
    <w:rsid w:val="00764C60"/>
    <w:rsid w:val="007653D0"/>
    <w:rsid w:val="0076546A"/>
    <w:rsid w:val="007656BE"/>
    <w:rsid w:val="007659F9"/>
    <w:rsid w:val="0076623F"/>
    <w:rsid w:val="00766639"/>
    <w:rsid w:val="00766663"/>
    <w:rsid w:val="0076710A"/>
    <w:rsid w:val="00767DB4"/>
    <w:rsid w:val="00770092"/>
    <w:rsid w:val="0077010B"/>
    <w:rsid w:val="007707D7"/>
    <w:rsid w:val="00770C91"/>
    <w:rsid w:val="0077111E"/>
    <w:rsid w:val="00771BD9"/>
    <w:rsid w:val="00771DAD"/>
    <w:rsid w:val="00771F0F"/>
    <w:rsid w:val="00773118"/>
    <w:rsid w:val="00773198"/>
    <w:rsid w:val="007733E9"/>
    <w:rsid w:val="0077342D"/>
    <w:rsid w:val="00773A1F"/>
    <w:rsid w:val="00773A57"/>
    <w:rsid w:val="00773AC3"/>
    <w:rsid w:val="0077454D"/>
    <w:rsid w:val="0077597B"/>
    <w:rsid w:val="007763F3"/>
    <w:rsid w:val="00776DB8"/>
    <w:rsid w:val="0077798F"/>
    <w:rsid w:val="00777AE5"/>
    <w:rsid w:val="00777ED6"/>
    <w:rsid w:val="007808E6"/>
    <w:rsid w:val="0078237A"/>
    <w:rsid w:val="00782910"/>
    <w:rsid w:val="00782A11"/>
    <w:rsid w:val="00782E47"/>
    <w:rsid w:val="00782FAB"/>
    <w:rsid w:val="007830BA"/>
    <w:rsid w:val="00783FF5"/>
    <w:rsid w:val="0078505E"/>
    <w:rsid w:val="00785AAD"/>
    <w:rsid w:val="007863EB"/>
    <w:rsid w:val="007868AE"/>
    <w:rsid w:val="00787A90"/>
    <w:rsid w:val="00787B35"/>
    <w:rsid w:val="00787DB1"/>
    <w:rsid w:val="007903A5"/>
    <w:rsid w:val="007910C1"/>
    <w:rsid w:val="00791466"/>
    <w:rsid w:val="00791B7F"/>
    <w:rsid w:val="007932BF"/>
    <w:rsid w:val="00793573"/>
    <w:rsid w:val="00794EE5"/>
    <w:rsid w:val="007954AB"/>
    <w:rsid w:val="007957A3"/>
    <w:rsid w:val="00796403"/>
    <w:rsid w:val="00796CE5"/>
    <w:rsid w:val="0079731B"/>
    <w:rsid w:val="007975BC"/>
    <w:rsid w:val="00797927"/>
    <w:rsid w:val="00797A7A"/>
    <w:rsid w:val="00797F20"/>
    <w:rsid w:val="007A1265"/>
    <w:rsid w:val="007A14AB"/>
    <w:rsid w:val="007A15D3"/>
    <w:rsid w:val="007A1621"/>
    <w:rsid w:val="007A1772"/>
    <w:rsid w:val="007A1E26"/>
    <w:rsid w:val="007A226F"/>
    <w:rsid w:val="007A256B"/>
    <w:rsid w:val="007A38D2"/>
    <w:rsid w:val="007A3E1A"/>
    <w:rsid w:val="007A6CF6"/>
    <w:rsid w:val="007A70D1"/>
    <w:rsid w:val="007A74EF"/>
    <w:rsid w:val="007A7F58"/>
    <w:rsid w:val="007B0CA2"/>
    <w:rsid w:val="007B14DD"/>
    <w:rsid w:val="007B241D"/>
    <w:rsid w:val="007B2469"/>
    <w:rsid w:val="007B26AB"/>
    <w:rsid w:val="007B2FEC"/>
    <w:rsid w:val="007B3546"/>
    <w:rsid w:val="007B35B1"/>
    <w:rsid w:val="007B40C2"/>
    <w:rsid w:val="007B4EB4"/>
    <w:rsid w:val="007B532B"/>
    <w:rsid w:val="007B55BC"/>
    <w:rsid w:val="007B576F"/>
    <w:rsid w:val="007B64F2"/>
    <w:rsid w:val="007B6591"/>
    <w:rsid w:val="007B7E71"/>
    <w:rsid w:val="007C048F"/>
    <w:rsid w:val="007C0C04"/>
    <w:rsid w:val="007C1897"/>
    <w:rsid w:val="007C1EDC"/>
    <w:rsid w:val="007C25AE"/>
    <w:rsid w:val="007C2948"/>
    <w:rsid w:val="007C2B20"/>
    <w:rsid w:val="007C3440"/>
    <w:rsid w:val="007C36AA"/>
    <w:rsid w:val="007C3F2D"/>
    <w:rsid w:val="007C4455"/>
    <w:rsid w:val="007C5D2E"/>
    <w:rsid w:val="007C64B4"/>
    <w:rsid w:val="007C73FF"/>
    <w:rsid w:val="007D0155"/>
    <w:rsid w:val="007D035F"/>
    <w:rsid w:val="007D0485"/>
    <w:rsid w:val="007D06C8"/>
    <w:rsid w:val="007D0B18"/>
    <w:rsid w:val="007D21B6"/>
    <w:rsid w:val="007D2368"/>
    <w:rsid w:val="007D2FC1"/>
    <w:rsid w:val="007D3B1F"/>
    <w:rsid w:val="007D5323"/>
    <w:rsid w:val="007D6BF0"/>
    <w:rsid w:val="007D6D10"/>
    <w:rsid w:val="007D76DF"/>
    <w:rsid w:val="007E01D0"/>
    <w:rsid w:val="007E0FED"/>
    <w:rsid w:val="007E1A51"/>
    <w:rsid w:val="007E2D61"/>
    <w:rsid w:val="007E3171"/>
    <w:rsid w:val="007E34DB"/>
    <w:rsid w:val="007E37E0"/>
    <w:rsid w:val="007E3956"/>
    <w:rsid w:val="007E3D89"/>
    <w:rsid w:val="007E4C00"/>
    <w:rsid w:val="007E531A"/>
    <w:rsid w:val="007E53BA"/>
    <w:rsid w:val="007F0E62"/>
    <w:rsid w:val="007F0EF5"/>
    <w:rsid w:val="007F14C0"/>
    <w:rsid w:val="007F17AD"/>
    <w:rsid w:val="007F1B7E"/>
    <w:rsid w:val="007F1EBF"/>
    <w:rsid w:val="007F1F48"/>
    <w:rsid w:val="007F2475"/>
    <w:rsid w:val="007F2DF9"/>
    <w:rsid w:val="007F3115"/>
    <w:rsid w:val="007F3A6E"/>
    <w:rsid w:val="007F4500"/>
    <w:rsid w:val="007F4B23"/>
    <w:rsid w:val="007F5275"/>
    <w:rsid w:val="007F5869"/>
    <w:rsid w:val="007F5A58"/>
    <w:rsid w:val="007F7225"/>
    <w:rsid w:val="007F7291"/>
    <w:rsid w:val="007F7673"/>
    <w:rsid w:val="007F7965"/>
    <w:rsid w:val="0080028E"/>
    <w:rsid w:val="00800E4C"/>
    <w:rsid w:val="00801090"/>
    <w:rsid w:val="00801708"/>
    <w:rsid w:val="008017AA"/>
    <w:rsid w:val="00801990"/>
    <w:rsid w:val="0080203A"/>
    <w:rsid w:val="00802482"/>
    <w:rsid w:val="0080299C"/>
    <w:rsid w:val="00803402"/>
    <w:rsid w:val="00803901"/>
    <w:rsid w:val="00803FEA"/>
    <w:rsid w:val="008043D9"/>
    <w:rsid w:val="00804DD1"/>
    <w:rsid w:val="008059C8"/>
    <w:rsid w:val="00805ED4"/>
    <w:rsid w:val="00806502"/>
    <w:rsid w:val="0080670F"/>
    <w:rsid w:val="008068E5"/>
    <w:rsid w:val="00807678"/>
    <w:rsid w:val="00807E95"/>
    <w:rsid w:val="00810FFD"/>
    <w:rsid w:val="008113AE"/>
    <w:rsid w:val="00811497"/>
    <w:rsid w:val="0081181C"/>
    <w:rsid w:val="00812159"/>
    <w:rsid w:val="00812452"/>
    <w:rsid w:val="00812846"/>
    <w:rsid w:val="00812ED8"/>
    <w:rsid w:val="008136D6"/>
    <w:rsid w:val="00813732"/>
    <w:rsid w:val="00813A1A"/>
    <w:rsid w:val="00813BBB"/>
    <w:rsid w:val="00814009"/>
    <w:rsid w:val="00814A99"/>
    <w:rsid w:val="008157C1"/>
    <w:rsid w:val="00815873"/>
    <w:rsid w:val="00815F65"/>
    <w:rsid w:val="00817209"/>
    <w:rsid w:val="00817D2A"/>
    <w:rsid w:val="00817F2D"/>
    <w:rsid w:val="00820007"/>
    <w:rsid w:val="008200CC"/>
    <w:rsid w:val="00820104"/>
    <w:rsid w:val="00820BAF"/>
    <w:rsid w:val="00820EF9"/>
    <w:rsid w:val="00820F9F"/>
    <w:rsid w:val="00821742"/>
    <w:rsid w:val="00821857"/>
    <w:rsid w:val="008218C2"/>
    <w:rsid w:val="0082263E"/>
    <w:rsid w:val="00822650"/>
    <w:rsid w:val="008239B3"/>
    <w:rsid w:val="00824394"/>
    <w:rsid w:val="00824D2E"/>
    <w:rsid w:val="00824D6A"/>
    <w:rsid w:val="00825D65"/>
    <w:rsid w:val="00825E0B"/>
    <w:rsid w:val="00826B39"/>
    <w:rsid w:val="008276A9"/>
    <w:rsid w:val="0082777B"/>
    <w:rsid w:val="00830B98"/>
    <w:rsid w:val="00831D66"/>
    <w:rsid w:val="00832EFC"/>
    <w:rsid w:val="00833DBB"/>
    <w:rsid w:val="0083417D"/>
    <w:rsid w:val="00834977"/>
    <w:rsid w:val="008349A5"/>
    <w:rsid w:val="00835749"/>
    <w:rsid w:val="00836678"/>
    <w:rsid w:val="0083675B"/>
    <w:rsid w:val="008367CC"/>
    <w:rsid w:val="00836F60"/>
    <w:rsid w:val="0083723F"/>
    <w:rsid w:val="00837829"/>
    <w:rsid w:val="00837853"/>
    <w:rsid w:val="00837E80"/>
    <w:rsid w:val="00840112"/>
    <w:rsid w:val="008418ED"/>
    <w:rsid w:val="00841D2A"/>
    <w:rsid w:val="00842D62"/>
    <w:rsid w:val="00842EC4"/>
    <w:rsid w:val="00842F5F"/>
    <w:rsid w:val="00843DA3"/>
    <w:rsid w:val="00843E59"/>
    <w:rsid w:val="008441E0"/>
    <w:rsid w:val="008443D4"/>
    <w:rsid w:val="0084443C"/>
    <w:rsid w:val="00845013"/>
    <w:rsid w:val="00846136"/>
    <w:rsid w:val="00846301"/>
    <w:rsid w:val="008468F7"/>
    <w:rsid w:val="00850001"/>
    <w:rsid w:val="0085023F"/>
    <w:rsid w:val="00851228"/>
    <w:rsid w:val="0085144F"/>
    <w:rsid w:val="00852284"/>
    <w:rsid w:val="00852ADF"/>
    <w:rsid w:val="0085346F"/>
    <w:rsid w:val="00854D8F"/>
    <w:rsid w:val="00854EF8"/>
    <w:rsid w:val="008552F4"/>
    <w:rsid w:val="008564C9"/>
    <w:rsid w:val="008569F3"/>
    <w:rsid w:val="00856BEB"/>
    <w:rsid w:val="00860327"/>
    <w:rsid w:val="0086083C"/>
    <w:rsid w:val="00860E9E"/>
    <w:rsid w:val="008626D5"/>
    <w:rsid w:val="00862834"/>
    <w:rsid w:val="00862F66"/>
    <w:rsid w:val="00863D82"/>
    <w:rsid w:val="008640D9"/>
    <w:rsid w:val="0086433A"/>
    <w:rsid w:val="00864920"/>
    <w:rsid w:val="00864D64"/>
    <w:rsid w:val="0086518F"/>
    <w:rsid w:val="0086581F"/>
    <w:rsid w:val="00866FBE"/>
    <w:rsid w:val="00867401"/>
    <w:rsid w:val="00867BEE"/>
    <w:rsid w:val="008704F0"/>
    <w:rsid w:val="00871C22"/>
    <w:rsid w:val="00872326"/>
    <w:rsid w:val="00872AB7"/>
    <w:rsid w:val="008745CA"/>
    <w:rsid w:val="00874753"/>
    <w:rsid w:val="00874F85"/>
    <w:rsid w:val="008752CE"/>
    <w:rsid w:val="00875749"/>
    <w:rsid w:val="00875A12"/>
    <w:rsid w:val="00876050"/>
    <w:rsid w:val="008801F9"/>
    <w:rsid w:val="008802A6"/>
    <w:rsid w:val="00880365"/>
    <w:rsid w:val="00880415"/>
    <w:rsid w:val="008808D6"/>
    <w:rsid w:val="00880B42"/>
    <w:rsid w:val="008820E8"/>
    <w:rsid w:val="00884837"/>
    <w:rsid w:val="0088486B"/>
    <w:rsid w:val="008848D8"/>
    <w:rsid w:val="00885CC7"/>
    <w:rsid w:val="00885EFA"/>
    <w:rsid w:val="0088687B"/>
    <w:rsid w:val="00886DE9"/>
    <w:rsid w:val="008872B0"/>
    <w:rsid w:val="0089000B"/>
    <w:rsid w:val="00890261"/>
    <w:rsid w:val="0089082B"/>
    <w:rsid w:val="008910DB"/>
    <w:rsid w:val="00891312"/>
    <w:rsid w:val="0089222D"/>
    <w:rsid w:val="00892458"/>
    <w:rsid w:val="00892D8C"/>
    <w:rsid w:val="0089340C"/>
    <w:rsid w:val="00894F91"/>
    <w:rsid w:val="0089582C"/>
    <w:rsid w:val="0089637C"/>
    <w:rsid w:val="00897447"/>
    <w:rsid w:val="0089794D"/>
    <w:rsid w:val="00897C51"/>
    <w:rsid w:val="008A0A03"/>
    <w:rsid w:val="008A201A"/>
    <w:rsid w:val="008A3549"/>
    <w:rsid w:val="008A3946"/>
    <w:rsid w:val="008A3ECC"/>
    <w:rsid w:val="008A5015"/>
    <w:rsid w:val="008A54DF"/>
    <w:rsid w:val="008A5B84"/>
    <w:rsid w:val="008A65BE"/>
    <w:rsid w:val="008A6DA5"/>
    <w:rsid w:val="008A71AA"/>
    <w:rsid w:val="008A7276"/>
    <w:rsid w:val="008A77AB"/>
    <w:rsid w:val="008A7D6A"/>
    <w:rsid w:val="008B0B42"/>
    <w:rsid w:val="008B12F4"/>
    <w:rsid w:val="008B1A59"/>
    <w:rsid w:val="008B27B5"/>
    <w:rsid w:val="008B3246"/>
    <w:rsid w:val="008B4A59"/>
    <w:rsid w:val="008B565F"/>
    <w:rsid w:val="008B56EE"/>
    <w:rsid w:val="008B58D1"/>
    <w:rsid w:val="008B58FE"/>
    <w:rsid w:val="008B63C4"/>
    <w:rsid w:val="008B64EB"/>
    <w:rsid w:val="008B67AD"/>
    <w:rsid w:val="008C08DD"/>
    <w:rsid w:val="008C08F8"/>
    <w:rsid w:val="008C0B12"/>
    <w:rsid w:val="008C1B18"/>
    <w:rsid w:val="008C1E3F"/>
    <w:rsid w:val="008C277A"/>
    <w:rsid w:val="008C2D88"/>
    <w:rsid w:val="008C33C9"/>
    <w:rsid w:val="008C3D44"/>
    <w:rsid w:val="008C4561"/>
    <w:rsid w:val="008C4EC2"/>
    <w:rsid w:val="008C5029"/>
    <w:rsid w:val="008C5E55"/>
    <w:rsid w:val="008C6158"/>
    <w:rsid w:val="008C65D2"/>
    <w:rsid w:val="008C7434"/>
    <w:rsid w:val="008C7CA5"/>
    <w:rsid w:val="008D0613"/>
    <w:rsid w:val="008D08FC"/>
    <w:rsid w:val="008D1740"/>
    <w:rsid w:val="008D1E00"/>
    <w:rsid w:val="008D282C"/>
    <w:rsid w:val="008D2BE3"/>
    <w:rsid w:val="008D3350"/>
    <w:rsid w:val="008D33F4"/>
    <w:rsid w:val="008D3616"/>
    <w:rsid w:val="008D3D97"/>
    <w:rsid w:val="008D446E"/>
    <w:rsid w:val="008D550E"/>
    <w:rsid w:val="008D595F"/>
    <w:rsid w:val="008D59F8"/>
    <w:rsid w:val="008D65DA"/>
    <w:rsid w:val="008D737D"/>
    <w:rsid w:val="008E0688"/>
    <w:rsid w:val="008E0D13"/>
    <w:rsid w:val="008E358B"/>
    <w:rsid w:val="008E3A70"/>
    <w:rsid w:val="008E3C07"/>
    <w:rsid w:val="008E3FA7"/>
    <w:rsid w:val="008E432C"/>
    <w:rsid w:val="008E4D6D"/>
    <w:rsid w:val="008E5A21"/>
    <w:rsid w:val="008E5BF6"/>
    <w:rsid w:val="008E7C7A"/>
    <w:rsid w:val="008E7CE2"/>
    <w:rsid w:val="008E7D93"/>
    <w:rsid w:val="008F0AC9"/>
    <w:rsid w:val="008F0B16"/>
    <w:rsid w:val="008F0EA7"/>
    <w:rsid w:val="008F18B6"/>
    <w:rsid w:val="008F206B"/>
    <w:rsid w:val="008F263F"/>
    <w:rsid w:val="008F2DED"/>
    <w:rsid w:val="008F3889"/>
    <w:rsid w:val="008F3FD1"/>
    <w:rsid w:val="008F47CC"/>
    <w:rsid w:val="008F4A36"/>
    <w:rsid w:val="008F52CC"/>
    <w:rsid w:val="008F568D"/>
    <w:rsid w:val="008F73A0"/>
    <w:rsid w:val="008F751A"/>
    <w:rsid w:val="008F769A"/>
    <w:rsid w:val="008F772B"/>
    <w:rsid w:val="008F7C1B"/>
    <w:rsid w:val="008F7FB8"/>
    <w:rsid w:val="00900014"/>
    <w:rsid w:val="00900A3F"/>
    <w:rsid w:val="00901175"/>
    <w:rsid w:val="00901FC6"/>
    <w:rsid w:val="0090210D"/>
    <w:rsid w:val="00902863"/>
    <w:rsid w:val="00902F07"/>
    <w:rsid w:val="00903723"/>
    <w:rsid w:val="009052A3"/>
    <w:rsid w:val="009059AC"/>
    <w:rsid w:val="009062CF"/>
    <w:rsid w:val="0090675E"/>
    <w:rsid w:val="00906A52"/>
    <w:rsid w:val="00907658"/>
    <w:rsid w:val="00907C98"/>
    <w:rsid w:val="00907EF5"/>
    <w:rsid w:val="00907F78"/>
    <w:rsid w:val="00907FD5"/>
    <w:rsid w:val="0091000E"/>
    <w:rsid w:val="0091024F"/>
    <w:rsid w:val="00911490"/>
    <w:rsid w:val="009116E0"/>
    <w:rsid w:val="009119CF"/>
    <w:rsid w:val="00912349"/>
    <w:rsid w:val="00912A34"/>
    <w:rsid w:val="0091344A"/>
    <w:rsid w:val="00913691"/>
    <w:rsid w:val="00913DE2"/>
    <w:rsid w:val="0091490F"/>
    <w:rsid w:val="009149F2"/>
    <w:rsid w:val="00914B6A"/>
    <w:rsid w:val="009158E0"/>
    <w:rsid w:val="00915D32"/>
    <w:rsid w:val="0091638B"/>
    <w:rsid w:val="0091653A"/>
    <w:rsid w:val="00916A22"/>
    <w:rsid w:val="00916D9A"/>
    <w:rsid w:val="00916F52"/>
    <w:rsid w:val="00917243"/>
    <w:rsid w:val="00917D17"/>
    <w:rsid w:val="0092026D"/>
    <w:rsid w:val="0092082B"/>
    <w:rsid w:val="00920ADD"/>
    <w:rsid w:val="00920DD2"/>
    <w:rsid w:val="0092176F"/>
    <w:rsid w:val="00921851"/>
    <w:rsid w:val="00922272"/>
    <w:rsid w:val="009227F9"/>
    <w:rsid w:val="00922DB5"/>
    <w:rsid w:val="009233E8"/>
    <w:rsid w:val="00923941"/>
    <w:rsid w:val="0092424A"/>
    <w:rsid w:val="0092525C"/>
    <w:rsid w:val="009262F9"/>
    <w:rsid w:val="009266E4"/>
    <w:rsid w:val="00927605"/>
    <w:rsid w:val="00927653"/>
    <w:rsid w:val="00927F7E"/>
    <w:rsid w:val="00927F92"/>
    <w:rsid w:val="0093003F"/>
    <w:rsid w:val="00930092"/>
    <w:rsid w:val="00930913"/>
    <w:rsid w:val="00930B4C"/>
    <w:rsid w:val="00931031"/>
    <w:rsid w:val="00932877"/>
    <w:rsid w:val="00933408"/>
    <w:rsid w:val="0093353E"/>
    <w:rsid w:val="009338E1"/>
    <w:rsid w:val="00933BA8"/>
    <w:rsid w:val="00933DD1"/>
    <w:rsid w:val="0093426C"/>
    <w:rsid w:val="00934871"/>
    <w:rsid w:val="00934A7A"/>
    <w:rsid w:val="0093614A"/>
    <w:rsid w:val="009367F9"/>
    <w:rsid w:val="00936CE5"/>
    <w:rsid w:val="00937720"/>
    <w:rsid w:val="0093774F"/>
    <w:rsid w:val="00937F9D"/>
    <w:rsid w:val="00940931"/>
    <w:rsid w:val="00940BB9"/>
    <w:rsid w:val="00940EF6"/>
    <w:rsid w:val="0094252D"/>
    <w:rsid w:val="0094269D"/>
    <w:rsid w:val="00942997"/>
    <w:rsid w:val="0094307B"/>
    <w:rsid w:val="00943704"/>
    <w:rsid w:val="0094396D"/>
    <w:rsid w:val="00944290"/>
    <w:rsid w:val="00945A67"/>
    <w:rsid w:val="00945D7B"/>
    <w:rsid w:val="009465B0"/>
    <w:rsid w:val="00946652"/>
    <w:rsid w:val="009469D4"/>
    <w:rsid w:val="009472F6"/>
    <w:rsid w:val="00950266"/>
    <w:rsid w:val="009508CF"/>
    <w:rsid w:val="00951064"/>
    <w:rsid w:val="00952A1B"/>
    <w:rsid w:val="00952E12"/>
    <w:rsid w:val="0095328F"/>
    <w:rsid w:val="00953AAC"/>
    <w:rsid w:val="00953C61"/>
    <w:rsid w:val="00955B00"/>
    <w:rsid w:val="00955B1A"/>
    <w:rsid w:val="00955BDE"/>
    <w:rsid w:val="00955E43"/>
    <w:rsid w:val="0095612C"/>
    <w:rsid w:val="00956727"/>
    <w:rsid w:val="0095697C"/>
    <w:rsid w:val="009573AA"/>
    <w:rsid w:val="00957E22"/>
    <w:rsid w:val="0096024D"/>
    <w:rsid w:val="00961179"/>
    <w:rsid w:val="0096123B"/>
    <w:rsid w:val="009612C7"/>
    <w:rsid w:val="00961519"/>
    <w:rsid w:val="00961588"/>
    <w:rsid w:val="00961F38"/>
    <w:rsid w:val="009620D7"/>
    <w:rsid w:val="00962992"/>
    <w:rsid w:val="009645D8"/>
    <w:rsid w:val="00965328"/>
    <w:rsid w:val="00966320"/>
    <w:rsid w:val="00966593"/>
    <w:rsid w:val="00967DCF"/>
    <w:rsid w:val="009708A1"/>
    <w:rsid w:val="009718F5"/>
    <w:rsid w:val="0097273A"/>
    <w:rsid w:val="00972A71"/>
    <w:rsid w:val="00972E15"/>
    <w:rsid w:val="0097361C"/>
    <w:rsid w:val="00973664"/>
    <w:rsid w:val="009739EB"/>
    <w:rsid w:val="00974083"/>
    <w:rsid w:val="0097413F"/>
    <w:rsid w:val="009743C1"/>
    <w:rsid w:val="0097493D"/>
    <w:rsid w:val="009755F6"/>
    <w:rsid w:val="00975819"/>
    <w:rsid w:val="009759A7"/>
    <w:rsid w:val="00975C28"/>
    <w:rsid w:val="009763CB"/>
    <w:rsid w:val="00976432"/>
    <w:rsid w:val="00976F52"/>
    <w:rsid w:val="0097725A"/>
    <w:rsid w:val="00977E6D"/>
    <w:rsid w:val="00980EF4"/>
    <w:rsid w:val="009812C5"/>
    <w:rsid w:val="0098217F"/>
    <w:rsid w:val="00982669"/>
    <w:rsid w:val="009830D1"/>
    <w:rsid w:val="0098517F"/>
    <w:rsid w:val="00985B78"/>
    <w:rsid w:val="00986CAF"/>
    <w:rsid w:val="00986EB5"/>
    <w:rsid w:val="009872F9"/>
    <w:rsid w:val="009877FC"/>
    <w:rsid w:val="00991477"/>
    <w:rsid w:val="00991A37"/>
    <w:rsid w:val="00992895"/>
    <w:rsid w:val="00992FF3"/>
    <w:rsid w:val="00993018"/>
    <w:rsid w:val="00994874"/>
    <w:rsid w:val="009956B7"/>
    <w:rsid w:val="00995C31"/>
    <w:rsid w:val="00996211"/>
    <w:rsid w:val="009965BE"/>
    <w:rsid w:val="00996836"/>
    <w:rsid w:val="00996AFB"/>
    <w:rsid w:val="009973F2"/>
    <w:rsid w:val="00997ABE"/>
    <w:rsid w:val="00997F39"/>
    <w:rsid w:val="009A0266"/>
    <w:rsid w:val="009A0677"/>
    <w:rsid w:val="009A0BBE"/>
    <w:rsid w:val="009A0EB2"/>
    <w:rsid w:val="009A12FD"/>
    <w:rsid w:val="009A1405"/>
    <w:rsid w:val="009A214D"/>
    <w:rsid w:val="009A2C87"/>
    <w:rsid w:val="009A3357"/>
    <w:rsid w:val="009A4058"/>
    <w:rsid w:val="009A54C9"/>
    <w:rsid w:val="009A5524"/>
    <w:rsid w:val="009A578C"/>
    <w:rsid w:val="009A5BA9"/>
    <w:rsid w:val="009A6290"/>
    <w:rsid w:val="009A67C0"/>
    <w:rsid w:val="009A6E0D"/>
    <w:rsid w:val="009A777B"/>
    <w:rsid w:val="009A7F11"/>
    <w:rsid w:val="009B0417"/>
    <w:rsid w:val="009B0F12"/>
    <w:rsid w:val="009B1506"/>
    <w:rsid w:val="009B1557"/>
    <w:rsid w:val="009B188E"/>
    <w:rsid w:val="009B1962"/>
    <w:rsid w:val="009B207C"/>
    <w:rsid w:val="009B24CA"/>
    <w:rsid w:val="009B2BCA"/>
    <w:rsid w:val="009B3218"/>
    <w:rsid w:val="009B3B3C"/>
    <w:rsid w:val="009B428E"/>
    <w:rsid w:val="009B4E7C"/>
    <w:rsid w:val="009B5105"/>
    <w:rsid w:val="009B70F7"/>
    <w:rsid w:val="009B7A93"/>
    <w:rsid w:val="009B7C5C"/>
    <w:rsid w:val="009C0266"/>
    <w:rsid w:val="009C083C"/>
    <w:rsid w:val="009C0F54"/>
    <w:rsid w:val="009C129C"/>
    <w:rsid w:val="009C2202"/>
    <w:rsid w:val="009C2CA7"/>
    <w:rsid w:val="009C3613"/>
    <w:rsid w:val="009C36F5"/>
    <w:rsid w:val="009C3CCB"/>
    <w:rsid w:val="009C43E8"/>
    <w:rsid w:val="009C4B0B"/>
    <w:rsid w:val="009C5494"/>
    <w:rsid w:val="009C5A91"/>
    <w:rsid w:val="009C6E42"/>
    <w:rsid w:val="009C7498"/>
    <w:rsid w:val="009C75B7"/>
    <w:rsid w:val="009C7796"/>
    <w:rsid w:val="009C7D24"/>
    <w:rsid w:val="009C7DE6"/>
    <w:rsid w:val="009D0E5F"/>
    <w:rsid w:val="009D1DEB"/>
    <w:rsid w:val="009D1EB1"/>
    <w:rsid w:val="009D21B7"/>
    <w:rsid w:val="009D27F8"/>
    <w:rsid w:val="009D322D"/>
    <w:rsid w:val="009D3F61"/>
    <w:rsid w:val="009D4C1C"/>
    <w:rsid w:val="009D4CEA"/>
    <w:rsid w:val="009D55E4"/>
    <w:rsid w:val="009D665C"/>
    <w:rsid w:val="009D691E"/>
    <w:rsid w:val="009D6F0A"/>
    <w:rsid w:val="009D7621"/>
    <w:rsid w:val="009E0646"/>
    <w:rsid w:val="009E08E8"/>
    <w:rsid w:val="009E129D"/>
    <w:rsid w:val="009E1D33"/>
    <w:rsid w:val="009E394C"/>
    <w:rsid w:val="009E3B1A"/>
    <w:rsid w:val="009E43BD"/>
    <w:rsid w:val="009E4BD1"/>
    <w:rsid w:val="009E4EBD"/>
    <w:rsid w:val="009E5471"/>
    <w:rsid w:val="009E5653"/>
    <w:rsid w:val="009E571F"/>
    <w:rsid w:val="009E5B1C"/>
    <w:rsid w:val="009E6ACE"/>
    <w:rsid w:val="009E6D95"/>
    <w:rsid w:val="009E6E93"/>
    <w:rsid w:val="009E7162"/>
    <w:rsid w:val="009E7AE5"/>
    <w:rsid w:val="009F02B4"/>
    <w:rsid w:val="009F10C4"/>
    <w:rsid w:val="009F141C"/>
    <w:rsid w:val="009F1B68"/>
    <w:rsid w:val="009F1D6B"/>
    <w:rsid w:val="009F226E"/>
    <w:rsid w:val="009F2854"/>
    <w:rsid w:val="009F2DF7"/>
    <w:rsid w:val="009F3C86"/>
    <w:rsid w:val="009F43F4"/>
    <w:rsid w:val="009F4F85"/>
    <w:rsid w:val="009F4FE1"/>
    <w:rsid w:val="009F53AD"/>
    <w:rsid w:val="009F55E6"/>
    <w:rsid w:val="009F5823"/>
    <w:rsid w:val="009F5AEE"/>
    <w:rsid w:val="009F76C3"/>
    <w:rsid w:val="009F774E"/>
    <w:rsid w:val="009F79F2"/>
    <w:rsid w:val="00A00099"/>
    <w:rsid w:val="00A01BF1"/>
    <w:rsid w:val="00A01D64"/>
    <w:rsid w:val="00A01F47"/>
    <w:rsid w:val="00A02616"/>
    <w:rsid w:val="00A029CC"/>
    <w:rsid w:val="00A02D71"/>
    <w:rsid w:val="00A02DA0"/>
    <w:rsid w:val="00A02E4C"/>
    <w:rsid w:val="00A03D5E"/>
    <w:rsid w:val="00A03F7A"/>
    <w:rsid w:val="00A041BD"/>
    <w:rsid w:val="00A044F4"/>
    <w:rsid w:val="00A04B36"/>
    <w:rsid w:val="00A05E5C"/>
    <w:rsid w:val="00A067A2"/>
    <w:rsid w:val="00A06D69"/>
    <w:rsid w:val="00A07A52"/>
    <w:rsid w:val="00A07D31"/>
    <w:rsid w:val="00A07E0E"/>
    <w:rsid w:val="00A07FA2"/>
    <w:rsid w:val="00A1016B"/>
    <w:rsid w:val="00A113CC"/>
    <w:rsid w:val="00A11F60"/>
    <w:rsid w:val="00A120B8"/>
    <w:rsid w:val="00A12CD9"/>
    <w:rsid w:val="00A13112"/>
    <w:rsid w:val="00A13E31"/>
    <w:rsid w:val="00A1437A"/>
    <w:rsid w:val="00A150A5"/>
    <w:rsid w:val="00A15997"/>
    <w:rsid w:val="00A15F9A"/>
    <w:rsid w:val="00A165E9"/>
    <w:rsid w:val="00A1727A"/>
    <w:rsid w:val="00A17AF7"/>
    <w:rsid w:val="00A20957"/>
    <w:rsid w:val="00A213C9"/>
    <w:rsid w:val="00A21778"/>
    <w:rsid w:val="00A219A4"/>
    <w:rsid w:val="00A2297C"/>
    <w:rsid w:val="00A22A1A"/>
    <w:rsid w:val="00A22F76"/>
    <w:rsid w:val="00A230B9"/>
    <w:rsid w:val="00A230D9"/>
    <w:rsid w:val="00A23258"/>
    <w:rsid w:val="00A23364"/>
    <w:rsid w:val="00A23EF4"/>
    <w:rsid w:val="00A246D5"/>
    <w:rsid w:val="00A25DF3"/>
    <w:rsid w:val="00A260A7"/>
    <w:rsid w:val="00A26678"/>
    <w:rsid w:val="00A27793"/>
    <w:rsid w:val="00A30BE8"/>
    <w:rsid w:val="00A30CC7"/>
    <w:rsid w:val="00A3120C"/>
    <w:rsid w:val="00A3146B"/>
    <w:rsid w:val="00A32A76"/>
    <w:rsid w:val="00A3350D"/>
    <w:rsid w:val="00A33535"/>
    <w:rsid w:val="00A33537"/>
    <w:rsid w:val="00A33D35"/>
    <w:rsid w:val="00A33FC1"/>
    <w:rsid w:val="00A34590"/>
    <w:rsid w:val="00A34AAF"/>
    <w:rsid w:val="00A34F7A"/>
    <w:rsid w:val="00A35379"/>
    <w:rsid w:val="00A35995"/>
    <w:rsid w:val="00A378EA"/>
    <w:rsid w:val="00A40530"/>
    <w:rsid w:val="00A4140F"/>
    <w:rsid w:val="00A41C11"/>
    <w:rsid w:val="00A41CAD"/>
    <w:rsid w:val="00A425D7"/>
    <w:rsid w:val="00A429E0"/>
    <w:rsid w:val="00A42E31"/>
    <w:rsid w:val="00A43162"/>
    <w:rsid w:val="00A4326B"/>
    <w:rsid w:val="00A4382D"/>
    <w:rsid w:val="00A43844"/>
    <w:rsid w:val="00A43A21"/>
    <w:rsid w:val="00A441F7"/>
    <w:rsid w:val="00A442C6"/>
    <w:rsid w:val="00A464E9"/>
    <w:rsid w:val="00A4657B"/>
    <w:rsid w:val="00A46793"/>
    <w:rsid w:val="00A4682C"/>
    <w:rsid w:val="00A46C21"/>
    <w:rsid w:val="00A46EF4"/>
    <w:rsid w:val="00A47C84"/>
    <w:rsid w:val="00A505BB"/>
    <w:rsid w:val="00A507FE"/>
    <w:rsid w:val="00A5112A"/>
    <w:rsid w:val="00A512A9"/>
    <w:rsid w:val="00A522C0"/>
    <w:rsid w:val="00A54B54"/>
    <w:rsid w:val="00A54F07"/>
    <w:rsid w:val="00A552C9"/>
    <w:rsid w:val="00A5616D"/>
    <w:rsid w:val="00A563DA"/>
    <w:rsid w:val="00A568FF"/>
    <w:rsid w:val="00A56BC9"/>
    <w:rsid w:val="00A57320"/>
    <w:rsid w:val="00A60139"/>
    <w:rsid w:val="00A60D7B"/>
    <w:rsid w:val="00A61F0C"/>
    <w:rsid w:val="00A62B64"/>
    <w:rsid w:val="00A62BCE"/>
    <w:rsid w:val="00A62BFD"/>
    <w:rsid w:val="00A62F72"/>
    <w:rsid w:val="00A62FDB"/>
    <w:rsid w:val="00A63E97"/>
    <w:rsid w:val="00A646A1"/>
    <w:rsid w:val="00A65091"/>
    <w:rsid w:val="00A658E9"/>
    <w:rsid w:val="00A65A4F"/>
    <w:rsid w:val="00A6602D"/>
    <w:rsid w:val="00A6672E"/>
    <w:rsid w:val="00A66D26"/>
    <w:rsid w:val="00A671F0"/>
    <w:rsid w:val="00A701A6"/>
    <w:rsid w:val="00A70B60"/>
    <w:rsid w:val="00A714DB"/>
    <w:rsid w:val="00A71AF5"/>
    <w:rsid w:val="00A71CF3"/>
    <w:rsid w:val="00A72021"/>
    <w:rsid w:val="00A7215D"/>
    <w:rsid w:val="00A72D35"/>
    <w:rsid w:val="00A72F4E"/>
    <w:rsid w:val="00A72FD7"/>
    <w:rsid w:val="00A734EB"/>
    <w:rsid w:val="00A73C99"/>
    <w:rsid w:val="00A73CF3"/>
    <w:rsid w:val="00A74B21"/>
    <w:rsid w:val="00A75F2E"/>
    <w:rsid w:val="00A7611D"/>
    <w:rsid w:val="00A76F37"/>
    <w:rsid w:val="00A77598"/>
    <w:rsid w:val="00A8094C"/>
    <w:rsid w:val="00A80C3B"/>
    <w:rsid w:val="00A8172E"/>
    <w:rsid w:val="00A820B4"/>
    <w:rsid w:val="00A8382B"/>
    <w:rsid w:val="00A8412B"/>
    <w:rsid w:val="00A84F4C"/>
    <w:rsid w:val="00A85199"/>
    <w:rsid w:val="00A85465"/>
    <w:rsid w:val="00A8584F"/>
    <w:rsid w:val="00A85B4C"/>
    <w:rsid w:val="00A8626C"/>
    <w:rsid w:val="00A86613"/>
    <w:rsid w:val="00A86EB0"/>
    <w:rsid w:val="00A87110"/>
    <w:rsid w:val="00A9023F"/>
    <w:rsid w:val="00A918FD"/>
    <w:rsid w:val="00A91BFE"/>
    <w:rsid w:val="00A9318F"/>
    <w:rsid w:val="00A95B29"/>
    <w:rsid w:val="00A95D05"/>
    <w:rsid w:val="00A95FE5"/>
    <w:rsid w:val="00A961BF"/>
    <w:rsid w:val="00A967F5"/>
    <w:rsid w:val="00A96C1A"/>
    <w:rsid w:val="00A97700"/>
    <w:rsid w:val="00AA124D"/>
    <w:rsid w:val="00AA1940"/>
    <w:rsid w:val="00AA20A9"/>
    <w:rsid w:val="00AA228B"/>
    <w:rsid w:val="00AA3A39"/>
    <w:rsid w:val="00AA3BC2"/>
    <w:rsid w:val="00AA40F3"/>
    <w:rsid w:val="00AA42F0"/>
    <w:rsid w:val="00AA4C1B"/>
    <w:rsid w:val="00AA53DA"/>
    <w:rsid w:val="00AA645B"/>
    <w:rsid w:val="00AA67BA"/>
    <w:rsid w:val="00AA67C1"/>
    <w:rsid w:val="00AA6DAA"/>
    <w:rsid w:val="00AA7EAA"/>
    <w:rsid w:val="00AB0360"/>
    <w:rsid w:val="00AB0970"/>
    <w:rsid w:val="00AB0B99"/>
    <w:rsid w:val="00AB117F"/>
    <w:rsid w:val="00AB1514"/>
    <w:rsid w:val="00AB17DB"/>
    <w:rsid w:val="00AB1B2E"/>
    <w:rsid w:val="00AB27CB"/>
    <w:rsid w:val="00AB2B1D"/>
    <w:rsid w:val="00AB335E"/>
    <w:rsid w:val="00AB3CB4"/>
    <w:rsid w:val="00AB4223"/>
    <w:rsid w:val="00AB42F1"/>
    <w:rsid w:val="00AB4304"/>
    <w:rsid w:val="00AB520F"/>
    <w:rsid w:val="00AB54FF"/>
    <w:rsid w:val="00AB5825"/>
    <w:rsid w:val="00AB5FC4"/>
    <w:rsid w:val="00AB62B3"/>
    <w:rsid w:val="00AB63A5"/>
    <w:rsid w:val="00AB73A5"/>
    <w:rsid w:val="00AB7416"/>
    <w:rsid w:val="00AB7A35"/>
    <w:rsid w:val="00AC00BF"/>
    <w:rsid w:val="00AC04C1"/>
    <w:rsid w:val="00AC07BA"/>
    <w:rsid w:val="00AC089D"/>
    <w:rsid w:val="00AC09D0"/>
    <w:rsid w:val="00AC0CE2"/>
    <w:rsid w:val="00AC1A94"/>
    <w:rsid w:val="00AC1DB5"/>
    <w:rsid w:val="00AC2072"/>
    <w:rsid w:val="00AC3F83"/>
    <w:rsid w:val="00AC4183"/>
    <w:rsid w:val="00AC4359"/>
    <w:rsid w:val="00AC4846"/>
    <w:rsid w:val="00AC64FD"/>
    <w:rsid w:val="00AC66EB"/>
    <w:rsid w:val="00AC7C26"/>
    <w:rsid w:val="00AD078A"/>
    <w:rsid w:val="00AD09F9"/>
    <w:rsid w:val="00AD0BFD"/>
    <w:rsid w:val="00AD0F4D"/>
    <w:rsid w:val="00AD17B8"/>
    <w:rsid w:val="00AD18B4"/>
    <w:rsid w:val="00AD1AC5"/>
    <w:rsid w:val="00AD261B"/>
    <w:rsid w:val="00AD29D1"/>
    <w:rsid w:val="00AD2A30"/>
    <w:rsid w:val="00AD2DE1"/>
    <w:rsid w:val="00AD2F18"/>
    <w:rsid w:val="00AD472B"/>
    <w:rsid w:val="00AD48F6"/>
    <w:rsid w:val="00AD4B3E"/>
    <w:rsid w:val="00AD4B81"/>
    <w:rsid w:val="00AD5586"/>
    <w:rsid w:val="00AD67E4"/>
    <w:rsid w:val="00AD6E76"/>
    <w:rsid w:val="00AD7ECE"/>
    <w:rsid w:val="00AD7FF7"/>
    <w:rsid w:val="00AE19C0"/>
    <w:rsid w:val="00AE2BB6"/>
    <w:rsid w:val="00AE2BC9"/>
    <w:rsid w:val="00AE317B"/>
    <w:rsid w:val="00AE39E3"/>
    <w:rsid w:val="00AE3A42"/>
    <w:rsid w:val="00AE4511"/>
    <w:rsid w:val="00AE47B9"/>
    <w:rsid w:val="00AE49DE"/>
    <w:rsid w:val="00AE5105"/>
    <w:rsid w:val="00AE5B80"/>
    <w:rsid w:val="00AE6562"/>
    <w:rsid w:val="00AE6BAE"/>
    <w:rsid w:val="00AE6C17"/>
    <w:rsid w:val="00AE7800"/>
    <w:rsid w:val="00AE79CB"/>
    <w:rsid w:val="00AE7DAE"/>
    <w:rsid w:val="00AF0CAC"/>
    <w:rsid w:val="00AF124D"/>
    <w:rsid w:val="00AF1954"/>
    <w:rsid w:val="00AF22A4"/>
    <w:rsid w:val="00AF22FF"/>
    <w:rsid w:val="00AF3179"/>
    <w:rsid w:val="00AF334B"/>
    <w:rsid w:val="00AF4201"/>
    <w:rsid w:val="00AF456A"/>
    <w:rsid w:val="00AF5AFD"/>
    <w:rsid w:val="00AF6189"/>
    <w:rsid w:val="00AF6596"/>
    <w:rsid w:val="00AF66BF"/>
    <w:rsid w:val="00AF764A"/>
    <w:rsid w:val="00B006D3"/>
    <w:rsid w:val="00B00786"/>
    <w:rsid w:val="00B00854"/>
    <w:rsid w:val="00B0099B"/>
    <w:rsid w:val="00B00DDC"/>
    <w:rsid w:val="00B014EF"/>
    <w:rsid w:val="00B01601"/>
    <w:rsid w:val="00B0283D"/>
    <w:rsid w:val="00B0348A"/>
    <w:rsid w:val="00B04866"/>
    <w:rsid w:val="00B04D75"/>
    <w:rsid w:val="00B04E31"/>
    <w:rsid w:val="00B05487"/>
    <w:rsid w:val="00B05C99"/>
    <w:rsid w:val="00B05FB7"/>
    <w:rsid w:val="00B079E4"/>
    <w:rsid w:val="00B07C5B"/>
    <w:rsid w:val="00B07CED"/>
    <w:rsid w:val="00B1028C"/>
    <w:rsid w:val="00B10C90"/>
    <w:rsid w:val="00B11667"/>
    <w:rsid w:val="00B118B6"/>
    <w:rsid w:val="00B11C61"/>
    <w:rsid w:val="00B11D16"/>
    <w:rsid w:val="00B11D5B"/>
    <w:rsid w:val="00B12306"/>
    <w:rsid w:val="00B1300B"/>
    <w:rsid w:val="00B1314E"/>
    <w:rsid w:val="00B13A5F"/>
    <w:rsid w:val="00B13F08"/>
    <w:rsid w:val="00B14059"/>
    <w:rsid w:val="00B148BB"/>
    <w:rsid w:val="00B152C9"/>
    <w:rsid w:val="00B158C0"/>
    <w:rsid w:val="00B15CC9"/>
    <w:rsid w:val="00B161E1"/>
    <w:rsid w:val="00B16778"/>
    <w:rsid w:val="00B16921"/>
    <w:rsid w:val="00B2353A"/>
    <w:rsid w:val="00B23A90"/>
    <w:rsid w:val="00B23FEF"/>
    <w:rsid w:val="00B24921"/>
    <w:rsid w:val="00B255FC"/>
    <w:rsid w:val="00B259DE"/>
    <w:rsid w:val="00B26A3A"/>
    <w:rsid w:val="00B26BFD"/>
    <w:rsid w:val="00B26D35"/>
    <w:rsid w:val="00B2705E"/>
    <w:rsid w:val="00B27179"/>
    <w:rsid w:val="00B30DAF"/>
    <w:rsid w:val="00B3112A"/>
    <w:rsid w:val="00B31221"/>
    <w:rsid w:val="00B32662"/>
    <w:rsid w:val="00B3311A"/>
    <w:rsid w:val="00B332A3"/>
    <w:rsid w:val="00B33356"/>
    <w:rsid w:val="00B336FD"/>
    <w:rsid w:val="00B33CED"/>
    <w:rsid w:val="00B33FC0"/>
    <w:rsid w:val="00B340B9"/>
    <w:rsid w:val="00B340D6"/>
    <w:rsid w:val="00B34D5B"/>
    <w:rsid w:val="00B3588E"/>
    <w:rsid w:val="00B35A05"/>
    <w:rsid w:val="00B35A62"/>
    <w:rsid w:val="00B35C55"/>
    <w:rsid w:val="00B36A4D"/>
    <w:rsid w:val="00B372D0"/>
    <w:rsid w:val="00B37352"/>
    <w:rsid w:val="00B37C86"/>
    <w:rsid w:val="00B40676"/>
    <w:rsid w:val="00B40E72"/>
    <w:rsid w:val="00B41BDC"/>
    <w:rsid w:val="00B41D1D"/>
    <w:rsid w:val="00B41F5E"/>
    <w:rsid w:val="00B42E99"/>
    <w:rsid w:val="00B43235"/>
    <w:rsid w:val="00B433D4"/>
    <w:rsid w:val="00B439F4"/>
    <w:rsid w:val="00B44934"/>
    <w:rsid w:val="00B4558A"/>
    <w:rsid w:val="00B47A94"/>
    <w:rsid w:val="00B47B18"/>
    <w:rsid w:val="00B47FA7"/>
    <w:rsid w:val="00B50204"/>
    <w:rsid w:val="00B50C9E"/>
    <w:rsid w:val="00B51516"/>
    <w:rsid w:val="00B5183F"/>
    <w:rsid w:val="00B52148"/>
    <w:rsid w:val="00B52D58"/>
    <w:rsid w:val="00B53768"/>
    <w:rsid w:val="00B53DCC"/>
    <w:rsid w:val="00B54EDA"/>
    <w:rsid w:val="00B551D3"/>
    <w:rsid w:val="00B5545C"/>
    <w:rsid w:val="00B55DFC"/>
    <w:rsid w:val="00B56075"/>
    <w:rsid w:val="00B564EC"/>
    <w:rsid w:val="00B566C5"/>
    <w:rsid w:val="00B57F21"/>
    <w:rsid w:val="00B60452"/>
    <w:rsid w:val="00B60B5E"/>
    <w:rsid w:val="00B6243E"/>
    <w:rsid w:val="00B636E1"/>
    <w:rsid w:val="00B63778"/>
    <w:rsid w:val="00B63F64"/>
    <w:rsid w:val="00B642CF"/>
    <w:rsid w:val="00B64758"/>
    <w:rsid w:val="00B65169"/>
    <w:rsid w:val="00B65206"/>
    <w:rsid w:val="00B65E90"/>
    <w:rsid w:val="00B65FB3"/>
    <w:rsid w:val="00B661B1"/>
    <w:rsid w:val="00B66403"/>
    <w:rsid w:val="00B666A2"/>
    <w:rsid w:val="00B6682D"/>
    <w:rsid w:val="00B67740"/>
    <w:rsid w:val="00B67CB9"/>
    <w:rsid w:val="00B711BC"/>
    <w:rsid w:val="00B71443"/>
    <w:rsid w:val="00B717E2"/>
    <w:rsid w:val="00B719ED"/>
    <w:rsid w:val="00B72C8D"/>
    <w:rsid w:val="00B73CF8"/>
    <w:rsid w:val="00B75E1A"/>
    <w:rsid w:val="00B75E7C"/>
    <w:rsid w:val="00B77775"/>
    <w:rsid w:val="00B778AC"/>
    <w:rsid w:val="00B779F5"/>
    <w:rsid w:val="00B77C3E"/>
    <w:rsid w:val="00B77FF2"/>
    <w:rsid w:val="00B80E63"/>
    <w:rsid w:val="00B813D1"/>
    <w:rsid w:val="00B814A4"/>
    <w:rsid w:val="00B84793"/>
    <w:rsid w:val="00B84B37"/>
    <w:rsid w:val="00B84BBC"/>
    <w:rsid w:val="00B8547A"/>
    <w:rsid w:val="00B859B4"/>
    <w:rsid w:val="00B85ABC"/>
    <w:rsid w:val="00B86B51"/>
    <w:rsid w:val="00B87260"/>
    <w:rsid w:val="00B9014D"/>
    <w:rsid w:val="00B91A31"/>
    <w:rsid w:val="00B91AED"/>
    <w:rsid w:val="00B91DB3"/>
    <w:rsid w:val="00B91ED8"/>
    <w:rsid w:val="00B92261"/>
    <w:rsid w:val="00B92E61"/>
    <w:rsid w:val="00B92F58"/>
    <w:rsid w:val="00B93257"/>
    <w:rsid w:val="00B9365F"/>
    <w:rsid w:val="00B9373F"/>
    <w:rsid w:val="00B94A3D"/>
    <w:rsid w:val="00B95554"/>
    <w:rsid w:val="00B9608A"/>
    <w:rsid w:val="00B965B3"/>
    <w:rsid w:val="00B96ECF"/>
    <w:rsid w:val="00B9753E"/>
    <w:rsid w:val="00B97C38"/>
    <w:rsid w:val="00BA0F86"/>
    <w:rsid w:val="00BA1454"/>
    <w:rsid w:val="00BA3190"/>
    <w:rsid w:val="00BA3C13"/>
    <w:rsid w:val="00BA4CEA"/>
    <w:rsid w:val="00BA4E74"/>
    <w:rsid w:val="00BA571D"/>
    <w:rsid w:val="00BA5C31"/>
    <w:rsid w:val="00BA64D7"/>
    <w:rsid w:val="00BA6F87"/>
    <w:rsid w:val="00BA7408"/>
    <w:rsid w:val="00BA7431"/>
    <w:rsid w:val="00BA77E9"/>
    <w:rsid w:val="00BA78A7"/>
    <w:rsid w:val="00BB1309"/>
    <w:rsid w:val="00BB133A"/>
    <w:rsid w:val="00BB265A"/>
    <w:rsid w:val="00BB2FFC"/>
    <w:rsid w:val="00BB4431"/>
    <w:rsid w:val="00BB44EB"/>
    <w:rsid w:val="00BB468E"/>
    <w:rsid w:val="00BB5271"/>
    <w:rsid w:val="00BB5CBF"/>
    <w:rsid w:val="00BB65A0"/>
    <w:rsid w:val="00BB7B43"/>
    <w:rsid w:val="00BB7CFF"/>
    <w:rsid w:val="00BB7D24"/>
    <w:rsid w:val="00BC017A"/>
    <w:rsid w:val="00BC02BC"/>
    <w:rsid w:val="00BC0B8F"/>
    <w:rsid w:val="00BC18F0"/>
    <w:rsid w:val="00BC2558"/>
    <w:rsid w:val="00BC2903"/>
    <w:rsid w:val="00BC2FDB"/>
    <w:rsid w:val="00BC31EB"/>
    <w:rsid w:val="00BC3554"/>
    <w:rsid w:val="00BC3E16"/>
    <w:rsid w:val="00BC3FE6"/>
    <w:rsid w:val="00BC452D"/>
    <w:rsid w:val="00BC4EFA"/>
    <w:rsid w:val="00BC577D"/>
    <w:rsid w:val="00BC5BA6"/>
    <w:rsid w:val="00BC5D48"/>
    <w:rsid w:val="00BC6E7D"/>
    <w:rsid w:val="00BC71E9"/>
    <w:rsid w:val="00BC775A"/>
    <w:rsid w:val="00BC7C99"/>
    <w:rsid w:val="00BC7CD0"/>
    <w:rsid w:val="00BC7D9D"/>
    <w:rsid w:val="00BD1120"/>
    <w:rsid w:val="00BD117C"/>
    <w:rsid w:val="00BD1B36"/>
    <w:rsid w:val="00BD2107"/>
    <w:rsid w:val="00BD219C"/>
    <w:rsid w:val="00BD2739"/>
    <w:rsid w:val="00BD2998"/>
    <w:rsid w:val="00BD2B6B"/>
    <w:rsid w:val="00BD2D2B"/>
    <w:rsid w:val="00BD32A9"/>
    <w:rsid w:val="00BD3B80"/>
    <w:rsid w:val="00BD3BE5"/>
    <w:rsid w:val="00BD428B"/>
    <w:rsid w:val="00BD48D6"/>
    <w:rsid w:val="00BD5E1E"/>
    <w:rsid w:val="00BD60B2"/>
    <w:rsid w:val="00BD6498"/>
    <w:rsid w:val="00BD7AF7"/>
    <w:rsid w:val="00BE0055"/>
    <w:rsid w:val="00BE05D0"/>
    <w:rsid w:val="00BE0788"/>
    <w:rsid w:val="00BE07BD"/>
    <w:rsid w:val="00BE0C18"/>
    <w:rsid w:val="00BE0E7E"/>
    <w:rsid w:val="00BE112D"/>
    <w:rsid w:val="00BE120C"/>
    <w:rsid w:val="00BE18DC"/>
    <w:rsid w:val="00BE19B9"/>
    <w:rsid w:val="00BE1D31"/>
    <w:rsid w:val="00BE25A4"/>
    <w:rsid w:val="00BE2839"/>
    <w:rsid w:val="00BE30D1"/>
    <w:rsid w:val="00BE330C"/>
    <w:rsid w:val="00BE3A4E"/>
    <w:rsid w:val="00BE3B76"/>
    <w:rsid w:val="00BE4106"/>
    <w:rsid w:val="00BE4125"/>
    <w:rsid w:val="00BE5A3D"/>
    <w:rsid w:val="00BE5F64"/>
    <w:rsid w:val="00BE712E"/>
    <w:rsid w:val="00BE7693"/>
    <w:rsid w:val="00BE7F10"/>
    <w:rsid w:val="00BF0123"/>
    <w:rsid w:val="00BF04AB"/>
    <w:rsid w:val="00BF0704"/>
    <w:rsid w:val="00BF078B"/>
    <w:rsid w:val="00BF0F4B"/>
    <w:rsid w:val="00BF10FE"/>
    <w:rsid w:val="00BF1C1A"/>
    <w:rsid w:val="00BF2C33"/>
    <w:rsid w:val="00BF2C6B"/>
    <w:rsid w:val="00BF2D82"/>
    <w:rsid w:val="00BF2F70"/>
    <w:rsid w:val="00BF5EFE"/>
    <w:rsid w:val="00C004F8"/>
    <w:rsid w:val="00C0111D"/>
    <w:rsid w:val="00C023E5"/>
    <w:rsid w:val="00C02537"/>
    <w:rsid w:val="00C02B7E"/>
    <w:rsid w:val="00C03971"/>
    <w:rsid w:val="00C04BD2"/>
    <w:rsid w:val="00C04CB6"/>
    <w:rsid w:val="00C051E0"/>
    <w:rsid w:val="00C0600B"/>
    <w:rsid w:val="00C0783E"/>
    <w:rsid w:val="00C07EE5"/>
    <w:rsid w:val="00C106EC"/>
    <w:rsid w:val="00C10829"/>
    <w:rsid w:val="00C10FFB"/>
    <w:rsid w:val="00C11383"/>
    <w:rsid w:val="00C1254B"/>
    <w:rsid w:val="00C12892"/>
    <w:rsid w:val="00C12C6B"/>
    <w:rsid w:val="00C12DE6"/>
    <w:rsid w:val="00C12EE5"/>
    <w:rsid w:val="00C134D1"/>
    <w:rsid w:val="00C13A1E"/>
    <w:rsid w:val="00C13E68"/>
    <w:rsid w:val="00C140AF"/>
    <w:rsid w:val="00C142F7"/>
    <w:rsid w:val="00C148C6"/>
    <w:rsid w:val="00C14A2C"/>
    <w:rsid w:val="00C15014"/>
    <w:rsid w:val="00C15540"/>
    <w:rsid w:val="00C157EC"/>
    <w:rsid w:val="00C1598D"/>
    <w:rsid w:val="00C15B18"/>
    <w:rsid w:val="00C15D11"/>
    <w:rsid w:val="00C1672C"/>
    <w:rsid w:val="00C1695B"/>
    <w:rsid w:val="00C16D1C"/>
    <w:rsid w:val="00C16F20"/>
    <w:rsid w:val="00C16F4A"/>
    <w:rsid w:val="00C1760F"/>
    <w:rsid w:val="00C1763A"/>
    <w:rsid w:val="00C17E71"/>
    <w:rsid w:val="00C2009F"/>
    <w:rsid w:val="00C20573"/>
    <w:rsid w:val="00C20B4E"/>
    <w:rsid w:val="00C21BD1"/>
    <w:rsid w:val="00C22931"/>
    <w:rsid w:val="00C22D09"/>
    <w:rsid w:val="00C23096"/>
    <w:rsid w:val="00C23124"/>
    <w:rsid w:val="00C23176"/>
    <w:rsid w:val="00C2400C"/>
    <w:rsid w:val="00C24071"/>
    <w:rsid w:val="00C25192"/>
    <w:rsid w:val="00C25F37"/>
    <w:rsid w:val="00C266AC"/>
    <w:rsid w:val="00C27AA2"/>
    <w:rsid w:val="00C300F2"/>
    <w:rsid w:val="00C300F7"/>
    <w:rsid w:val="00C321F0"/>
    <w:rsid w:val="00C32213"/>
    <w:rsid w:val="00C328CD"/>
    <w:rsid w:val="00C32F31"/>
    <w:rsid w:val="00C331DD"/>
    <w:rsid w:val="00C33A06"/>
    <w:rsid w:val="00C33ADB"/>
    <w:rsid w:val="00C34093"/>
    <w:rsid w:val="00C3448D"/>
    <w:rsid w:val="00C348A1"/>
    <w:rsid w:val="00C354AB"/>
    <w:rsid w:val="00C36968"/>
    <w:rsid w:val="00C376C8"/>
    <w:rsid w:val="00C37B43"/>
    <w:rsid w:val="00C40166"/>
    <w:rsid w:val="00C406A6"/>
    <w:rsid w:val="00C40F95"/>
    <w:rsid w:val="00C41A18"/>
    <w:rsid w:val="00C42B9A"/>
    <w:rsid w:val="00C42C8A"/>
    <w:rsid w:val="00C430B0"/>
    <w:rsid w:val="00C43339"/>
    <w:rsid w:val="00C444E4"/>
    <w:rsid w:val="00C44794"/>
    <w:rsid w:val="00C44B4E"/>
    <w:rsid w:val="00C4559C"/>
    <w:rsid w:val="00C45D5D"/>
    <w:rsid w:val="00C45E59"/>
    <w:rsid w:val="00C46ABA"/>
    <w:rsid w:val="00C46D82"/>
    <w:rsid w:val="00C46F6D"/>
    <w:rsid w:val="00C475DE"/>
    <w:rsid w:val="00C47B4E"/>
    <w:rsid w:val="00C47BAB"/>
    <w:rsid w:val="00C47BB5"/>
    <w:rsid w:val="00C51121"/>
    <w:rsid w:val="00C5166F"/>
    <w:rsid w:val="00C51A83"/>
    <w:rsid w:val="00C51ACD"/>
    <w:rsid w:val="00C5218D"/>
    <w:rsid w:val="00C52748"/>
    <w:rsid w:val="00C528E2"/>
    <w:rsid w:val="00C52EE1"/>
    <w:rsid w:val="00C53610"/>
    <w:rsid w:val="00C53B8E"/>
    <w:rsid w:val="00C54337"/>
    <w:rsid w:val="00C556A8"/>
    <w:rsid w:val="00C55C90"/>
    <w:rsid w:val="00C568F7"/>
    <w:rsid w:val="00C57B5B"/>
    <w:rsid w:val="00C603EB"/>
    <w:rsid w:val="00C6054C"/>
    <w:rsid w:val="00C60AF8"/>
    <w:rsid w:val="00C61888"/>
    <w:rsid w:val="00C61CF3"/>
    <w:rsid w:val="00C628CE"/>
    <w:rsid w:val="00C62981"/>
    <w:rsid w:val="00C638D9"/>
    <w:rsid w:val="00C643A3"/>
    <w:rsid w:val="00C65DA2"/>
    <w:rsid w:val="00C6785E"/>
    <w:rsid w:val="00C70135"/>
    <w:rsid w:val="00C7158C"/>
    <w:rsid w:val="00C721A7"/>
    <w:rsid w:val="00C72D72"/>
    <w:rsid w:val="00C7343C"/>
    <w:rsid w:val="00C73856"/>
    <w:rsid w:val="00C74AD9"/>
    <w:rsid w:val="00C74DE0"/>
    <w:rsid w:val="00C75C00"/>
    <w:rsid w:val="00C75C72"/>
    <w:rsid w:val="00C75F31"/>
    <w:rsid w:val="00C7615A"/>
    <w:rsid w:val="00C76A27"/>
    <w:rsid w:val="00C76A87"/>
    <w:rsid w:val="00C77562"/>
    <w:rsid w:val="00C7787D"/>
    <w:rsid w:val="00C77B10"/>
    <w:rsid w:val="00C77C0E"/>
    <w:rsid w:val="00C801D4"/>
    <w:rsid w:val="00C8053B"/>
    <w:rsid w:val="00C8073C"/>
    <w:rsid w:val="00C80A33"/>
    <w:rsid w:val="00C81C32"/>
    <w:rsid w:val="00C81FD8"/>
    <w:rsid w:val="00C82334"/>
    <w:rsid w:val="00C825C8"/>
    <w:rsid w:val="00C8284A"/>
    <w:rsid w:val="00C8315A"/>
    <w:rsid w:val="00C8338A"/>
    <w:rsid w:val="00C83631"/>
    <w:rsid w:val="00C83D73"/>
    <w:rsid w:val="00C8484B"/>
    <w:rsid w:val="00C8485E"/>
    <w:rsid w:val="00C848DB"/>
    <w:rsid w:val="00C85057"/>
    <w:rsid w:val="00C85FF4"/>
    <w:rsid w:val="00C860DC"/>
    <w:rsid w:val="00C86617"/>
    <w:rsid w:val="00C873F6"/>
    <w:rsid w:val="00C874C9"/>
    <w:rsid w:val="00C87E48"/>
    <w:rsid w:val="00C915CF"/>
    <w:rsid w:val="00C9209B"/>
    <w:rsid w:val="00C92244"/>
    <w:rsid w:val="00C92558"/>
    <w:rsid w:val="00C9261E"/>
    <w:rsid w:val="00C92F44"/>
    <w:rsid w:val="00C935FE"/>
    <w:rsid w:val="00C940D2"/>
    <w:rsid w:val="00C943F8"/>
    <w:rsid w:val="00C94D4D"/>
    <w:rsid w:val="00C9598E"/>
    <w:rsid w:val="00C95FEB"/>
    <w:rsid w:val="00C97068"/>
    <w:rsid w:val="00C978CC"/>
    <w:rsid w:val="00C97BD6"/>
    <w:rsid w:val="00C97FF3"/>
    <w:rsid w:val="00CA0919"/>
    <w:rsid w:val="00CA1C3F"/>
    <w:rsid w:val="00CA2196"/>
    <w:rsid w:val="00CA391E"/>
    <w:rsid w:val="00CA3ADC"/>
    <w:rsid w:val="00CA3C19"/>
    <w:rsid w:val="00CA3D95"/>
    <w:rsid w:val="00CA40F3"/>
    <w:rsid w:val="00CA50DE"/>
    <w:rsid w:val="00CA53B4"/>
    <w:rsid w:val="00CA62C8"/>
    <w:rsid w:val="00CA69FF"/>
    <w:rsid w:val="00CA73F0"/>
    <w:rsid w:val="00CB018F"/>
    <w:rsid w:val="00CB089E"/>
    <w:rsid w:val="00CB138D"/>
    <w:rsid w:val="00CB142C"/>
    <w:rsid w:val="00CB1AB0"/>
    <w:rsid w:val="00CB1BC8"/>
    <w:rsid w:val="00CB22EA"/>
    <w:rsid w:val="00CB23B6"/>
    <w:rsid w:val="00CB29BD"/>
    <w:rsid w:val="00CB2A1E"/>
    <w:rsid w:val="00CB2E8F"/>
    <w:rsid w:val="00CB37B5"/>
    <w:rsid w:val="00CB3F7F"/>
    <w:rsid w:val="00CB44E2"/>
    <w:rsid w:val="00CB474A"/>
    <w:rsid w:val="00CB4A25"/>
    <w:rsid w:val="00CB54F3"/>
    <w:rsid w:val="00CB5E9D"/>
    <w:rsid w:val="00CB6072"/>
    <w:rsid w:val="00CB632B"/>
    <w:rsid w:val="00CB6E45"/>
    <w:rsid w:val="00CB7348"/>
    <w:rsid w:val="00CB73EE"/>
    <w:rsid w:val="00CC019D"/>
    <w:rsid w:val="00CC0975"/>
    <w:rsid w:val="00CC12C3"/>
    <w:rsid w:val="00CC19EB"/>
    <w:rsid w:val="00CC1C1E"/>
    <w:rsid w:val="00CC2BBE"/>
    <w:rsid w:val="00CC384F"/>
    <w:rsid w:val="00CC3E23"/>
    <w:rsid w:val="00CC4973"/>
    <w:rsid w:val="00CC650F"/>
    <w:rsid w:val="00CC6721"/>
    <w:rsid w:val="00CC6E85"/>
    <w:rsid w:val="00CC743D"/>
    <w:rsid w:val="00CC7728"/>
    <w:rsid w:val="00CC780E"/>
    <w:rsid w:val="00CD0692"/>
    <w:rsid w:val="00CD0937"/>
    <w:rsid w:val="00CD1887"/>
    <w:rsid w:val="00CD273E"/>
    <w:rsid w:val="00CD2786"/>
    <w:rsid w:val="00CD2C6C"/>
    <w:rsid w:val="00CD3237"/>
    <w:rsid w:val="00CD3AC6"/>
    <w:rsid w:val="00CD42AC"/>
    <w:rsid w:val="00CD42FD"/>
    <w:rsid w:val="00CD46ED"/>
    <w:rsid w:val="00CD5E20"/>
    <w:rsid w:val="00CD68D5"/>
    <w:rsid w:val="00CD78D9"/>
    <w:rsid w:val="00CD7B5E"/>
    <w:rsid w:val="00CE0124"/>
    <w:rsid w:val="00CE035E"/>
    <w:rsid w:val="00CE1058"/>
    <w:rsid w:val="00CE11CF"/>
    <w:rsid w:val="00CE1C52"/>
    <w:rsid w:val="00CE1CFC"/>
    <w:rsid w:val="00CE22B4"/>
    <w:rsid w:val="00CE2523"/>
    <w:rsid w:val="00CE2737"/>
    <w:rsid w:val="00CE284F"/>
    <w:rsid w:val="00CE34CC"/>
    <w:rsid w:val="00CE3A5E"/>
    <w:rsid w:val="00CE457A"/>
    <w:rsid w:val="00CE486C"/>
    <w:rsid w:val="00CE51BD"/>
    <w:rsid w:val="00CE5258"/>
    <w:rsid w:val="00CE64AD"/>
    <w:rsid w:val="00CE6872"/>
    <w:rsid w:val="00CE7213"/>
    <w:rsid w:val="00CF02ED"/>
    <w:rsid w:val="00CF0932"/>
    <w:rsid w:val="00CF1057"/>
    <w:rsid w:val="00CF112A"/>
    <w:rsid w:val="00CF12FD"/>
    <w:rsid w:val="00CF2D01"/>
    <w:rsid w:val="00CF3BD1"/>
    <w:rsid w:val="00CF5541"/>
    <w:rsid w:val="00CF5F03"/>
    <w:rsid w:val="00CF69D4"/>
    <w:rsid w:val="00CF7D39"/>
    <w:rsid w:val="00CF7E80"/>
    <w:rsid w:val="00D0056F"/>
    <w:rsid w:val="00D00704"/>
    <w:rsid w:val="00D01FA0"/>
    <w:rsid w:val="00D01FC0"/>
    <w:rsid w:val="00D022E9"/>
    <w:rsid w:val="00D0253B"/>
    <w:rsid w:val="00D032F3"/>
    <w:rsid w:val="00D03322"/>
    <w:rsid w:val="00D03375"/>
    <w:rsid w:val="00D036BF"/>
    <w:rsid w:val="00D04690"/>
    <w:rsid w:val="00D048E9"/>
    <w:rsid w:val="00D04E71"/>
    <w:rsid w:val="00D05405"/>
    <w:rsid w:val="00D05711"/>
    <w:rsid w:val="00D060C7"/>
    <w:rsid w:val="00D060C9"/>
    <w:rsid w:val="00D06B00"/>
    <w:rsid w:val="00D072D2"/>
    <w:rsid w:val="00D0739B"/>
    <w:rsid w:val="00D07A26"/>
    <w:rsid w:val="00D07CA1"/>
    <w:rsid w:val="00D107ED"/>
    <w:rsid w:val="00D11B8B"/>
    <w:rsid w:val="00D12A20"/>
    <w:rsid w:val="00D13661"/>
    <w:rsid w:val="00D13B2A"/>
    <w:rsid w:val="00D13CC2"/>
    <w:rsid w:val="00D14C87"/>
    <w:rsid w:val="00D14DB5"/>
    <w:rsid w:val="00D177FA"/>
    <w:rsid w:val="00D17C02"/>
    <w:rsid w:val="00D206D6"/>
    <w:rsid w:val="00D20C4D"/>
    <w:rsid w:val="00D20F9D"/>
    <w:rsid w:val="00D2137F"/>
    <w:rsid w:val="00D22041"/>
    <w:rsid w:val="00D22925"/>
    <w:rsid w:val="00D23CD4"/>
    <w:rsid w:val="00D2406F"/>
    <w:rsid w:val="00D250BE"/>
    <w:rsid w:val="00D257A1"/>
    <w:rsid w:val="00D26237"/>
    <w:rsid w:val="00D263C6"/>
    <w:rsid w:val="00D26A0F"/>
    <w:rsid w:val="00D26E78"/>
    <w:rsid w:val="00D27A7B"/>
    <w:rsid w:val="00D30592"/>
    <w:rsid w:val="00D31181"/>
    <w:rsid w:val="00D31540"/>
    <w:rsid w:val="00D315E0"/>
    <w:rsid w:val="00D31DA8"/>
    <w:rsid w:val="00D32315"/>
    <w:rsid w:val="00D32ACE"/>
    <w:rsid w:val="00D33054"/>
    <w:rsid w:val="00D33887"/>
    <w:rsid w:val="00D339E3"/>
    <w:rsid w:val="00D34404"/>
    <w:rsid w:val="00D34970"/>
    <w:rsid w:val="00D34C2B"/>
    <w:rsid w:val="00D3500E"/>
    <w:rsid w:val="00D3603C"/>
    <w:rsid w:val="00D37390"/>
    <w:rsid w:val="00D40B73"/>
    <w:rsid w:val="00D40F61"/>
    <w:rsid w:val="00D413D0"/>
    <w:rsid w:val="00D4147B"/>
    <w:rsid w:val="00D422FE"/>
    <w:rsid w:val="00D42F44"/>
    <w:rsid w:val="00D437F6"/>
    <w:rsid w:val="00D43AB4"/>
    <w:rsid w:val="00D444AE"/>
    <w:rsid w:val="00D4513F"/>
    <w:rsid w:val="00D46705"/>
    <w:rsid w:val="00D46EFA"/>
    <w:rsid w:val="00D475FE"/>
    <w:rsid w:val="00D47B37"/>
    <w:rsid w:val="00D47CCE"/>
    <w:rsid w:val="00D5085E"/>
    <w:rsid w:val="00D51FC7"/>
    <w:rsid w:val="00D5226A"/>
    <w:rsid w:val="00D52530"/>
    <w:rsid w:val="00D52C1B"/>
    <w:rsid w:val="00D52F9B"/>
    <w:rsid w:val="00D53190"/>
    <w:rsid w:val="00D535D7"/>
    <w:rsid w:val="00D53E0B"/>
    <w:rsid w:val="00D546A8"/>
    <w:rsid w:val="00D54DDC"/>
    <w:rsid w:val="00D550BA"/>
    <w:rsid w:val="00D553B1"/>
    <w:rsid w:val="00D55586"/>
    <w:rsid w:val="00D55967"/>
    <w:rsid w:val="00D573A6"/>
    <w:rsid w:val="00D57469"/>
    <w:rsid w:val="00D577B0"/>
    <w:rsid w:val="00D60790"/>
    <w:rsid w:val="00D6337B"/>
    <w:rsid w:val="00D6439F"/>
    <w:rsid w:val="00D64A92"/>
    <w:rsid w:val="00D65009"/>
    <w:rsid w:val="00D653B4"/>
    <w:rsid w:val="00D65922"/>
    <w:rsid w:val="00D67110"/>
    <w:rsid w:val="00D67B4C"/>
    <w:rsid w:val="00D70676"/>
    <w:rsid w:val="00D729F6"/>
    <w:rsid w:val="00D74126"/>
    <w:rsid w:val="00D74A18"/>
    <w:rsid w:val="00D75632"/>
    <w:rsid w:val="00D7580E"/>
    <w:rsid w:val="00D75816"/>
    <w:rsid w:val="00D767F1"/>
    <w:rsid w:val="00D77197"/>
    <w:rsid w:val="00D80261"/>
    <w:rsid w:val="00D80388"/>
    <w:rsid w:val="00D80779"/>
    <w:rsid w:val="00D80D57"/>
    <w:rsid w:val="00D815F4"/>
    <w:rsid w:val="00D8178F"/>
    <w:rsid w:val="00D81B70"/>
    <w:rsid w:val="00D83752"/>
    <w:rsid w:val="00D8386F"/>
    <w:rsid w:val="00D8418B"/>
    <w:rsid w:val="00D84235"/>
    <w:rsid w:val="00D84AB2"/>
    <w:rsid w:val="00D85502"/>
    <w:rsid w:val="00D86717"/>
    <w:rsid w:val="00D87004"/>
    <w:rsid w:val="00D87E6F"/>
    <w:rsid w:val="00D91539"/>
    <w:rsid w:val="00D92F9E"/>
    <w:rsid w:val="00D9301B"/>
    <w:rsid w:val="00D94AD5"/>
    <w:rsid w:val="00D9571E"/>
    <w:rsid w:val="00D95794"/>
    <w:rsid w:val="00D95F2F"/>
    <w:rsid w:val="00D96278"/>
    <w:rsid w:val="00D96F2D"/>
    <w:rsid w:val="00D97239"/>
    <w:rsid w:val="00D97334"/>
    <w:rsid w:val="00D97DB0"/>
    <w:rsid w:val="00DA071C"/>
    <w:rsid w:val="00DA2A11"/>
    <w:rsid w:val="00DA4017"/>
    <w:rsid w:val="00DA4C54"/>
    <w:rsid w:val="00DA5266"/>
    <w:rsid w:val="00DA5B4D"/>
    <w:rsid w:val="00DA6FC5"/>
    <w:rsid w:val="00DA735F"/>
    <w:rsid w:val="00DA7AB9"/>
    <w:rsid w:val="00DB0B01"/>
    <w:rsid w:val="00DB17D4"/>
    <w:rsid w:val="00DB1A14"/>
    <w:rsid w:val="00DB1F09"/>
    <w:rsid w:val="00DB1F0A"/>
    <w:rsid w:val="00DB21CD"/>
    <w:rsid w:val="00DB26BC"/>
    <w:rsid w:val="00DB29C1"/>
    <w:rsid w:val="00DB3127"/>
    <w:rsid w:val="00DB3585"/>
    <w:rsid w:val="00DB3598"/>
    <w:rsid w:val="00DB379F"/>
    <w:rsid w:val="00DB4055"/>
    <w:rsid w:val="00DB43D7"/>
    <w:rsid w:val="00DB512D"/>
    <w:rsid w:val="00DB5255"/>
    <w:rsid w:val="00DB5289"/>
    <w:rsid w:val="00DB5645"/>
    <w:rsid w:val="00DB56D8"/>
    <w:rsid w:val="00DB5B4B"/>
    <w:rsid w:val="00DB5CA3"/>
    <w:rsid w:val="00DB5D0A"/>
    <w:rsid w:val="00DB605B"/>
    <w:rsid w:val="00DB680F"/>
    <w:rsid w:val="00DB6B53"/>
    <w:rsid w:val="00DB7621"/>
    <w:rsid w:val="00DB7B6D"/>
    <w:rsid w:val="00DB7DDC"/>
    <w:rsid w:val="00DC0280"/>
    <w:rsid w:val="00DC06A0"/>
    <w:rsid w:val="00DC11E9"/>
    <w:rsid w:val="00DC14C9"/>
    <w:rsid w:val="00DC24FA"/>
    <w:rsid w:val="00DC2E50"/>
    <w:rsid w:val="00DC5B55"/>
    <w:rsid w:val="00DC61D7"/>
    <w:rsid w:val="00DC625F"/>
    <w:rsid w:val="00DC6AE1"/>
    <w:rsid w:val="00DD0A1F"/>
    <w:rsid w:val="00DD0E8E"/>
    <w:rsid w:val="00DD1252"/>
    <w:rsid w:val="00DD14BE"/>
    <w:rsid w:val="00DD23A1"/>
    <w:rsid w:val="00DD27BC"/>
    <w:rsid w:val="00DD30D6"/>
    <w:rsid w:val="00DD328D"/>
    <w:rsid w:val="00DD35CF"/>
    <w:rsid w:val="00DD3A95"/>
    <w:rsid w:val="00DD4351"/>
    <w:rsid w:val="00DD4403"/>
    <w:rsid w:val="00DD44AD"/>
    <w:rsid w:val="00DD50F5"/>
    <w:rsid w:val="00DD631B"/>
    <w:rsid w:val="00DD76BF"/>
    <w:rsid w:val="00DE0799"/>
    <w:rsid w:val="00DE0C94"/>
    <w:rsid w:val="00DE0F37"/>
    <w:rsid w:val="00DE137D"/>
    <w:rsid w:val="00DE140E"/>
    <w:rsid w:val="00DE1658"/>
    <w:rsid w:val="00DE359E"/>
    <w:rsid w:val="00DE5423"/>
    <w:rsid w:val="00DE55AE"/>
    <w:rsid w:val="00DE68AD"/>
    <w:rsid w:val="00DE734F"/>
    <w:rsid w:val="00DF00C3"/>
    <w:rsid w:val="00DF055D"/>
    <w:rsid w:val="00DF09FB"/>
    <w:rsid w:val="00DF0AA4"/>
    <w:rsid w:val="00DF18B7"/>
    <w:rsid w:val="00DF1957"/>
    <w:rsid w:val="00DF1E2C"/>
    <w:rsid w:val="00DF31AC"/>
    <w:rsid w:val="00DF40D2"/>
    <w:rsid w:val="00DF4160"/>
    <w:rsid w:val="00DF4EC4"/>
    <w:rsid w:val="00DF50DC"/>
    <w:rsid w:val="00DF5BE9"/>
    <w:rsid w:val="00DF5CB8"/>
    <w:rsid w:val="00DF62EF"/>
    <w:rsid w:val="00DF670E"/>
    <w:rsid w:val="00DF6892"/>
    <w:rsid w:val="00DF68BC"/>
    <w:rsid w:val="00DF72AF"/>
    <w:rsid w:val="00DF7BF7"/>
    <w:rsid w:val="00DF7CE4"/>
    <w:rsid w:val="00DF7E25"/>
    <w:rsid w:val="00E0050F"/>
    <w:rsid w:val="00E00B90"/>
    <w:rsid w:val="00E0170F"/>
    <w:rsid w:val="00E019DE"/>
    <w:rsid w:val="00E01C96"/>
    <w:rsid w:val="00E02B33"/>
    <w:rsid w:val="00E03B26"/>
    <w:rsid w:val="00E03B77"/>
    <w:rsid w:val="00E03C9D"/>
    <w:rsid w:val="00E055E0"/>
    <w:rsid w:val="00E0568F"/>
    <w:rsid w:val="00E0571A"/>
    <w:rsid w:val="00E05A11"/>
    <w:rsid w:val="00E05F2D"/>
    <w:rsid w:val="00E060C4"/>
    <w:rsid w:val="00E0649A"/>
    <w:rsid w:val="00E0790C"/>
    <w:rsid w:val="00E10D28"/>
    <w:rsid w:val="00E113E0"/>
    <w:rsid w:val="00E11BBE"/>
    <w:rsid w:val="00E11CE9"/>
    <w:rsid w:val="00E1236E"/>
    <w:rsid w:val="00E12527"/>
    <w:rsid w:val="00E12691"/>
    <w:rsid w:val="00E12764"/>
    <w:rsid w:val="00E12C3B"/>
    <w:rsid w:val="00E134A6"/>
    <w:rsid w:val="00E13523"/>
    <w:rsid w:val="00E13619"/>
    <w:rsid w:val="00E142F2"/>
    <w:rsid w:val="00E14938"/>
    <w:rsid w:val="00E156D6"/>
    <w:rsid w:val="00E15BF2"/>
    <w:rsid w:val="00E15D34"/>
    <w:rsid w:val="00E16E9C"/>
    <w:rsid w:val="00E16EE0"/>
    <w:rsid w:val="00E20253"/>
    <w:rsid w:val="00E20B4E"/>
    <w:rsid w:val="00E212E4"/>
    <w:rsid w:val="00E21A63"/>
    <w:rsid w:val="00E21F03"/>
    <w:rsid w:val="00E22448"/>
    <w:rsid w:val="00E224A6"/>
    <w:rsid w:val="00E227EF"/>
    <w:rsid w:val="00E23460"/>
    <w:rsid w:val="00E23725"/>
    <w:rsid w:val="00E237B5"/>
    <w:rsid w:val="00E237DE"/>
    <w:rsid w:val="00E24636"/>
    <w:rsid w:val="00E24A1A"/>
    <w:rsid w:val="00E24F03"/>
    <w:rsid w:val="00E27CA1"/>
    <w:rsid w:val="00E27DC0"/>
    <w:rsid w:val="00E302E9"/>
    <w:rsid w:val="00E308F0"/>
    <w:rsid w:val="00E310F2"/>
    <w:rsid w:val="00E3145D"/>
    <w:rsid w:val="00E3182C"/>
    <w:rsid w:val="00E31AFA"/>
    <w:rsid w:val="00E31CC6"/>
    <w:rsid w:val="00E31DBA"/>
    <w:rsid w:val="00E3223E"/>
    <w:rsid w:val="00E32654"/>
    <w:rsid w:val="00E32A50"/>
    <w:rsid w:val="00E32A6E"/>
    <w:rsid w:val="00E32E35"/>
    <w:rsid w:val="00E33008"/>
    <w:rsid w:val="00E332EC"/>
    <w:rsid w:val="00E3350E"/>
    <w:rsid w:val="00E33B12"/>
    <w:rsid w:val="00E342E4"/>
    <w:rsid w:val="00E34C52"/>
    <w:rsid w:val="00E35696"/>
    <w:rsid w:val="00E35D03"/>
    <w:rsid w:val="00E3605F"/>
    <w:rsid w:val="00E363CF"/>
    <w:rsid w:val="00E374B6"/>
    <w:rsid w:val="00E375DE"/>
    <w:rsid w:val="00E37768"/>
    <w:rsid w:val="00E40709"/>
    <w:rsid w:val="00E40AC4"/>
    <w:rsid w:val="00E40C46"/>
    <w:rsid w:val="00E4271C"/>
    <w:rsid w:val="00E4325D"/>
    <w:rsid w:val="00E43D43"/>
    <w:rsid w:val="00E43DB3"/>
    <w:rsid w:val="00E4461D"/>
    <w:rsid w:val="00E44C2F"/>
    <w:rsid w:val="00E455A7"/>
    <w:rsid w:val="00E46B7E"/>
    <w:rsid w:val="00E47C06"/>
    <w:rsid w:val="00E50120"/>
    <w:rsid w:val="00E50EE5"/>
    <w:rsid w:val="00E51AE6"/>
    <w:rsid w:val="00E52ACC"/>
    <w:rsid w:val="00E53C69"/>
    <w:rsid w:val="00E54471"/>
    <w:rsid w:val="00E54C61"/>
    <w:rsid w:val="00E552A4"/>
    <w:rsid w:val="00E55E1C"/>
    <w:rsid w:val="00E563F8"/>
    <w:rsid w:val="00E57224"/>
    <w:rsid w:val="00E57EC9"/>
    <w:rsid w:val="00E60075"/>
    <w:rsid w:val="00E6064C"/>
    <w:rsid w:val="00E61ECB"/>
    <w:rsid w:val="00E62770"/>
    <w:rsid w:val="00E63B69"/>
    <w:rsid w:val="00E64060"/>
    <w:rsid w:val="00E64701"/>
    <w:rsid w:val="00E64C00"/>
    <w:rsid w:val="00E64C0E"/>
    <w:rsid w:val="00E6582D"/>
    <w:rsid w:val="00E65B59"/>
    <w:rsid w:val="00E67203"/>
    <w:rsid w:val="00E67292"/>
    <w:rsid w:val="00E67771"/>
    <w:rsid w:val="00E67C75"/>
    <w:rsid w:val="00E67F0C"/>
    <w:rsid w:val="00E7013C"/>
    <w:rsid w:val="00E707F0"/>
    <w:rsid w:val="00E7083D"/>
    <w:rsid w:val="00E7153C"/>
    <w:rsid w:val="00E74622"/>
    <w:rsid w:val="00E76180"/>
    <w:rsid w:val="00E76958"/>
    <w:rsid w:val="00E76E99"/>
    <w:rsid w:val="00E804DA"/>
    <w:rsid w:val="00E80C15"/>
    <w:rsid w:val="00E81626"/>
    <w:rsid w:val="00E81673"/>
    <w:rsid w:val="00E82605"/>
    <w:rsid w:val="00E82E61"/>
    <w:rsid w:val="00E8311A"/>
    <w:rsid w:val="00E8367B"/>
    <w:rsid w:val="00E83813"/>
    <w:rsid w:val="00E83933"/>
    <w:rsid w:val="00E84E58"/>
    <w:rsid w:val="00E84EF7"/>
    <w:rsid w:val="00E84F2C"/>
    <w:rsid w:val="00E8533E"/>
    <w:rsid w:val="00E854C9"/>
    <w:rsid w:val="00E85515"/>
    <w:rsid w:val="00E85EE4"/>
    <w:rsid w:val="00E860F6"/>
    <w:rsid w:val="00E8621C"/>
    <w:rsid w:val="00E86A4A"/>
    <w:rsid w:val="00E877AA"/>
    <w:rsid w:val="00E87EAC"/>
    <w:rsid w:val="00E915D7"/>
    <w:rsid w:val="00E916BE"/>
    <w:rsid w:val="00E918A4"/>
    <w:rsid w:val="00E925E8"/>
    <w:rsid w:val="00E92BCA"/>
    <w:rsid w:val="00E939BB"/>
    <w:rsid w:val="00E93A53"/>
    <w:rsid w:val="00E942C4"/>
    <w:rsid w:val="00E943AB"/>
    <w:rsid w:val="00E94519"/>
    <w:rsid w:val="00E946EC"/>
    <w:rsid w:val="00E949BE"/>
    <w:rsid w:val="00E95696"/>
    <w:rsid w:val="00E95D11"/>
    <w:rsid w:val="00E96416"/>
    <w:rsid w:val="00E968D9"/>
    <w:rsid w:val="00E973C3"/>
    <w:rsid w:val="00E979E2"/>
    <w:rsid w:val="00E97FED"/>
    <w:rsid w:val="00EA0222"/>
    <w:rsid w:val="00EA0ADC"/>
    <w:rsid w:val="00EA14A4"/>
    <w:rsid w:val="00EA1954"/>
    <w:rsid w:val="00EA1AF5"/>
    <w:rsid w:val="00EA1C93"/>
    <w:rsid w:val="00EA233E"/>
    <w:rsid w:val="00EA2BB0"/>
    <w:rsid w:val="00EA3F04"/>
    <w:rsid w:val="00EA435F"/>
    <w:rsid w:val="00EA44BE"/>
    <w:rsid w:val="00EA4CD1"/>
    <w:rsid w:val="00EA54D6"/>
    <w:rsid w:val="00EA5D43"/>
    <w:rsid w:val="00EA5EE1"/>
    <w:rsid w:val="00EA6B64"/>
    <w:rsid w:val="00EA6DE3"/>
    <w:rsid w:val="00EA7607"/>
    <w:rsid w:val="00EB003B"/>
    <w:rsid w:val="00EB00C2"/>
    <w:rsid w:val="00EB087E"/>
    <w:rsid w:val="00EB0D46"/>
    <w:rsid w:val="00EB0FED"/>
    <w:rsid w:val="00EB118F"/>
    <w:rsid w:val="00EB173A"/>
    <w:rsid w:val="00EB1A89"/>
    <w:rsid w:val="00EB1C1F"/>
    <w:rsid w:val="00EB1E29"/>
    <w:rsid w:val="00EB2BB6"/>
    <w:rsid w:val="00EB307E"/>
    <w:rsid w:val="00EB35C5"/>
    <w:rsid w:val="00EB3BB7"/>
    <w:rsid w:val="00EB40AD"/>
    <w:rsid w:val="00EB4E1F"/>
    <w:rsid w:val="00EB5277"/>
    <w:rsid w:val="00EB5BAE"/>
    <w:rsid w:val="00EB5E7C"/>
    <w:rsid w:val="00EB6764"/>
    <w:rsid w:val="00EB6DDB"/>
    <w:rsid w:val="00EB7A3B"/>
    <w:rsid w:val="00EC0354"/>
    <w:rsid w:val="00EC0B44"/>
    <w:rsid w:val="00EC188A"/>
    <w:rsid w:val="00EC1A7F"/>
    <w:rsid w:val="00EC34CC"/>
    <w:rsid w:val="00EC484A"/>
    <w:rsid w:val="00EC5147"/>
    <w:rsid w:val="00EC5CB7"/>
    <w:rsid w:val="00EC5E03"/>
    <w:rsid w:val="00EC5F5C"/>
    <w:rsid w:val="00EC61E0"/>
    <w:rsid w:val="00EC63F0"/>
    <w:rsid w:val="00EC6984"/>
    <w:rsid w:val="00EC6D78"/>
    <w:rsid w:val="00EC7A3D"/>
    <w:rsid w:val="00EC7B6F"/>
    <w:rsid w:val="00ED0C9A"/>
    <w:rsid w:val="00ED11F8"/>
    <w:rsid w:val="00ED129C"/>
    <w:rsid w:val="00ED25E7"/>
    <w:rsid w:val="00ED273E"/>
    <w:rsid w:val="00ED27F5"/>
    <w:rsid w:val="00ED2C33"/>
    <w:rsid w:val="00ED2D11"/>
    <w:rsid w:val="00ED3266"/>
    <w:rsid w:val="00ED34BE"/>
    <w:rsid w:val="00ED3B58"/>
    <w:rsid w:val="00ED4283"/>
    <w:rsid w:val="00ED5C59"/>
    <w:rsid w:val="00ED5FA0"/>
    <w:rsid w:val="00ED66E9"/>
    <w:rsid w:val="00ED6846"/>
    <w:rsid w:val="00ED7042"/>
    <w:rsid w:val="00EE00E1"/>
    <w:rsid w:val="00EE0A0C"/>
    <w:rsid w:val="00EE0BDA"/>
    <w:rsid w:val="00EE129D"/>
    <w:rsid w:val="00EE1547"/>
    <w:rsid w:val="00EE161D"/>
    <w:rsid w:val="00EE1ADD"/>
    <w:rsid w:val="00EE20EA"/>
    <w:rsid w:val="00EE287C"/>
    <w:rsid w:val="00EE291D"/>
    <w:rsid w:val="00EE296F"/>
    <w:rsid w:val="00EE2A6C"/>
    <w:rsid w:val="00EE307C"/>
    <w:rsid w:val="00EE31B2"/>
    <w:rsid w:val="00EE3BA8"/>
    <w:rsid w:val="00EE3EE4"/>
    <w:rsid w:val="00EE4DAA"/>
    <w:rsid w:val="00EE4E57"/>
    <w:rsid w:val="00EE50BB"/>
    <w:rsid w:val="00EE5520"/>
    <w:rsid w:val="00EE5F10"/>
    <w:rsid w:val="00EE627F"/>
    <w:rsid w:val="00EE6283"/>
    <w:rsid w:val="00EE69D5"/>
    <w:rsid w:val="00EE6BC9"/>
    <w:rsid w:val="00EE75FE"/>
    <w:rsid w:val="00EF020D"/>
    <w:rsid w:val="00EF0A2E"/>
    <w:rsid w:val="00EF0CD8"/>
    <w:rsid w:val="00EF1162"/>
    <w:rsid w:val="00EF134E"/>
    <w:rsid w:val="00EF1AB2"/>
    <w:rsid w:val="00EF1E98"/>
    <w:rsid w:val="00EF2D8D"/>
    <w:rsid w:val="00EF536B"/>
    <w:rsid w:val="00EF5D09"/>
    <w:rsid w:val="00EF6853"/>
    <w:rsid w:val="00EF6C2B"/>
    <w:rsid w:val="00EF76B2"/>
    <w:rsid w:val="00EF7959"/>
    <w:rsid w:val="00EF79A3"/>
    <w:rsid w:val="00F00361"/>
    <w:rsid w:val="00F01308"/>
    <w:rsid w:val="00F030D8"/>
    <w:rsid w:val="00F0331E"/>
    <w:rsid w:val="00F03B26"/>
    <w:rsid w:val="00F03C2F"/>
    <w:rsid w:val="00F04243"/>
    <w:rsid w:val="00F04721"/>
    <w:rsid w:val="00F04F14"/>
    <w:rsid w:val="00F052B9"/>
    <w:rsid w:val="00F05527"/>
    <w:rsid w:val="00F05E58"/>
    <w:rsid w:val="00F06A68"/>
    <w:rsid w:val="00F076B2"/>
    <w:rsid w:val="00F0781E"/>
    <w:rsid w:val="00F105A5"/>
    <w:rsid w:val="00F11191"/>
    <w:rsid w:val="00F11860"/>
    <w:rsid w:val="00F12571"/>
    <w:rsid w:val="00F12909"/>
    <w:rsid w:val="00F13D50"/>
    <w:rsid w:val="00F14292"/>
    <w:rsid w:val="00F14555"/>
    <w:rsid w:val="00F15A83"/>
    <w:rsid w:val="00F16788"/>
    <w:rsid w:val="00F1729B"/>
    <w:rsid w:val="00F1734F"/>
    <w:rsid w:val="00F1765A"/>
    <w:rsid w:val="00F20809"/>
    <w:rsid w:val="00F2118E"/>
    <w:rsid w:val="00F21EE7"/>
    <w:rsid w:val="00F22C2B"/>
    <w:rsid w:val="00F22C3F"/>
    <w:rsid w:val="00F22F19"/>
    <w:rsid w:val="00F23352"/>
    <w:rsid w:val="00F23C3A"/>
    <w:rsid w:val="00F24588"/>
    <w:rsid w:val="00F2527C"/>
    <w:rsid w:val="00F26DD2"/>
    <w:rsid w:val="00F27CC9"/>
    <w:rsid w:val="00F30790"/>
    <w:rsid w:val="00F30B9E"/>
    <w:rsid w:val="00F315A9"/>
    <w:rsid w:val="00F320C9"/>
    <w:rsid w:val="00F32438"/>
    <w:rsid w:val="00F32A69"/>
    <w:rsid w:val="00F32B13"/>
    <w:rsid w:val="00F333A7"/>
    <w:rsid w:val="00F34546"/>
    <w:rsid w:val="00F3493B"/>
    <w:rsid w:val="00F34D3A"/>
    <w:rsid w:val="00F34D9C"/>
    <w:rsid w:val="00F35975"/>
    <w:rsid w:val="00F35AF8"/>
    <w:rsid w:val="00F35C8A"/>
    <w:rsid w:val="00F35E04"/>
    <w:rsid w:val="00F36074"/>
    <w:rsid w:val="00F36122"/>
    <w:rsid w:val="00F36A1E"/>
    <w:rsid w:val="00F372EC"/>
    <w:rsid w:val="00F37946"/>
    <w:rsid w:val="00F37D92"/>
    <w:rsid w:val="00F400DF"/>
    <w:rsid w:val="00F40409"/>
    <w:rsid w:val="00F40A4D"/>
    <w:rsid w:val="00F40D99"/>
    <w:rsid w:val="00F4132E"/>
    <w:rsid w:val="00F414EE"/>
    <w:rsid w:val="00F41837"/>
    <w:rsid w:val="00F42ABF"/>
    <w:rsid w:val="00F42C7C"/>
    <w:rsid w:val="00F437C3"/>
    <w:rsid w:val="00F44AA3"/>
    <w:rsid w:val="00F44EDB"/>
    <w:rsid w:val="00F463C1"/>
    <w:rsid w:val="00F47615"/>
    <w:rsid w:val="00F500FC"/>
    <w:rsid w:val="00F50AA4"/>
    <w:rsid w:val="00F52206"/>
    <w:rsid w:val="00F5228D"/>
    <w:rsid w:val="00F52D70"/>
    <w:rsid w:val="00F530C8"/>
    <w:rsid w:val="00F54842"/>
    <w:rsid w:val="00F54A8E"/>
    <w:rsid w:val="00F54AD1"/>
    <w:rsid w:val="00F553A1"/>
    <w:rsid w:val="00F5558B"/>
    <w:rsid w:val="00F5637A"/>
    <w:rsid w:val="00F56921"/>
    <w:rsid w:val="00F56FF7"/>
    <w:rsid w:val="00F60145"/>
    <w:rsid w:val="00F601CC"/>
    <w:rsid w:val="00F60319"/>
    <w:rsid w:val="00F604E3"/>
    <w:rsid w:val="00F60C32"/>
    <w:rsid w:val="00F610A3"/>
    <w:rsid w:val="00F611E9"/>
    <w:rsid w:val="00F622A3"/>
    <w:rsid w:val="00F6332A"/>
    <w:rsid w:val="00F63894"/>
    <w:rsid w:val="00F63CAE"/>
    <w:rsid w:val="00F64A0C"/>
    <w:rsid w:val="00F6663E"/>
    <w:rsid w:val="00F673B3"/>
    <w:rsid w:val="00F677DA"/>
    <w:rsid w:val="00F67946"/>
    <w:rsid w:val="00F71529"/>
    <w:rsid w:val="00F71D5B"/>
    <w:rsid w:val="00F72900"/>
    <w:rsid w:val="00F72C10"/>
    <w:rsid w:val="00F73A71"/>
    <w:rsid w:val="00F73C44"/>
    <w:rsid w:val="00F74D1F"/>
    <w:rsid w:val="00F77534"/>
    <w:rsid w:val="00F776C9"/>
    <w:rsid w:val="00F80D8B"/>
    <w:rsid w:val="00F8155E"/>
    <w:rsid w:val="00F82002"/>
    <w:rsid w:val="00F822E4"/>
    <w:rsid w:val="00F82647"/>
    <w:rsid w:val="00F830E7"/>
    <w:rsid w:val="00F83475"/>
    <w:rsid w:val="00F84105"/>
    <w:rsid w:val="00F845F3"/>
    <w:rsid w:val="00F85AE4"/>
    <w:rsid w:val="00F86258"/>
    <w:rsid w:val="00F86C05"/>
    <w:rsid w:val="00F879E0"/>
    <w:rsid w:val="00F9060F"/>
    <w:rsid w:val="00F9173E"/>
    <w:rsid w:val="00F91CCA"/>
    <w:rsid w:val="00F91D44"/>
    <w:rsid w:val="00F92A39"/>
    <w:rsid w:val="00F92E33"/>
    <w:rsid w:val="00F93BD0"/>
    <w:rsid w:val="00F93CB9"/>
    <w:rsid w:val="00F94688"/>
    <w:rsid w:val="00F94A33"/>
    <w:rsid w:val="00F94A8F"/>
    <w:rsid w:val="00F9507A"/>
    <w:rsid w:val="00F97370"/>
    <w:rsid w:val="00F97477"/>
    <w:rsid w:val="00F9795D"/>
    <w:rsid w:val="00FA0EDD"/>
    <w:rsid w:val="00FA177D"/>
    <w:rsid w:val="00FA2C17"/>
    <w:rsid w:val="00FA3352"/>
    <w:rsid w:val="00FA3FBE"/>
    <w:rsid w:val="00FA4476"/>
    <w:rsid w:val="00FA52F5"/>
    <w:rsid w:val="00FA5C0D"/>
    <w:rsid w:val="00FA5CF1"/>
    <w:rsid w:val="00FA6495"/>
    <w:rsid w:val="00FA6A84"/>
    <w:rsid w:val="00FA707D"/>
    <w:rsid w:val="00FA717A"/>
    <w:rsid w:val="00FA79D4"/>
    <w:rsid w:val="00FA7D3E"/>
    <w:rsid w:val="00FB0A47"/>
    <w:rsid w:val="00FB0F99"/>
    <w:rsid w:val="00FB118F"/>
    <w:rsid w:val="00FB13B1"/>
    <w:rsid w:val="00FB1B36"/>
    <w:rsid w:val="00FB1C36"/>
    <w:rsid w:val="00FB1D05"/>
    <w:rsid w:val="00FB1F8A"/>
    <w:rsid w:val="00FB2D26"/>
    <w:rsid w:val="00FB35A5"/>
    <w:rsid w:val="00FB3965"/>
    <w:rsid w:val="00FB4FBA"/>
    <w:rsid w:val="00FB5AB2"/>
    <w:rsid w:val="00FB5BDA"/>
    <w:rsid w:val="00FB6460"/>
    <w:rsid w:val="00FB69F1"/>
    <w:rsid w:val="00FB70BF"/>
    <w:rsid w:val="00FB7A47"/>
    <w:rsid w:val="00FB7F95"/>
    <w:rsid w:val="00FC0555"/>
    <w:rsid w:val="00FC05D7"/>
    <w:rsid w:val="00FC221F"/>
    <w:rsid w:val="00FC3637"/>
    <w:rsid w:val="00FC3856"/>
    <w:rsid w:val="00FC3F9F"/>
    <w:rsid w:val="00FC5CD3"/>
    <w:rsid w:val="00FC5D27"/>
    <w:rsid w:val="00FC6BEF"/>
    <w:rsid w:val="00FC6F9E"/>
    <w:rsid w:val="00FC7C7C"/>
    <w:rsid w:val="00FD055B"/>
    <w:rsid w:val="00FD27C4"/>
    <w:rsid w:val="00FD2989"/>
    <w:rsid w:val="00FD3446"/>
    <w:rsid w:val="00FD3FE4"/>
    <w:rsid w:val="00FD533B"/>
    <w:rsid w:val="00FD5351"/>
    <w:rsid w:val="00FD5CD6"/>
    <w:rsid w:val="00FD6054"/>
    <w:rsid w:val="00FD6D32"/>
    <w:rsid w:val="00FD71FF"/>
    <w:rsid w:val="00FD7556"/>
    <w:rsid w:val="00FE03C3"/>
    <w:rsid w:val="00FE0EE6"/>
    <w:rsid w:val="00FE0EF2"/>
    <w:rsid w:val="00FE100C"/>
    <w:rsid w:val="00FE1194"/>
    <w:rsid w:val="00FE17FD"/>
    <w:rsid w:val="00FE1B33"/>
    <w:rsid w:val="00FE1F32"/>
    <w:rsid w:val="00FE21ED"/>
    <w:rsid w:val="00FE3029"/>
    <w:rsid w:val="00FE3558"/>
    <w:rsid w:val="00FE39D6"/>
    <w:rsid w:val="00FE4734"/>
    <w:rsid w:val="00FE482D"/>
    <w:rsid w:val="00FE5ADF"/>
    <w:rsid w:val="00FE5F64"/>
    <w:rsid w:val="00FE6C30"/>
    <w:rsid w:val="00FE7457"/>
    <w:rsid w:val="00FF050C"/>
    <w:rsid w:val="00FF2A3A"/>
    <w:rsid w:val="00FF2F01"/>
    <w:rsid w:val="00FF31A9"/>
    <w:rsid w:val="00FF349A"/>
    <w:rsid w:val="00FF38BF"/>
    <w:rsid w:val="00FF42FB"/>
    <w:rsid w:val="00FF49DE"/>
    <w:rsid w:val="00FF55AB"/>
    <w:rsid w:val="00FF58C6"/>
    <w:rsid w:val="00FF591E"/>
    <w:rsid w:val="00FF7282"/>
    <w:rsid w:val="00FF7BEF"/>
    <w:rsid w:val="00FF7D14"/>
    <w:rsid w:val="03EA6308"/>
    <w:rsid w:val="0BDC4C90"/>
    <w:rsid w:val="1B4A62EC"/>
    <w:rsid w:val="1D3C7A42"/>
    <w:rsid w:val="43E0AF97"/>
    <w:rsid w:val="46C08379"/>
    <w:rsid w:val="4CA2E7BB"/>
    <w:rsid w:val="51299F2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AC4A0"/>
  <w15:chartTrackingRefBased/>
  <w15:docId w15:val="{DF9EA12C-56B6-4D29-95EB-2F7BC4BAF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CB6"/>
  </w:style>
  <w:style w:type="paragraph" w:styleId="Heading1">
    <w:name w:val="heading 1"/>
    <w:basedOn w:val="Normal"/>
    <w:next w:val="Normal"/>
    <w:link w:val="Heading1Char"/>
    <w:uiPriority w:val="9"/>
    <w:qFormat/>
    <w:rsid w:val="0061033F"/>
    <w:pPr>
      <w:keepNext/>
      <w:keepLines/>
      <w:numPr>
        <w:numId w:val="3"/>
      </w:numPr>
      <w:spacing w:before="240" w:after="120"/>
      <w:ind w:left="431" w:hanging="431"/>
      <w:outlineLvl w:val="0"/>
    </w:pPr>
    <w:rPr>
      <w:rFonts w:asciiTheme="majorHAnsi" w:eastAsiaTheme="majorEastAsia" w:hAnsiTheme="majorHAnsi" w:cstheme="majorBidi"/>
      <w:b/>
      <w:color w:val="0099CC"/>
      <w:sz w:val="36"/>
      <w:szCs w:val="32"/>
    </w:rPr>
  </w:style>
  <w:style w:type="paragraph" w:styleId="Heading2">
    <w:name w:val="heading 2"/>
    <w:basedOn w:val="Normal"/>
    <w:next w:val="Normal"/>
    <w:link w:val="Heading2Char"/>
    <w:uiPriority w:val="9"/>
    <w:unhideWhenUsed/>
    <w:qFormat/>
    <w:rsid w:val="003C7429"/>
    <w:pPr>
      <w:keepNext/>
      <w:keepLines/>
      <w:numPr>
        <w:ilvl w:val="1"/>
        <w:numId w:val="3"/>
      </w:numPr>
      <w:spacing w:before="40" w:after="120"/>
      <w:ind w:left="578" w:hanging="578"/>
      <w:outlineLvl w:val="1"/>
    </w:pPr>
    <w:rPr>
      <w:rFonts w:asciiTheme="majorHAnsi" w:eastAsiaTheme="majorEastAsia" w:hAnsiTheme="majorHAnsi" w:cstheme="majorBidi"/>
      <w:b/>
      <w:color w:val="0099CC"/>
      <w:sz w:val="32"/>
      <w:szCs w:val="26"/>
    </w:rPr>
  </w:style>
  <w:style w:type="paragraph" w:styleId="Heading3">
    <w:name w:val="heading 3"/>
    <w:basedOn w:val="Normal"/>
    <w:next w:val="Normal"/>
    <w:link w:val="Heading3Char"/>
    <w:uiPriority w:val="9"/>
    <w:unhideWhenUsed/>
    <w:qFormat/>
    <w:rsid w:val="0061033F"/>
    <w:pPr>
      <w:keepNext/>
      <w:keepLines/>
      <w:numPr>
        <w:ilvl w:val="2"/>
        <w:numId w:val="3"/>
      </w:numPr>
      <w:spacing w:before="120" w:after="120"/>
      <w:outlineLvl w:val="2"/>
    </w:pPr>
    <w:rPr>
      <w:rFonts w:asciiTheme="majorHAnsi" w:eastAsiaTheme="majorEastAsia" w:hAnsiTheme="majorHAnsi" w:cstheme="majorBidi"/>
      <w:b/>
      <w:color w:val="0099CC"/>
      <w:sz w:val="28"/>
      <w:szCs w:val="24"/>
    </w:rPr>
  </w:style>
  <w:style w:type="paragraph" w:styleId="Heading4">
    <w:name w:val="heading 4"/>
    <w:basedOn w:val="Normal"/>
    <w:next w:val="Normal"/>
    <w:link w:val="Heading4Char"/>
    <w:uiPriority w:val="9"/>
    <w:unhideWhenUsed/>
    <w:qFormat/>
    <w:rsid w:val="000E1306"/>
    <w:pPr>
      <w:keepNext/>
      <w:keepLines/>
      <w:numPr>
        <w:ilvl w:val="3"/>
        <w:numId w:val="3"/>
      </w:numPr>
      <w:spacing w:before="40" w:after="0"/>
      <w:outlineLvl w:val="3"/>
    </w:pPr>
    <w:rPr>
      <w:iCs/>
      <w:color w:val="0099CC"/>
      <w:sz w:val="24"/>
    </w:rPr>
  </w:style>
  <w:style w:type="paragraph" w:styleId="Heading5">
    <w:name w:val="heading 5"/>
    <w:basedOn w:val="Normal"/>
    <w:next w:val="Normal"/>
    <w:link w:val="Heading5Char"/>
    <w:uiPriority w:val="9"/>
    <w:semiHidden/>
    <w:unhideWhenUsed/>
    <w:qFormat/>
    <w:rsid w:val="00515B8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B8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B8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B8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B8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33F"/>
    <w:rPr>
      <w:rFonts w:asciiTheme="majorHAnsi" w:eastAsiaTheme="majorEastAsia" w:hAnsiTheme="majorHAnsi" w:cstheme="majorBidi"/>
      <w:b/>
      <w:color w:val="0099CC"/>
      <w:sz w:val="36"/>
      <w:szCs w:val="32"/>
    </w:rPr>
  </w:style>
  <w:style w:type="character" w:customStyle="1" w:styleId="Heading2Char">
    <w:name w:val="Heading 2 Char"/>
    <w:basedOn w:val="DefaultParagraphFont"/>
    <w:link w:val="Heading2"/>
    <w:uiPriority w:val="9"/>
    <w:rsid w:val="003C7429"/>
    <w:rPr>
      <w:rFonts w:asciiTheme="majorHAnsi" w:eastAsiaTheme="majorEastAsia" w:hAnsiTheme="majorHAnsi" w:cstheme="majorBidi"/>
      <w:b/>
      <w:color w:val="0099CC"/>
      <w:sz w:val="32"/>
      <w:szCs w:val="26"/>
    </w:rPr>
  </w:style>
  <w:style w:type="character" w:customStyle="1" w:styleId="Heading3Char">
    <w:name w:val="Heading 3 Char"/>
    <w:basedOn w:val="DefaultParagraphFont"/>
    <w:link w:val="Heading3"/>
    <w:uiPriority w:val="9"/>
    <w:rsid w:val="0061033F"/>
    <w:rPr>
      <w:rFonts w:asciiTheme="majorHAnsi" w:eastAsiaTheme="majorEastAsia" w:hAnsiTheme="majorHAnsi" w:cstheme="majorBidi"/>
      <w:b/>
      <w:color w:val="0099CC"/>
      <w:sz w:val="28"/>
      <w:szCs w:val="24"/>
    </w:rPr>
  </w:style>
  <w:style w:type="character" w:customStyle="1" w:styleId="Heading4Char">
    <w:name w:val="Heading 4 Char"/>
    <w:basedOn w:val="DefaultParagraphFont"/>
    <w:link w:val="Heading4"/>
    <w:uiPriority w:val="9"/>
    <w:rsid w:val="000E1306"/>
    <w:rPr>
      <w:iCs/>
      <w:color w:val="0099CC"/>
      <w:sz w:val="24"/>
    </w:rPr>
  </w:style>
  <w:style w:type="character" w:customStyle="1" w:styleId="Heading5Char">
    <w:name w:val="Heading 5 Char"/>
    <w:basedOn w:val="DefaultParagraphFont"/>
    <w:link w:val="Heading5"/>
    <w:uiPriority w:val="9"/>
    <w:semiHidden/>
    <w:rsid w:val="00515B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15B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15B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15B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B83"/>
    <w:rPr>
      <w:rFonts w:asciiTheme="majorHAnsi" w:eastAsiaTheme="majorEastAsia" w:hAnsiTheme="majorHAnsi" w:cstheme="majorBidi"/>
      <w:i/>
      <w:iCs/>
      <w:color w:val="272727" w:themeColor="text1" w:themeTint="D8"/>
      <w:sz w:val="21"/>
      <w:szCs w:val="21"/>
    </w:rPr>
  </w:style>
  <w:style w:type="paragraph" w:customStyle="1" w:styleId="opvallend">
    <w:name w:val="opvallend"/>
    <w:basedOn w:val="Normal"/>
    <w:link w:val="opvallendChar"/>
    <w:qFormat/>
    <w:rsid w:val="00842F5F"/>
    <w:rPr>
      <w:color w:val="0099CC"/>
    </w:rPr>
  </w:style>
  <w:style w:type="character" w:customStyle="1" w:styleId="opvallendChar">
    <w:name w:val="opvallend Char"/>
    <w:basedOn w:val="DefaultParagraphFont"/>
    <w:link w:val="opvallend"/>
    <w:rsid w:val="00842F5F"/>
    <w:rPr>
      <w:color w:val="0099CC"/>
    </w:rPr>
  </w:style>
  <w:style w:type="paragraph" w:customStyle="1" w:styleId="codeverwijzing">
    <w:name w:val="codeverwijzing"/>
    <w:basedOn w:val="Normal"/>
    <w:link w:val="codeverwijzingChar"/>
    <w:rsid w:val="00515B83"/>
  </w:style>
  <w:style w:type="character" w:customStyle="1" w:styleId="codeverwijzingChar">
    <w:name w:val="codeverwijzing Char"/>
    <w:basedOn w:val="DefaultParagraphFont"/>
    <w:link w:val="codeverwijzing"/>
    <w:rsid w:val="00515B83"/>
  </w:style>
  <w:style w:type="table" w:styleId="TableGrid">
    <w:name w:val="Table Grid"/>
    <w:basedOn w:val="TableNormal"/>
    <w:uiPriority w:val="39"/>
    <w:rsid w:val="00515B8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iaal">
    <w:name w:val="speciaal"/>
    <w:basedOn w:val="Normal"/>
    <w:link w:val="speciaalChar"/>
    <w:qFormat/>
    <w:rsid w:val="00640A4E"/>
    <w:rPr>
      <w:rFonts w:ascii="Gadugi" w:hAnsi="Gadugi"/>
      <w:b/>
      <w:color w:val="262626" w:themeColor="text1" w:themeTint="D9"/>
      <w:kern w:val="0"/>
      <w14:ligatures w14:val="none"/>
    </w:rPr>
  </w:style>
  <w:style w:type="character" w:customStyle="1" w:styleId="speciaalChar">
    <w:name w:val="speciaal Char"/>
    <w:basedOn w:val="DefaultParagraphFont"/>
    <w:link w:val="speciaal"/>
    <w:rsid w:val="00640A4E"/>
    <w:rPr>
      <w:rFonts w:ascii="Gadugi" w:hAnsi="Gadugi"/>
      <w:b/>
      <w:color w:val="262626" w:themeColor="text1" w:themeTint="D9"/>
      <w:kern w:val="0"/>
      <w14:ligatures w14:val="none"/>
    </w:rPr>
  </w:style>
  <w:style w:type="character" w:customStyle="1" w:styleId="codemarkering">
    <w:name w:val="codemarkering"/>
    <w:basedOn w:val="DefaultParagraphFont"/>
    <w:uiPriority w:val="1"/>
    <w:qFormat/>
    <w:rsid w:val="00BD1120"/>
    <w:rPr>
      <w:rFonts w:ascii="Calibri" w:hAnsi="Calibri"/>
      <w:spacing w:val="50"/>
      <w:w w:val="100"/>
      <w:bdr w:val="none" w:sz="0" w:space="0" w:color="auto"/>
      <w:shd w:val="clear" w:color="auto" w:fill="F2F2F2" w:themeFill="background1" w:themeFillShade="F2"/>
    </w:rPr>
  </w:style>
  <w:style w:type="paragraph" w:styleId="ListParagraph">
    <w:name w:val="List Paragraph"/>
    <w:basedOn w:val="Normal"/>
    <w:uiPriority w:val="34"/>
    <w:qFormat/>
    <w:rsid w:val="003374CE"/>
    <w:pPr>
      <w:ind w:left="720"/>
      <w:contextualSpacing/>
    </w:pPr>
  </w:style>
  <w:style w:type="paragraph" w:styleId="FootnoteText">
    <w:name w:val="footnote text"/>
    <w:basedOn w:val="Normal"/>
    <w:link w:val="FootnoteTextChar"/>
    <w:uiPriority w:val="99"/>
    <w:semiHidden/>
    <w:unhideWhenUsed/>
    <w:rsid w:val="00DD50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50F5"/>
    <w:rPr>
      <w:sz w:val="20"/>
      <w:szCs w:val="20"/>
    </w:rPr>
  </w:style>
  <w:style w:type="character" w:styleId="FootnoteReference">
    <w:name w:val="footnote reference"/>
    <w:basedOn w:val="DefaultParagraphFont"/>
    <w:uiPriority w:val="99"/>
    <w:semiHidden/>
    <w:unhideWhenUsed/>
    <w:rsid w:val="00DD50F5"/>
    <w:rPr>
      <w:vertAlign w:val="superscript"/>
    </w:rPr>
  </w:style>
  <w:style w:type="paragraph" w:styleId="Header">
    <w:name w:val="header"/>
    <w:basedOn w:val="Normal"/>
    <w:link w:val="HeaderChar"/>
    <w:uiPriority w:val="99"/>
    <w:unhideWhenUsed/>
    <w:rsid w:val="008121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2159"/>
  </w:style>
  <w:style w:type="paragraph" w:styleId="Footer">
    <w:name w:val="footer"/>
    <w:basedOn w:val="Normal"/>
    <w:link w:val="FooterChar"/>
    <w:uiPriority w:val="99"/>
    <w:unhideWhenUsed/>
    <w:rsid w:val="008121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2159"/>
  </w:style>
  <w:style w:type="character" w:styleId="Hyperlink">
    <w:name w:val="Hyperlink"/>
    <w:basedOn w:val="DefaultParagraphFont"/>
    <w:uiPriority w:val="99"/>
    <w:unhideWhenUsed/>
    <w:rsid w:val="00393420"/>
    <w:rPr>
      <w:b w:val="0"/>
      <w:i w:val="0"/>
      <w:color w:val="33CCCC"/>
      <w:u w:val="single"/>
    </w:rPr>
  </w:style>
  <w:style w:type="character" w:styleId="UnresolvedMention">
    <w:name w:val="Unresolved Mention"/>
    <w:basedOn w:val="DefaultParagraphFont"/>
    <w:uiPriority w:val="99"/>
    <w:semiHidden/>
    <w:unhideWhenUsed/>
    <w:rsid w:val="00B84B37"/>
    <w:rPr>
      <w:color w:val="605E5C"/>
      <w:shd w:val="clear" w:color="auto" w:fill="E1DFDD"/>
    </w:rPr>
  </w:style>
  <w:style w:type="paragraph" w:customStyle="1" w:styleId="structuurverwijzing">
    <w:name w:val="structuurverwijzing"/>
    <w:basedOn w:val="Normal"/>
    <w:link w:val="structuurverwijzingChar"/>
    <w:qFormat/>
    <w:rsid w:val="00B661B1"/>
    <w:rPr>
      <w:i/>
      <w:color w:val="808080" w:themeColor="background1" w:themeShade="80"/>
    </w:rPr>
  </w:style>
  <w:style w:type="character" w:customStyle="1" w:styleId="structuurverwijzingChar">
    <w:name w:val="structuurverwijzing Char"/>
    <w:basedOn w:val="DefaultParagraphFont"/>
    <w:link w:val="structuurverwijzing"/>
    <w:rsid w:val="00B661B1"/>
    <w:rPr>
      <w:i/>
      <w:color w:val="808080" w:themeColor="background1" w:themeShade="80"/>
    </w:rPr>
  </w:style>
  <w:style w:type="table" w:customStyle="1" w:styleId="Stijl1">
    <w:name w:val="Stijl1"/>
    <w:basedOn w:val="TableNormal"/>
    <w:uiPriority w:val="99"/>
    <w:rsid w:val="00CD46ED"/>
    <w:pPr>
      <w:spacing w:after="0" w:line="240" w:lineRule="auto"/>
    </w:pPr>
    <w:tblPr>
      <w:tblStyleRowBandSize w:val="1"/>
      <w:tblStyleColBandSize w:val="1"/>
    </w:tblPr>
    <w:tblStylePr w:type="band2Horz">
      <w:tblPr/>
      <w:tcPr>
        <w:tcBorders>
          <w:top w:val="nil"/>
          <w:left w:val="nil"/>
          <w:bottom w:val="nil"/>
          <w:right w:val="nil"/>
          <w:insideH w:val="nil"/>
          <w:insideV w:val="nil"/>
          <w:tl2br w:val="nil"/>
          <w:tr2bl w:val="nil"/>
        </w:tcBorders>
        <w:shd w:val="clear" w:color="auto" w:fill="F2F2F2" w:themeFill="background1" w:themeFillShade="F2"/>
      </w:tcPr>
    </w:tblStylePr>
  </w:style>
  <w:style w:type="character" w:styleId="Strong">
    <w:name w:val="Strong"/>
    <w:basedOn w:val="DefaultParagraphFont"/>
    <w:uiPriority w:val="22"/>
    <w:qFormat/>
    <w:rsid w:val="00245E62"/>
    <w:rPr>
      <w:b/>
      <w:bCs/>
    </w:rPr>
  </w:style>
  <w:style w:type="character" w:styleId="FollowedHyperlink">
    <w:name w:val="FollowedHyperlink"/>
    <w:basedOn w:val="DefaultParagraphFont"/>
    <w:uiPriority w:val="99"/>
    <w:semiHidden/>
    <w:unhideWhenUsed/>
    <w:rsid w:val="00934A7A"/>
    <w:rPr>
      <w:color w:val="954F72" w:themeColor="followedHyperlink"/>
      <w:u w:val="single"/>
    </w:rPr>
  </w:style>
  <w:style w:type="paragraph" w:styleId="NoSpacing">
    <w:name w:val="No Spacing"/>
    <w:link w:val="NoSpacingChar"/>
    <w:uiPriority w:val="1"/>
    <w:qFormat/>
    <w:rsid w:val="002A18AF"/>
    <w:pPr>
      <w:spacing w:after="0" w:line="240" w:lineRule="auto"/>
    </w:pPr>
    <w:rPr>
      <w:rFonts w:eastAsiaTheme="minorEastAsia"/>
      <w:kern w:val="0"/>
      <w:lang w:eastAsia="nl-BE"/>
      <w14:ligatures w14:val="none"/>
    </w:rPr>
  </w:style>
  <w:style w:type="character" w:customStyle="1" w:styleId="NoSpacingChar">
    <w:name w:val="No Spacing Char"/>
    <w:basedOn w:val="DefaultParagraphFont"/>
    <w:link w:val="NoSpacing"/>
    <w:uiPriority w:val="1"/>
    <w:rsid w:val="002A18AF"/>
    <w:rPr>
      <w:rFonts w:eastAsiaTheme="minorEastAsia"/>
      <w:kern w:val="0"/>
      <w:lang w:eastAsia="nl-BE"/>
      <w14:ligatures w14:val="none"/>
    </w:rPr>
  </w:style>
  <w:style w:type="paragraph" w:customStyle="1" w:styleId="markering">
    <w:name w:val="markering"/>
    <w:basedOn w:val="Normal"/>
    <w:link w:val="markeringChar"/>
    <w:rsid w:val="00FD7556"/>
    <w:rPr>
      <w:rFonts w:ascii="Segoe UI" w:hAnsi="Segoe UI"/>
      <w:color w:val="6666FF"/>
      <w:u w:val="dash" w:color="6666FF"/>
    </w:rPr>
  </w:style>
  <w:style w:type="character" w:customStyle="1" w:styleId="markeringChar">
    <w:name w:val="markering Char"/>
    <w:basedOn w:val="DefaultParagraphFont"/>
    <w:link w:val="markering"/>
    <w:rsid w:val="00FD7556"/>
    <w:rPr>
      <w:rFonts w:ascii="Segoe UI" w:hAnsi="Segoe UI"/>
      <w:color w:val="6666FF"/>
      <w:u w:val="dash" w:color="6666FF"/>
    </w:rPr>
  </w:style>
  <w:style w:type="table" w:styleId="ListTable1Light-Accent3">
    <w:name w:val="List Table 1 Light Accent 3"/>
    <w:basedOn w:val="TableNormal"/>
    <w:uiPriority w:val="46"/>
    <w:rsid w:val="00240FD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001A02"/>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3436">
      <w:bodyDiv w:val="1"/>
      <w:marLeft w:val="0"/>
      <w:marRight w:val="0"/>
      <w:marTop w:val="0"/>
      <w:marBottom w:val="0"/>
      <w:divBdr>
        <w:top w:val="none" w:sz="0" w:space="0" w:color="auto"/>
        <w:left w:val="none" w:sz="0" w:space="0" w:color="auto"/>
        <w:bottom w:val="none" w:sz="0" w:space="0" w:color="auto"/>
        <w:right w:val="none" w:sz="0" w:space="0" w:color="auto"/>
      </w:divBdr>
      <w:divsChild>
        <w:div w:id="386342307">
          <w:marLeft w:val="0"/>
          <w:marRight w:val="0"/>
          <w:marTop w:val="0"/>
          <w:marBottom w:val="0"/>
          <w:divBdr>
            <w:top w:val="none" w:sz="0" w:space="0" w:color="auto"/>
            <w:left w:val="none" w:sz="0" w:space="0" w:color="auto"/>
            <w:bottom w:val="none" w:sz="0" w:space="0" w:color="auto"/>
            <w:right w:val="none" w:sz="0" w:space="0" w:color="auto"/>
          </w:divBdr>
          <w:divsChild>
            <w:div w:id="972448441">
              <w:marLeft w:val="0"/>
              <w:marRight w:val="0"/>
              <w:marTop w:val="0"/>
              <w:marBottom w:val="0"/>
              <w:divBdr>
                <w:top w:val="none" w:sz="0" w:space="0" w:color="auto"/>
                <w:left w:val="none" w:sz="0" w:space="0" w:color="auto"/>
                <w:bottom w:val="none" w:sz="0" w:space="0" w:color="auto"/>
                <w:right w:val="none" w:sz="0" w:space="0" w:color="auto"/>
              </w:divBdr>
            </w:div>
            <w:div w:id="1517884639">
              <w:marLeft w:val="0"/>
              <w:marRight w:val="0"/>
              <w:marTop w:val="0"/>
              <w:marBottom w:val="0"/>
              <w:divBdr>
                <w:top w:val="none" w:sz="0" w:space="0" w:color="auto"/>
                <w:left w:val="none" w:sz="0" w:space="0" w:color="auto"/>
                <w:bottom w:val="none" w:sz="0" w:space="0" w:color="auto"/>
                <w:right w:val="none" w:sz="0" w:space="0" w:color="auto"/>
              </w:divBdr>
            </w:div>
            <w:div w:id="18608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1018">
      <w:bodyDiv w:val="1"/>
      <w:marLeft w:val="0"/>
      <w:marRight w:val="0"/>
      <w:marTop w:val="0"/>
      <w:marBottom w:val="0"/>
      <w:divBdr>
        <w:top w:val="none" w:sz="0" w:space="0" w:color="auto"/>
        <w:left w:val="none" w:sz="0" w:space="0" w:color="auto"/>
        <w:bottom w:val="none" w:sz="0" w:space="0" w:color="auto"/>
        <w:right w:val="none" w:sz="0" w:space="0" w:color="auto"/>
      </w:divBdr>
      <w:divsChild>
        <w:div w:id="1954361474">
          <w:marLeft w:val="0"/>
          <w:marRight w:val="0"/>
          <w:marTop w:val="0"/>
          <w:marBottom w:val="0"/>
          <w:divBdr>
            <w:top w:val="none" w:sz="0" w:space="0" w:color="auto"/>
            <w:left w:val="none" w:sz="0" w:space="0" w:color="auto"/>
            <w:bottom w:val="none" w:sz="0" w:space="0" w:color="auto"/>
            <w:right w:val="none" w:sz="0" w:space="0" w:color="auto"/>
          </w:divBdr>
          <w:divsChild>
            <w:div w:id="287203675">
              <w:marLeft w:val="0"/>
              <w:marRight w:val="0"/>
              <w:marTop w:val="0"/>
              <w:marBottom w:val="0"/>
              <w:divBdr>
                <w:top w:val="none" w:sz="0" w:space="0" w:color="auto"/>
                <w:left w:val="none" w:sz="0" w:space="0" w:color="auto"/>
                <w:bottom w:val="none" w:sz="0" w:space="0" w:color="auto"/>
                <w:right w:val="none" w:sz="0" w:space="0" w:color="auto"/>
              </w:divBdr>
            </w:div>
            <w:div w:id="329602340">
              <w:marLeft w:val="0"/>
              <w:marRight w:val="0"/>
              <w:marTop w:val="0"/>
              <w:marBottom w:val="0"/>
              <w:divBdr>
                <w:top w:val="none" w:sz="0" w:space="0" w:color="auto"/>
                <w:left w:val="none" w:sz="0" w:space="0" w:color="auto"/>
                <w:bottom w:val="none" w:sz="0" w:space="0" w:color="auto"/>
                <w:right w:val="none" w:sz="0" w:space="0" w:color="auto"/>
              </w:divBdr>
            </w:div>
            <w:div w:id="2026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3614">
      <w:bodyDiv w:val="1"/>
      <w:marLeft w:val="0"/>
      <w:marRight w:val="0"/>
      <w:marTop w:val="0"/>
      <w:marBottom w:val="0"/>
      <w:divBdr>
        <w:top w:val="none" w:sz="0" w:space="0" w:color="auto"/>
        <w:left w:val="none" w:sz="0" w:space="0" w:color="auto"/>
        <w:bottom w:val="none" w:sz="0" w:space="0" w:color="auto"/>
        <w:right w:val="none" w:sz="0" w:space="0" w:color="auto"/>
      </w:divBdr>
      <w:divsChild>
        <w:div w:id="1458571161">
          <w:marLeft w:val="0"/>
          <w:marRight w:val="0"/>
          <w:marTop w:val="0"/>
          <w:marBottom w:val="0"/>
          <w:divBdr>
            <w:top w:val="none" w:sz="0" w:space="0" w:color="auto"/>
            <w:left w:val="none" w:sz="0" w:space="0" w:color="auto"/>
            <w:bottom w:val="none" w:sz="0" w:space="0" w:color="auto"/>
            <w:right w:val="none" w:sz="0" w:space="0" w:color="auto"/>
          </w:divBdr>
          <w:divsChild>
            <w:div w:id="594871582">
              <w:marLeft w:val="0"/>
              <w:marRight w:val="0"/>
              <w:marTop w:val="0"/>
              <w:marBottom w:val="0"/>
              <w:divBdr>
                <w:top w:val="none" w:sz="0" w:space="0" w:color="auto"/>
                <w:left w:val="none" w:sz="0" w:space="0" w:color="auto"/>
                <w:bottom w:val="none" w:sz="0" w:space="0" w:color="auto"/>
                <w:right w:val="none" w:sz="0" w:space="0" w:color="auto"/>
              </w:divBdr>
            </w:div>
            <w:div w:id="609170133">
              <w:marLeft w:val="0"/>
              <w:marRight w:val="0"/>
              <w:marTop w:val="0"/>
              <w:marBottom w:val="0"/>
              <w:divBdr>
                <w:top w:val="none" w:sz="0" w:space="0" w:color="auto"/>
                <w:left w:val="none" w:sz="0" w:space="0" w:color="auto"/>
                <w:bottom w:val="none" w:sz="0" w:space="0" w:color="auto"/>
                <w:right w:val="none" w:sz="0" w:space="0" w:color="auto"/>
              </w:divBdr>
            </w:div>
            <w:div w:id="1050694057">
              <w:marLeft w:val="0"/>
              <w:marRight w:val="0"/>
              <w:marTop w:val="0"/>
              <w:marBottom w:val="0"/>
              <w:divBdr>
                <w:top w:val="none" w:sz="0" w:space="0" w:color="auto"/>
                <w:left w:val="none" w:sz="0" w:space="0" w:color="auto"/>
                <w:bottom w:val="none" w:sz="0" w:space="0" w:color="auto"/>
                <w:right w:val="none" w:sz="0" w:space="0" w:color="auto"/>
              </w:divBdr>
            </w:div>
            <w:div w:id="13887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7896">
      <w:bodyDiv w:val="1"/>
      <w:marLeft w:val="0"/>
      <w:marRight w:val="0"/>
      <w:marTop w:val="0"/>
      <w:marBottom w:val="0"/>
      <w:divBdr>
        <w:top w:val="none" w:sz="0" w:space="0" w:color="auto"/>
        <w:left w:val="none" w:sz="0" w:space="0" w:color="auto"/>
        <w:bottom w:val="none" w:sz="0" w:space="0" w:color="auto"/>
        <w:right w:val="none" w:sz="0" w:space="0" w:color="auto"/>
      </w:divBdr>
      <w:divsChild>
        <w:div w:id="2015914342">
          <w:marLeft w:val="0"/>
          <w:marRight w:val="0"/>
          <w:marTop w:val="0"/>
          <w:marBottom w:val="0"/>
          <w:divBdr>
            <w:top w:val="none" w:sz="0" w:space="0" w:color="auto"/>
            <w:left w:val="none" w:sz="0" w:space="0" w:color="auto"/>
            <w:bottom w:val="none" w:sz="0" w:space="0" w:color="auto"/>
            <w:right w:val="none" w:sz="0" w:space="0" w:color="auto"/>
          </w:divBdr>
          <w:divsChild>
            <w:div w:id="878976378">
              <w:marLeft w:val="0"/>
              <w:marRight w:val="0"/>
              <w:marTop w:val="0"/>
              <w:marBottom w:val="0"/>
              <w:divBdr>
                <w:top w:val="none" w:sz="0" w:space="0" w:color="auto"/>
                <w:left w:val="none" w:sz="0" w:space="0" w:color="auto"/>
                <w:bottom w:val="none" w:sz="0" w:space="0" w:color="auto"/>
                <w:right w:val="none" w:sz="0" w:space="0" w:color="auto"/>
              </w:divBdr>
            </w:div>
            <w:div w:id="1807359695">
              <w:marLeft w:val="0"/>
              <w:marRight w:val="0"/>
              <w:marTop w:val="0"/>
              <w:marBottom w:val="0"/>
              <w:divBdr>
                <w:top w:val="none" w:sz="0" w:space="0" w:color="auto"/>
                <w:left w:val="none" w:sz="0" w:space="0" w:color="auto"/>
                <w:bottom w:val="none" w:sz="0" w:space="0" w:color="auto"/>
                <w:right w:val="none" w:sz="0" w:space="0" w:color="auto"/>
              </w:divBdr>
            </w:div>
            <w:div w:id="21167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21">
      <w:bodyDiv w:val="1"/>
      <w:marLeft w:val="0"/>
      <w:marRight w:val="0"/>
      <w:marTop w:val="0"/>
      <w:marBottom w:val="0"/>
      <w:divBdr>
        <w:top w:val="none" w:sz="0" w:space="0" w:color="auto"/>
        <w:left w:val="none" w:sz="0" w:space="0" w:color="auto"/>
        <w:bottom w:val="none" w:sz="0" w:space="0" w:color="auto"/>
        <w:right w:val="none" w:sz="0" w:space="0" w:color="auto"/>
      </w:divBdr>
      <w:divsChild>
        <w:div w:id="1687708533">
          <w:marLeft w:val="0"/>
          <w:marRight w:val="0"/>
          <w:marTop w:val="0"/>
          <w:marBottom w:val="0"/>
          <w:divBdr>
            <w:top w:val="none" w:sz="0" w:space="0" w:color="auto"/>
            <w:left w:val="none" w:sz="0" w:space="0" w:color="auto"/>
            <w:bottom w:val="none" w:sz="0" w:space="0" w:color="auto"/>
            <w:right w:val="none" w:sz="0" w:space="0" w:color="auto"/>
          </w:divBdr>
          <w:divsChild>
            <w:div w:id="216358212">
              <w:marLeft w:val="0"/>
              <w:marRight w:val="0"/>
              <w:marTop w:val="0"/>
              <w:marBottom w:val="0"/>
              <w:divBdr>
                <w:top w:val="none" w:sz="0" w:space="0" w:color="auto"/>
                <w:left w:val="none" w:sz="0" w:space="0" w:color="auto"/>
                <w:bottom w:val="none" w:sz="0" w:space="0" w:color="auto"/>
                <w:right w:val="none" w:sz="0" w:space="0" w:color="auto"/>
              </w:divBdr>
            </w:div>
            <w:div w:id="780608741">
              <w:marLeft w:val="0"/>
              <w:marRight w:val="0"/>
              <w:marTop w:val="0"/>
              <w:marBottom w:val="0"/>
              <w:divBdr>
                <w:top w:val="none" w:sz="0" w:space="0" w:color="auto"/>
                <w:left w:val="none" w:sz="0" w:space="0" w:color="auto"/>
                <w:bottom w:val="none" w:sz="0" w:space="0" w:color="auto"/>
                <w:right w:val="none" w:sz="0" w:space="0" w:color="auto"/>
              </w:divBdr>
            </w:div>
            <w:div w:id="18329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4257">
      <w:bodyDiv w:val="1"/>
      <w:marLeft w:val="0"/>
      <w:marRight w:val="0"/>
      <w:marTop w:val="0"/>
      <w:marBottom w:val="0"/>
      <w:divBdr>
        <w:top w:val="none" w:sz="0" w:space="0" w:color="auto"/>
        <w:left w:val="none" w:sz="0" w:space="0" w:color="auto"/>
        <w:bottom w:val="none" w:sz="0" w:space="0" w:color="auto"/>
        <w:right w:val="none" w:sz="0" w:space="0" w:color="auto"/>
      </w:divBdr>
    </w:div>
    <w:div w:id="738477953">
      <w:bodyDiv w:val="1"/>
      <w:marLeft w:val="0"/>
      <w:marRight w:val="0"/>
      <w:marTop w:val="0"/>
      <w:marBottom w:val="0"/>
      <w:divBdr>
        <w:top w:val="none" w:sz="0" w:space="0" w:color="auto"/>
        <w:left w:val="none" w:sz="0" w:space="0" w:color="auto"/>
        <w:bottom w:val="none" w:sz="0" w:space="0" w:color="auto"/>
        <w:right w:val="none" w:sz="0" w:space="0" w:color="auto"/>
      </w:divBdr>
      <w:divsChild>
        <w:div w:id="1848598923">
          <w:marLeft w:val="0"/>
          <w:marRight w:val="0"/>
          <w:marTop w:val="0"/>
          <w:marBottom w:val="0"/>
          <w:divBdr>
            <w:top w:val="none" w:sz="0" w:space="0" w:color="auto"/>
            <w:left w:val="none" w:sz="0" w:space="0" w:color="auto"/>
            <w:bottom w:val="none" w:sz="0" w:space="0" w:color="auto"/>
            <w:right w:val="none" w:sz="0" w:space="0" w:color="auto"/>
          </w:divBdr>
          <w:divsChild>
            <w:div w:id="19081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91913">
      <w:bodyDiv w:val="1"/>
      <w:marLeft w:val="0"/>
      <w:marRight w:val="0"/>
      <w:marTop w:val="0"/>
      <w:marBottom w:val="0"/>
      <w:divBdr>
        <w:top w:val="none" w:sz="0" w:space="0" w:color="auto"/>
        <w:left w:val="none" w:sz="0" w:space="0" w:color="auto"/>
        <w:bottom w:val="none" w:sz="0" w:space="0" w:color="auto"/>
        <w:right w:val="none" w:sz="0" w:space="0" w:color="auto"/>
      </w:divBdr>
      <w:divsChild>
        <w:div w:id="491457254">
          <w:marLeft w:val="0"/>
          <w:marRight w:val="0"/>
          <w:marTop w:val="0"/>
          <w:marBottom w:val="0"/>
          <w:divBdr>
            <w:top w:val="none" w:sz="0" w:space="0" w:color="auto"/>
            <w:left w:val="none" w:sz="0" w:space="0" w:color="auto"/>
            <w:bottom w:val="none" w:sz="0" w:space="0" w:color="auto"/>
            <w:right w:val="none" w:sz="0" w:space="0" w:color="auto"/>
          </w:divBdr>
          <w:divsChild>
            <w:div w:id="168377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4211">
      <w:bodyDiv w:val="1"/>
      <w:marLeft w:val="0"/>
      <w:marRight w:val="0"/>
      <w:marTop w:val="0"/>
      <w:marBottom w:val="0"/>
      <w:divBdr>
        <w:top w:val="none" w:sz="0" w:space="0" w:color="auto"/>
        <w:left w:val="none" w:sz="0" w:space="0" w:color="auto"/>
        <w:bottom w:val="none" w:sz="0" w:space="0" w:color="auto"/>
        <w:right w:val="none" w:sz="0" w:space="0" w:color="auto"/>
      </w:divBdr>
    </w:div>
    <w:div w:id="1137840369">
      <w:bodyDiv w:val="1"/>
      <w:marLeft w:val="0"/>
      <w:marRight w:val="0"/>
      <w:marTop w:val="0"/>
      <w:marBottom w:val="0"/>
      <w:divBdr>
        <w:top w:val="none" w:sz="0" w:space="0" w:color="auto"/>
        <w:left w:val="none" w:sz="0" w:space="0" w:color="auto"/>
        <w:bottom w:val="none" w:sz="0" w:space="0" w:color="auto"/>
        <w:right w:val="none" w:sz="0" w:space="0" w:color="auto"/>
      </w:divBdr>
      <w:divsChild>
        <w:div w:id="953903006">
          <w:marLeft w:val="0"/>
          <w:marRight w:val="0"/>
          <w:marTop w:val="0"/>
          <w:marBottom w:val="0"/>
          <w:divBdr>
            <w:top w:val="none" w:sz="0" w:space="0" w:color="auto"/>
            <w:left w:val="none" w:sz="0" w:space="0" w:color="auto"/>
            <w:bottom w:val="none" w:sz="0" w:space="0" w:color="auto"/>
            <w:right w:val="none" w:sz="0" w:space="0" w:color="auto"/>
          </w:divBdr>
          <w:divsChild>
            <w:div w:id="7229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1685">
      <w:bodyDiv w:val="1"/>
      <w:marLeft w:val="0"/>
      <w:marRight w:val="0"/>
      <w:marTop w:val="0"/>
      <w:marBottom w:val="0"/>
      <w:divBdr>
        <w:top w:val="none" w:sz="0" w:space="0" w:color="auto"/>
        <w:left w:val="none" w:sz="0" w:space="0" w:color="auto"/>
        <w:bottom w:val="none" w:sz="0" w:space="0" w:color="auto"/>
        <w:right w:val="none" w:sz="0" w:space="0" w:color="auto"/>
      </w:divBdr>
      <w:divsChild>
        <w:div w:id="258560361">
          <w:marLeft w:val="0"/>
          <w:marRight w:val="0"/>
          <w:marTop w:val="0"/>
          <w:marBottom w:val="0"/>
          <w:divBdr>
            <w:top w:val="none" w:sz="0" w:space="0" w:color="auto"/>
            <w:left w:val="none" w:sz="0" w:space="0" w:color="auto"/>
            <w:bottom w:val="none" w:sz="0" w:space="0" w:color="auto"/>
            <w:right w:val="none" w:sz="0" w:space="0" w:color="auto"/>
          </w:divBdr>
          <w:divsChild>
            <w:div w:id="19654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7091">
      <w:bodyDiv w:val="1"/>
      <w:marLeft w:val="0"/>
      <w:marRight w:val="0"/>
      <w:marTop w:val="0"/>
      <w:marBottom w:val="0"/>
      <w:divBdr>
        <w:top w:val="none" w:sz="0" w:space="0" w:color="auto"/>
        <w:left w:val="none" w:sz="0" w:space="0" w:color="auto"/>
        <w:bottom w:val="none" w:sz="0" w:space="0" w:color="auto"/>
        <w:right w:val="none" w:sz="0" w:space="0" w:color="auto"/>
      </w:divBdr>
      <w:divsChild>
        <w:div w:id="1065104116">
          <w:marLeft w:val="0"/>
          <w:marRight w:val="0"/>
          <w:marTop w:val="0"/>
          <w:marBottom w:val="0"/>
          <w:divBdr>
            <w:top w:val="none" w:sz="0" w:space="0" w:color="auto"/>
            <w:left w:val="none" w:sz="0" w:space="0" w:color="auto"/>
            <w:bottom w:val="none" w:sz="0" w:space="0" w:color="auto"/>
            <w:right w:val="none" w:sz="0" w:space="0" w:color="auto"/>
          </w:divBdr>
          <w:divsChild>
            <w:div w:id="628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0072">
      <w:bodyDiv w:val="1"/>
      <w:marLeft w:val="0"/>
      <w:marRight w:val="0"/>
      <w:marTop w:val="0"/>
      <w:marBottom w:val="0"/>
      <w:divBdr>
        <w:top w:val="none" w:sz="0" w:space="0" w:color="auto"/>
        <w:left w:val="none" w:sz="0" w:space="0" w:color="auto"/>
        <w:bottom w:val="none" w:sz="0" w:space="0" w:color="auto"/>
        <w:right w:val="none" w:sz="0" w:space="0" w:color="auto"/>
      </w:divBdr>
      <w:divsChild>
        <w:div w:id="334109621">
          <w:marLeft w:val="0"/>
          <w:marRight w:val="0"/>
          <w:marTop w:val="0"/>
          <w:marBottom w:val="0"/>
          <w:divBdr>
            <w:top w:val="none" w:sz="0" w:space="0" w:color="auto"/>
            <w:left w:val="none" w:sz="0" w:space="0" w:color="auto"/>
            <w:bottom w:val="none" w:sz="0" w:space="0" w:color="auto"/>
            <w:right w:val="none" w:sz="0" w:space="0" w:color="auto"/>
          </w:divBdr>
          <w:divsChild>
            <w:div w:id="353849431">
              <w:marLeft w:val="0"/>
              <w:marRight w:val="0"/>
              <w:marTop w:val="0"/>
              <w:marBottom w:val="0"/>
              <w:divBdr>
                <w:top w:val="none" w:sz="0" w:space="0" w:color="auto"/>
                <w:left w:val="none" w:sz="0" w:space="0" w:color="auto"/>
                <w:bottom w:val="none" w:sz="0" w:space="0" w:color="auto"/>
                <w:right w:val="none" w:sz="0" w:space="0" w:color="auto"/>
              </w:divBdr>
            </w:div>
            <w:div w:id="946932430">
              <w:marLeft w:val="0"/>
              <w:marRight w:val="0"/>
              <w:marTop w:val="0"/>
              <w:marBottom w:val="0"/>
              <w:divBdr>
                <w:top w:val="none" w:sz="0" w:space="0" w:color="auto"/>
                <w:left w:val="none" w:sz="0" w:space="0" w:color="auto"/>
                <w:bottom w:val="none" w:sz="0" w:space="0" w:color="auto"/>
                <w:right w:val="none" w:sz="0" w:space="0" w:color="auto"/>
              </w:divBdr>
            </w:div>
            <w:div w:id="13427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sv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21.sv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youtu.be/PMZmeobQjl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sv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Be\OneDrive%20-%20CVO%20Volt\2023-2024_SEM_2\cursussjabloon\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A83CB-678B-46FC-B6B2-F2126B0A3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C:\Users\VanBe\OneDrive - CVO Volt\2023-2024_SEM_2\cursussjabloon\sjabloon.dotx</Template>
  <TotalTime>37</TotalTime>
  <Pages>27</Pages>
  <Words>4370</Words>
  <Characters>24911</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Wido Van Beeck</dc:creator>
  <cp:keywords/>
  <dc:description/>
  <cp:lastModifiedBy>Kelly Crabbe</cp:lastModifiedBy>
  <cp:revision>4</cp:revision>
  <cp:lastPrinted>2024-02-18T20:59:00Z</cp:lastPrinted>
  <dcterms:created xsi:type="dcterms:W3CDTF">2024-11-02T21:37:00Z</dcterms:created>
  <dcterms:modified xsi:type="dcterms:W3CDTF">2024-11-03T20:58:00Z</dcterms:modified>
</cp:coreProperties>
</file>